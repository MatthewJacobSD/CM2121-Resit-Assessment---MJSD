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FF175" w14:textId="5019AA5D" w:rsidR="00C5151F" w:rsidRDefault="00B23D6A" w:rsidP="00B23D6A">
      <w:pPr>
        <w:pStyle w:val="Title"/>
      </w:pPr>
      <w:r>
        <w:t xml:space="preserve">Assessment Brief – </w:t>
      </w:r>
      <w:r w:rsidR="00F25B1C">
        <w:t xml:space="preserve">Resit </w:t>
      </w:r>
      <w:r>
        <w:t>Coursework</w:t>
      </w:r>
    </w:p>
    <w:p w14:paraId="5188965D" w14:textId="163BD74A" w:rsidR="00B23D6A" w:rsidRDefault="00B23D6A" w:rsidP="00B23D6A">
      <w:pPr>
        <w:pStyle w:val="Heading1"/>
      </w:pPr>
      <w:r>
        <w:t>Key information</w:t>
      </w:r>
    </w:p>
    <w:tbl>
      <w:tblPr>
        <w:tblStyle w:val="RGUTableStyle-FirstColumnOnly"/>
        <w:tblW w:w="9751" w:type="dxa"/>
        <w:tblCellMar>
          <w:left w:w="57" w:type="dxa"/>
          <w:right w:w="57" w:type="dxa"/>
        </w:tblCellMar>
        <w:tblLook w:val="04A0" w:firstRow="1" w:lastRow="0" w:firstColumn="1" w:lastColumn="0" w:noHBand="0" w:noVBand="1"/>
      </w:tblPr>
      <w:tblGrid>
        <w:gridCol w:w="3175"/>
        <w:gridCol w:w="6576"/>
      </w:tblGrid>
      <w:tr w:rsidR="00B23D6A" w14:paraId="4BF329C2"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24537787" w14:textId="77777777" w:rsidR="00B23D6A" w:rsidRDefault="00B23D6A" w:rsidP="004B4150">
            <w:r>
              <w:t>Academic Year</w:t>
            </w:r>
          </w:p>
        </w:tc>
        <w:tc>
          <w:tcPr>
            <w:tcW w:w="6576" w:type="dxa"/>
          </w:tcPr>
          <w:p w14:paraId="311D4BD6" w14:textId="27158A46" w:rsidR="00B23D6A" w:rsidRPr="0075026A" w:rsidRDefault="00A829EB" w:rsidP="004B4150">
            <w:pPr>
              <w:cnfStyle w:val="000000000000" w:firstRow="0" w:lastRow="0" w:firstColumn="0" w:lastColumn="0" w:oddVBand="0" w:evenVBand="0" w:oddHBand="0" w:evenHBand="0" w:firstRowFirstColumn="0" w:firstRowLastColumn="0" w:lastRowFirstColumn="0" w:lastRowLastColumn="0"/>
              <w:rPr>
                <w:b/>
                <w:bCs/>
              </w:rPr>
            </w:pPr>
            <w:r>
              <w:rPr>
                <w:b/>
                <w:bCs/>
              </w:rPr>
              <w:t>2025-2026</w:t>
            </w:r>
          </w:p>
        </w:tc>
      </w:tr>
      <w:tr w:rsidR="00B23D6A" w14:paraId="3BB90648"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4A95C939" w14:textId="77777777" w:rsidR="00B23D6A" w:rsidRDefault="00B23D6A" w:rsidP="004B4150">
            <w:r>
              <w:t>Semester</w:t>
            </w:r>
          </w:p>
        </w:tc>
        <w:tc>
          <w:tcPr>
            <w:tcW w:w="6576" w:type="dxa"/>
          </w:tcPr>
          <w:p w14:paraId="6F557010" w14:textId="006675C0" w:rsidR="00B23D6A" w:rsidRPr="0075026A" w:rsidRDefault="00A829EB" w:rsidP="004B4150">
            <w:pPr>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B23D6A" w14:paraId="28F668FD"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4432C45C" w14:textId="77777777" w:rsidR="00B23D6A" w:rsidRDefault="00B23D6A" w:rsidP="004B4150">
            <w:r>
              <w:t>Module Code</w:t>
            </w:r>
          </w:p>
        </w:tc>
        <w:tc>
          <w:tcPr>
            <w:tcW w:w="6576" w:type="dxa"/>
          </w:tcPr>
          <w:p w14:paraId="6AA3CCD8" w14:textId="55A2CFA8" w:rsidR="00B23D6A" w:rsidRPr="0075026A" w:rsidRDefault="00A829EB" w:rsidP="004B4150">
            <w:pPr>
              <w:cnfStyle w:val="000000000000" w:firstRow="0" w:lastRow="0" w:firstColumn="0" w:lastColumn="0" w:oddVBand="0" w:evenVBand="0" w:oddHBand="0" w:evenHBand="0" w:firstRowFirstColumn="0" w:firstRowLastColumn="0" w:lastRowFirstColumn="0" w:lastRowLastColumn="0"/>
              <w:rPr>
                <w:b/>
                <w:bCs/>
              </w:rPr>
            </w:pPr>
            <w:r>
              <w:rPr>
                <w:b/>
                <w:bCs/>
              </w:rPr>
              <w:t>CM2121</w:t>
            </w:r>
          </w:p>
        </w:tc>
      </w:tr>
      <w:tr w:rsidR="00B23D6A" w14:paraId="543E111B"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102688AE" w14:textId="77777777" w:rsidR="00B23D6A" w:rsidRDefault="00B23D6A" w:rsidP="004B4150">
            <w:r>
              <w:t>Module Title</w:t>
            </w:r>
          </w:p>
        </w:tc>
        <w:tc>
          <w:tcPr>
            <w:tcW w:w="6576" w:type="dxa"/>
          </w:tcPr>
          <w:p w14:paraId="31563BBA" w14:textId="20C9DFBD" w:rsidR="00B23D6A" w:rsidRPr="0075026A" w:rsidRDefault="00E56DD5" w:rsidP="004B4150">
            <w:pPr>
              <w:cnfStyle w:val="000000000000" w:firstRow="0" w:lastRow="0" w:firstColumn="0" w:lastColumn="0" w:oddVBand="0" w:evenVBand="0" w:oddHBand="0" w:evenHBand="0" w:firstRowFirstColumn="0" w:firstRowLastColumn="0" w:lastRowFirstColumn="0" w:lastRowLastColumn="0"/>
              <w:rPr>
                <w:b/>
                <w:bCs/>
              </w:rPr>
            </w:pPr>
            <w:r w:rsidRPr="00E56DD5">
              <w:rPr>
                <w:b/>
                <w:bCs/>
              </w:rPr>
              <w:t>3D Reconstructive Techniques</w:t>
            </w:r>
          </w:p>
        </w:tc>
      </w:tr>
      <w:tr w:rsidR="00B23D6A" w14:paraId="43CB9EBE"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6C231E09" w14:textId="39332E08" w:rsidR="00B23D6A" w:rsidRDefault="00B23D6A" w:rsidP="004B4150">
            <w:r>
              <w:t>Assessment Description</w:t>
            </w:r>
          </w:p>
        </w:tc>
        <w:tc>
          <w:tcPr>
            <w:tcW w:w="6576" w:type="dxa"/>
          </w:tcPr>
          <w:p w14:paraId="7356B0DC" w14:textId="77777777" w:rsidR="00E56DD5" w:rsidRPr="00F25B1C" w:rsidRDefault="00E56DD5" w:rsidP="00E56DD5">
            <w:pPr>
              <w:pStyle w:val="TableParagraph"/>
              <w:numPr>
                <w:ilvl w:val="0"/>
                <w:numId w:val="23"/>
              </w:numPr>
              <w:tabs>
                <w:tab w:val="left" w:pos="825"/>
              </w:tabs>
              <w:spacing w:before="27"/>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trike/>
                <w:sz w:val="24"/>
              </w:rPr>
            </w:pPr>
            <w:r w:rsidRPr="00F25B1C">
              <w:rPr>
                <w:rFonts w:ascii="Calibri" w:eastAsiaTheme="minorHAnsi" w:hAnsi="Calibri" w:cs="Open Sans"/>
                <w:b/>
                <w:bCs/>
                <w:strike/>
                <w:sz w:val="24"/>
              </w:rPr>
              <w:t>Pitch (Formative)</w:t>
            </w:r>
          </w:p>
          <w:p w14:paraId="5FCBE187" w14:textId="77777777" w:rsidR="00E56DD5" w:rsidRPr="00F25B1C" w:rsidRDefault="00E56DD5" w:rsidP="00E56DD5">
            <w:pPr>
              <w:pStyle w:val="TableParagraph"/>
              <w:numPr>
                <w:ilvl w:val="0"/>
                <w:numId w:val="23"/>
              </w:numPr>
              <w:tabs>
                <w:tab w:val="left" w:pos="825"/>
              </w:tabs>
              <w:spacing w:before="176"/>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trike/>
                <w:sz w:val="24"/>
              </w:rPr>
            </w:pPr>
            <w:r w:rsidRPr="00F25B1C">
              <w:rPr>
                <w:rFonts w:ascii="Calibri" w:eastAsiaTheme="minorHAnsi" w:hAnsi="Calibri" w:cs="Open Sans"/>
                <w:b/>
                <w:bCs/>
                <w:strike/>
                <w:sz w:val="24"/>
              </w:rPr>
              <w:t>Mid-Point Review (Formative)</w:t>
            </w:r>
          </w:p>
          <w:p w14:paraId="2B97F0C1" w14:textId="77777777" w:rsidR="00E56DD5" w:rsidRPr="00E25234" w:rsidRDefault="00E56DD5" w:rsidP="00E56DD5">
            <w:pPr>
              <w:pStyle w:val="TableParagraph"/>
              <w:numPr>
                <w:ilvl w:val="0"/>
                <w:numId w:val="23"/>
              </w:numPr>
              <w:tabs>
                <w:tab w:val="left" w:pos="825"/>
              </w:tabs>
              <w:spacing w:before="180"/>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z w:val="24"/>
              </w:rPr>
            </w:pPr>
            <w:r w:rsidRPr="00E25234">
              <w:rPr>
                <w:rFonts w:ascii="Calibri" w:eastAsiaTheme="minorHAnsi" w:hAnsi="Calibri" w:cs="Open Sans"/>
                <w:b/>
                <w:bCs/>
                <w:sz w:val="24"/>
              </w:rPr>
              <w:t>Design (Summative)</w:t>
            </w:r>
          </w:p>
          <w:p w14:paraId="1A442852" w14:textId="7EFBE77D" w:rsidR="00B23D6A" w:rsidRPr="00E56DD5" w:rsidRDefault="00E56DD5" w:rsidP="00E56DD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b/>
                <w:bCs/>
                <w:w w:val="105"/>
                <w:sz w:val="20"/>
                <w:szCs w:val="20"/>
              </w:rPr>
            </w:pPr>
            <w:r w:rsidRPr="00E25234">
              <w:rPr>
                <w:b/>
                <w:bCs/>
              </w:rPr>
              <w:t>Implementation &amp; Play Testing (Summative)</w:t>
            </w:r>
          </w:p>
        </w:tc>
      </w:tr>
      <w:tr w:rsidR="00B23D6A" w14:paraId="11AA7AF2"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7595A767" w14:textId="77777777" w:rsidR="00B23D6A" w:rsidRDefault="00B23D6A" w:rsidP="004B4150">
            <w:r>
              <w:t>Deadline (date &amp; time)</w:t>
            </w:r>
          </w:p>
        </w:tc>
        <w:tc>
          <w:tcPr>
            <w:tcW w:w="6576" w:type="dxa"/>
          </w:tcPr>
          <w:p w14:paraId="15D8D256" w14:textId="7E23B041" w:rsidR="00E56DD5" w:rsidRPr="00F25B1C" w:rsidRDefault="00E56DD5" w:rsidP="00E25234">
            <w:pPr>
              <w:pStyle w:val="TableParagraph"/>
              <w:numPr>
                <w:ilvl w:val="0"/>
                <w:numId w:val="23"/>
              </w:numPr>
              <w:tabs>
                <w:tab w:val="left" w:pos="828"/>
              </w:tabs>
              <w:spacing w:before="27"/>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trike/>
                <w:sz w:val="24"/>
              </w:rPr>
            </w:pPr>
            <w:r w:rsidRPr="00F25B1C">
              <w:rPr>
                <w:rFonts w:ascii="Calibri" w:eastAsiaTheme="minorHAnsi" w:hAnsi="Calibri" w:cs="Open Sans"/>
                <w:b/>
                <w:bCs/>
                <w:strike/>
                <w:sz w:val="24"/>
              </w:rPr>
              <w:t xml:space="preserve">Pitch during Lab – Week 2 </w:t>
            </w:r>
            <w:r w:rsidR="002145BC" w:rsidRPr="00F25B1C">
              <w:rPr>
                <w:rFonts w:ascii="Calibri" w:eastAsiaTheme="minorHAnsi" w:hAnsi="Calibri" w:cs="Open Sans"/>
                <w:b/>
                <w:bCs/>
                <w:strike/>
                <w:sz w:val="24"/>
              </w:rPr>
              <w:t xml:space="preserve">– </w:t>
            </w:r>
            <w:r w:rsidR="006451D8" w:rsidRPr="00F25B1C">
              <w:rPr>
                <w:rFonts w:ascii="Calibri" w:eastAsiaTheme="minorHAnsi" w:hAnsi="Calibri" w:cs="Open Sans"/>
                <w:b/>
                <w:bCs/>
                <w:strike/>
                <w:sz w:val="24"/>
              </w:rPr>
              <w:t>3</w:t>
            </w:r>
            <w:r w:rsidR="006451D8" w:rsidRPr="00F25B1C">
              <w:rPr>
                <w:rFonts w:ascii="Calibri" w:eastAsiaTheme="minorHAnsi" w:hAnsi="Calibri" w:cs="Open Sans"/>
                <w:b/>
                <w:bCs/>
                <w:strike/>
                <w:sz w:val="24"/>
                <w:vertAlign w:val="superscript"/>
              </w:rPr>
              <w:t>rd</w:t>
            </w:r>
            <w:r w:rsidR="00D60CEE" w:rsidRPr="00F25B1C">
              <w:rPr>
                <w:rFonts w:ascii="Calibri" w:eastAsiaTheme="minorHAnsi" w:hAnsi="Calibri" w:cs="Open Sans"/>
                <w:b/>
                <w:bCs/>
                <w:strike/>
                <w:sz w:val="24"/>
              </w:rPr>
              <w:t xml:space="preserve"> February</w:t>
            </w:r>
          </w:p>
          <w:p w14:paraId="3A09D7BA" w14:textId="2C03131D" w:rsidR="00E56DD5" w:rsidRPr="00F25B1C" w:rsidRDefault="00E56DD5" w:rsidP="00E25234">
            <w:pPr>
              <w:pStyle w:val="TableParagraph"/>
              <w:numPr>
                <w:ilvl w:val="0"/>
                <w:numId w:val="23"/>
              </w:numPr>
              <w:tabs>
                <w:tab w:val="left" w:pos="828"/>
              </w:tabs>
              <w:spacing w:before="27"/>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trike/>
                <w:sz w:val="24"/>
              </w:rPr>
            </w:pPr>
            <w:r w:rsidRPr="00F25B1C">
              <w:rPr>
                <w:rFonts w:ascii="Calibri" w:eastAsiaTheme="minorHAnsi" w:hAnsi="Calibri" w:cs="Open Sans"/>
                <w:b/>
                <w:bCs/>
                <w:strike/>
                <w:sz w:val="24"/>
              </w:rPr>
              <w:t xml:space="preserve">Mid-Point Review during Lab – Week </w:t>
            </w:r>
            <w:proofErr w:type="gramStart"/>
            <w:r w:rsidR="009B6D1C" w:rsidRPr="00F25B1C">
              <w:rPr>
                <w:rFonts w:ascii="Calibri" w:eastAsiaTheme="minorHAnsi" w:hAnsi="Calibri" w:cs="Open Sans"/>
                <w:b/>
                <w:bCs/>
                <w:strike/>
                <w:sz w:val="24"/>
              </w:rPr>
              <w:t>9</w:t>
            </w:r>
            <w:r w:rsidRPr="00F25B1C">
              <w:rPr>
                <w:rFonts w:ascii="Calibri" w:eastAsiaTheme="minorHAnsi" w:hAnsi="Calibri" w:cs="Open Sans"/>
                <w:b/>
                <w:bCs/>
                <w:strike/>
                <w:sz w:val="24"/>
              </w:rPr>
              <w:t xml:space="preserve">  </w:t>
            </w:r>
            <w:r w:rsidR="00EA5AE3" w:rsidRPr="00F25B1C">
              <w:rPr>
                <w:rFonts w:ascii="Calibri" w:eastAsiaTheme="minorHAnsi" w:hAnsi="Calibri" w:cs="Open Sans"/>
                <w:b/>
                <w:bCs/>
                <w:strike/>
                <w:sz w:val="24"/>
              </w:rPr>
              <w:t>-</w:t>
            </w:r>
            <w:proofErr w:type="gramEnd"/>
            <w:r w:rsidR="00EA5AE3" w:rsidRPr="00F25B1C">
              <w:rPr>
                <w:rFonts w:ascii="Calibri" w:eastAsiaTheme="minorHAnsi" w:hAnsi="Calibri" w:cs="Open Sans"/>
                <w:b/>
                <w:bCs/>
                <w:strike/>
                <w:sz w:val="24"/>
              </w:rPr>
              <w:t xml:space="preserve"> </w:t>
            </w:r>
            <w:r w:rsidR="009B6D1C" w:rsidRPr="00F25B1C">
              <w:rPr>
                <w:rFonts w:ascii="Calibri" w:eastAsiaTheme="minorHAnsi" w:hAnsi="Calibri" w:cs="Open Sans"/>
                <w:b/>
                <w:bCs/>
                <w:strike/>
                <w:sz w:val="24"/>
              </w:rPr>
              <w:t>23rd</w:t>
            </w:r>
            <w:r w:rsidR="00A31394" w:rsidRPr="00F25B1C">
              <w:rPr>
                <w:rFonts w:ascii="Calibri" w:eastAsiaTheme="minorHAnsi" w:hAnsi="Calibri" w:cs="Open Sans"/>
                <w:b/>
                <w:bCs/>
                <w:strike/>
                <w:sz w:val="24"/>
              </w:rPr>
              <w:t xml:space="preserve"> </w:t>
            </w:r>
            <w:r w:rsidR="00D60CEE" w:rsidRPr="00F25B1C">
              <w:rPr>
                <w:rFonts w:ascii="Calibri" w:eastAsiaTheme="minorHAnsi" w:hAnsi="Calibri" w:cs="Open Sans"/>
                <w:b/>
                <w:bCs/>
                <w:strike/>
                <w:sz w:val="24"/>
              </w:rPr>
              <w:t>March</w:t>
            </w:r>
          </w:p>
          <w:p w14:paraId="09440618" w14:textId="0B7C42CD" w:rsidR="00B23D6A" w:rsidRPr="00E56DD5" w:rsidRDefault="00E56DD5" w:rsidP="00E25234">
            <w:pPr>
              <w:pStyle w:val="TableParagraph"/>
              <w:numPr>
                <w:ilvl w:val="0"/>
                <w:numId w:val="23"/>
              </w:numPr>
              <w:tabs>
                <w:tab w:val="left" w:pos="825"/>
              </w:tabs>
              <w:spacing w:before="27"/>
              <w:cnfStyle w:val="000000000000" w:firstRow="0" w:lastRow="0" w:firstColumn="0" w:lastColumn="0" w:oddVBand="0" w:evenVBand="0" w:oddHBand="0" w:evenHBand="0" w:firstRowFirstColumn="0" w:firstRowLastColumn="0" w:lastRowFirstColumn="0" w:lastRowLastColumn="0"/>
              <w:rPr>
                <w:b/>
                <w:bCs/>
              </w:rPr>
            </w:pPr>
            <w:r w:rsidRPr="00E25234">
              <w:rPr>
                <w:rFonts w:ascii="Calibri" w:eastAsiaTheme="minorHAnsi" w:hAnsi="Calibri" w:cs="Open Sans"/>
                <w:b/>
                <w:bCs/>
                <w:sz w:val="24"/>
              </w:rPr>
              <w:t xml:space="preserve">Final Submission Dropbox – </w:t>
            </w:r>
            <w:r w:rsidR="00F25B1C">
              <w:rPr>
                <w:rFonts w:eastAsia="Times New Roman"/>
                <w:b/>
                <w:bCs/>
              </w:rPr>
              <w:t>30</w:t>
            </w:r>
            <w:r w:rsidR="00F25B1C" w:rsidRPr="00F25B1C">
              <w:rPr>
                <w:rFonts w:eastAsia="Times New Roman"/>
                <w:b/>
                <w:bCs/>
                <w:vertAlign w:val="superscript"/>
              </w:rPr>
              <w:t>th</w:t>
            </w:r>
            <w:r w:rsidR="00F25B1C">
              <w:rPr>
                <w:rFonts w:eastAsia="Times New Roman"/>
                <w:b/>
                <w:bCs/>
              </w:rPr>
              <w:t xml:space="preserve"> July @ 1pm</w:t>
            </w:r>
            <w:r w:rsidR="00CC46B2">
              <w:rPr>
                <w:rFonts w:eastAsia="Times New Roman"/>
                <w:b/>
                <w:bCs/>
              </w:rPr>
              <w:t xml:space="preserve"> </w:t>
            </w:r>
          </w:p>
        </w:tc>
      </w:tr>
      <w:tr w:rsidR="00B23D6A" w14:paraId="0E29D09C"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543B608B" w14:textId="77777777" w:rsidR="00B23D6A" w:rsidRDefault="00B23D6A" w:rsidP="004B4150">
            <w:r>
              <w:t>Submission</w:t>
            </w:r>
          </w:p>
        </w:tc>
        <w:tc>
          <w:tcPr>
            <w:tcW w:w="6576" w:type="dxa"/>
          </w:tcPr>
          <w:p w14:paraId="04F38B0B" w14:textId="79064BD5" w:rsidR="00B23D6A" w:rsidRPr="00E25234" w:rsidRDefault="00E25234" w:rsidP="00E25234">
            <w:pPr>
              <w:pStyle w:val="TableParagraph"/>
              <w:spacing w:before="27"/>
              <w:ind w:left="105"/>
              <w:cnfStyle w:val="000000000000" w:firstRow="0" w:lastRow="0" w:firstColumn="0" w:lastColumn="0" w:oddVBand="0" w:evenVBand="0" w:oddHBand="0" w:evenHBand="0" w:firstRowFirstColumn="0" w:firstRowLastColumn="0" w:lastRowFirstColumn="0" w:lastRowLastColumn="0"/>
              <w:rPr>
                <w:b/>
                <w:bCs/>
                <w:sz w:val="20"/>
                <w:szCs w:val="20"/>
              </w:rPr>
            </w:pPr>
            <w:r>
              <w:rPr>
                <w:b/>
                <w:sz w:val="20"/>
              </w:rPr>
              <w:t>Assessment</w:t>
            </w:r>
            <w:r>
              <w:rPr>
                <w:b/>
                <w:spacing w:val="13"/>
                <w:sz w:val="20"/>
              </w:rPr>
              <w:t xml:space="preserve"> </w:t>
            </w:r>
            <w:r>
              <w:rPr>
                <w:b/>
                <w:sz w:val="20"/>
              </w:rPr>
              <w:t>Dropbox</w:t>
            </w:r>
            <w:r>
              <w:rPr>
                <w:b/>
                <w:spacing w:val="13"/>
                <w:sz w:val="20"/>
              </w:rPr>
              <w:t xml:space="preserve"> </w:t>
            </w:r>
            <w:r>
              <w:rPr>
                <w:b/>
                <w:sz w:val="20"/>
              </w:rPr>
              <w:t>in</w:t>
            </w:r>
            <w:r>
              <w:rPr>
                <w:b/>
                <w:spacing w:val="11"/>
                <w:sz w:val="20"/>
              </w:rPr>
              <w:t xml:space="preserve"> </w:t>
            </w:r>
            <w:r>
              <w:rPr>
                <w:b/>
                <w:sz w:val="20"/>
              </w:rPr>
              <w:t>the</w:t>
            </w:r>
            <w:r>
              <w:rPr>
                <w:b/>
                <w:spacing w:val="18"/>
                <w:sz w:val="20"/>
              </w:rPr>
              <w:t xml:space="preserve"> </w:t>
            </w:r>
            <w:r>
              <w:rPr>
                <w:b/>
                <w:sz w:val="20"/>
              </w:rPr>
              <w:t>Module</w:t>
            </w:r>
            <w:r>
              <w:rPr>
                <w:b/>
                <w:spacing w:val="17"/>
                <w:sz w:val="20"/>
              </w:rPr>
              <w:t xml:space="preserve"> </w:t>
            </w:r>
            <w:r>
              <w:rPr>
                <w:b/>
                <w:sz w:val="20"/>
              </w:rPr>
              <w:t>Study Area.</w:t>
            </w:r>
          </w:p>
        </w:tc>
      </w:tr>
      <w:tr w:rsidR="00B23D6A" w14:paraId="0B8B18AD"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75349935" w14:textId="77777777" w:rsidR="00B23D6A" w:rsidRDefault="00B23D6A" w:rsidP="004B4150">
            <w:r>
              <w:t>Word Limit</w:t>
            </w:r>
          </w:p>
        </w:tc>
        <w:tc>
          <w:tcPr>
            <w:tcW w:w="6576" w:type="dxa"/>
          </w:tcPr>
          <w:p w14:paraId="06A6B33A" w14:textId="77777777" w:rsidR="00E25234" w:rsidRPr="00E25234" w:rsidRDefault="00E25234" w:rsidP="00E25234">
            <w:pPr>
              <w:pStyle w:val="TableParagraph"/>
              <w:numPr>
                <w:ilvl w:val="0"/>
                <w:numId w:val="23"/>
              </w:numPr>
              <w:tabs>
                <w:tab w:val="left" w:pos="828"/>
              </w:tabs>
              <w:spacing w:before="27"/>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z w:val="24"/>
              </w:rPr>
            </w:pPr>
            <w:r w:rsidRPr="00E25234">
              <w:rPr>
                <w:rFonts w:ascii="Calibri" w:eastAsiaTheme="minorHAnsi" w:hAnsi="Calibri" w:cs="Open Sans"/>
                <w:b/>
                <w:bCs/>
                <w:sz w:val="24"/>
              </w:rPr>
              <w:t>Pitch - 100 words 1 Power Point Slide</w:t>
            </w:r>
          </w:p>
          <w:p w14:paraId="44367D3B" w14:textId="77777777" w:rsidR="00E25234" w:rsidRPr="00E25234" w:rsidRDefault="00E25234" w:rsidP="00E25234">
            <w:pPr>
              <w:pStyle w:val="TableParagraph"/>
              <w:numPr>
                <w:ilvl w:val="0"/>
                <w:numId w:val="23"/>
              </w:numPr>
              <w:tabs>
                <w:tab w:val="left" w:pos="825"/>
              </w:tabs>
              <w:spacing w:before="27"/>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z w:val="24"/>
              </w:rPr>
            </w:pPr>
            <w:r w:rsidRPr="00E25234">
              <w:rPr>
                <w:rFonts w:ascii="Calibri" w:eastAsiaTheme="minorHAnsi" w:hAnsi="Calibri" w:cs="Open Sans"/>
                <w:b/>
                <w:bCs/>
                <w:sz w:val="24"/>
              </w:rPr>
              <w:t>Design – 10 Pages (Penalty applies)</w:t>
            </w:r>
          </w:p>
          <w:p w14:paraId="796F0D02" w14:textId="77777777" w:rsidR="00E25234" w:rsidRPr="00E25234" w:rsidRDefault="00E25234" w:rsidP="00E25234">
            <w:pPr>
              <w:pStyle w:val="TableParagraph"/>
              <w:numPr>
                <w:ilvl w:val="0"/>
                <w:numId w:val="23"/>
              </w:numPr>
              <w:tabs>
                <w:tab w:val="left" w:pos="825"/>
              </w:tabs>
              <w:spacing w:before="27"/>
              <w:cnfStyle w:val="000000000000" w:firstRow="0" w:lastRow="0" w:firstColumn="0" w:lastColumn="0" w:oddVBand="0" w:evenVBand="0" w:oddHBand="0" w:evenHBand="0" w:firstRowFirstColumn="0" w:firstRowLastColumn="0" w:lastRowFirstColumn="0" w:lastRowLastColumn="0"/>
              <w:rPr>
                <w:rFonts w:ascii="Calibri" w:eastAsiaTheme="minorHAnsi" w:hAnsi="Calibri" w:cs="Open Sans"/>
                <w:b/>
                <w:bCs/>
                <w:sz w:val="24"/>
              </w:rPr>
            </w:pPr>
            <w:r w:rsidRPr="00E25234">
              <w:rPr>
                <w:rFonts w:ascii="Calibri" w:eastAsiaTheme="minorHAnsi" w:hAnsi="Calibri" w:cs="Open Sans"/>
                <w:b/>
                <w:bCs/>
                <w:sz w:val="24"/>
              </w:rPr>
              <w:t>Play Testing Documentation – 2 Pages (Penalty applies)</w:t>
            </w:r>
          </w:p>
          <w:p w14:paraId="7DE66A5B" w14:textId="3452F7FE" w:rsidR="00B23D6A" w:rsidRPr="00B23D6A" w:rsidRDefault="00E25234" w:rsidP="00E25234">
            <w:pPr>
              <w:pStyle w:val="TableParagraph"/>
              <w:numPr>
                <w:ilvl w:val="0"/>
                <w:numId w:val="23"/>
              </w:numPr>
              <w:tabs>
                <w:tab w:val="left" w:pos="828"/>
              </w:tabs>
              <w:spacing w:before="27"/>
              <w:cnfStyle w:val="000000000000" w:firstRow="0" w:lastRow="0" w:firstColumn="0" w:lastColumn="0" w:oddVBand="0" w:evenVBand="0" w:oddHBand="0" w:evenHBand="0" w:firstRowFirstColumn="0" w:firstRowLastColumn="0" w:lastRowFirstColumn="0" w:lastRowLastColumn="0"/>
              <w:rPr>
                <w:b/>
                <w:bCs/>
                <w:i/>
                <w:iCs/>
              </w:rPr>
            </w:pPr>
            <w:r w:rsidRPr="00E25234">
              <w:rPr>
                <w:rFonts w:ascii="Calibri" w:eastAsiaTheme="minorHAnsi" w:hAnsi="Calibri" w:cs="Open Sans"/>
                <w:b/>
                <w:bCs/>
                <w:sz w:val="24"/>
              </w:rPr>
              <w:t>Demonstration - Max 2 mins (Penalty applies)</w:t>
            </w:r>
          </w:p>
        </w:tc>
      </w:tr>
      <w:tr w:rsidR="00B23D6A" w14:paraId="5F66DCB6"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723E62D0" w14:textId="77777777" w:rsidR="00B23D6A" w:rsidRDefault="00B23D6A" w:rsidP="004B4150">
            <w:pPr>
              <w:rPr>
                <w:b w:val="0"/>
              </w:rPr>
            </w:pPr>
            <w:r>
              <w:t>Use of Generative Artificial Intelligence (Gen AI)</w:t>
            </w:r>
          </w:p>
          <w:p w14:paraId="5E61A7B8" w14:textId="77777777" w:rsidR="00B23D6A" w:rsidRDefault="00B23D6A" w:rsidP="004B4150">
            <w:r>
              <w:t xml:space="preserve">See </w:t>
            </w:r>
            <w:hyperlink r:id="rId11" w:history="1">
              <w:r w:rsidRPr="0075026A">
                <w:rPr>
                  <w:rStyle w:val="Hyperlink"/>
                  <w:b w:val="0"/>
                  <w:color w:val="5BC8FF" w:themeColor="accent4" w:themeTint="99"/>
                </w:rPr>
                <w:t>Student Guidance on the use of AI</w:t>
              </w:r>
            </w:hyperlink>
          </w:p>
        </w:tc>
        <w:tc>
          <w:tcPr>
            <w:tcW w:w="6576" w:type="dxa"/>
          </w:tcPr>
          <w:p w14:paraId="636C15E2" w14:textId="77777777" w:rsidR="00B23D6A" w:rsidRDefault="00B23D6A" w:rsidP="004B4150">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b/>
                <w:bCs/>
              </w:rPr>
            </w:pPr>
            <w:r w:rsidRPr="00142A8A">
              <w:rPr>
                <w:noProof/>
                <w:color w:val="C00000"/>
                <w:sz w:val="36"/>
                <w:szCs w:val="36"/>
              </w:rPr>
              <w:drawing>
                <wp:inline distT="0" distB="0" distL="0" distR="0" wp14:anchorId="4D22C656" wp14:editId="4A1FA1B7">
                  <wp:extent cx="360000" cy="360000"/>
                  <wp:effectExtent l="0" t="0" r="2540" b="2540"/>
                  <wp:docPr id="1236051556" name="Graphic 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1556" name="Graphic 1236051556" descr="Badge 1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360000" cy="360000"/>
                          </a:xfrm>
                          <a:prstGeom prst="rect">
                            <a:avLst/>
                          </a:prstGeom>
                        </pic:spPr>
                      </pic:pic>
                    </a:graphicData>
                  </a:graphic>
                </wp:inline>
              </w:drawing>
            </w:r>
            <w:r>
              <w:rPr>
                <w:b/>
                <w:bCs/>
              </w:rPr>
              <w:tab/>
            </w:r>
            <w:r>
              <w:rPr>
                <w:b/>
                <w:bCs/>
              </w:rPr>
              <w:tab/>
            </w:r>
            <w:r w:rsidRPr="00142A8A">
              <w:rPr>
                <w:noProof/>
                <w:color w:val="C00000"/>
                <w:sz w:val="36"/>
                <w:szCs w:val="36"/>
              </w:rPr>
              <w:drawing>
                <wp:inline distT="0" distB="0" distL="0" distR="0" wp14:anchorId="3A8BC678" wp14:editId="1F49AD08">
                  <wp:extent cx="360000" cy="360000"/>
                  <wp:effectExtent l="0" t="0" r="2540" b="2540"/>
                  <wp:docPr id="1855430412" name="Graphic 4"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30412" name="Graphic 1855430412" descr="Badg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360000" cy="360000"/>
                          </a:xfrm>
                          <a:prstGeom prst="rect">
                            <a:avLst/>
                          </a:prstGeom>
                        </pic:spPr>
                      </pic:pic>
                    </a:graphicData>
                  </a:graphic>
                </wp:inline>
              </w:drawing>
            </w:r>
            <w:r>
              <w:rPr>
                <w:b/>
                <w:bCs/>
              </w:rPr>
              <w:tab/>
            </w:r>
            <w:r>
              <w:rPr>
                <w:b/>
                <w:bCs/>
              </w:rPr>
              <w:tab/>
            </w:r>
            <w:r w:rsidRPr="00142A8A">
              <w:rPr>
                <w:noProof/>
                <w:color w:val="C00000"/>
                <w:sz w:val="36"/>
                <w:szCs w:val="36"/>
              </w:rPr>
              <w:drawing>
                <wp:inline distT="0" distB="0" distL="0" distR="0" wp14:anchorId="687FD1AA" wp14:editId="0A9B44B9">
                  <wp:extent cx="360000" cy="360000"/>
                  <wp:effectExtent l="0" t="0" r="2540" b="2540"/>
                  <wp:docPr id="1362232526" name="Graphic 5" descr="Badge 3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32526" name="Graphic 1362232526" descr="Badge 3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r>
              <w:rPr>
                <w:b/>
                <w:bCs/>
              </w:rPr>
              <w:tab/>
            </w:r>
            <w:r>
              <w:rPr>
                <w:b/>
                <w:bCs/>
              </w:rPr>
              <w:tab/>
            </w:r>
            <w:r w:rsidRPr="00142A8A">
              <w:rPr>
                <w:noProof/>
                <w:color w:val="C00000"/>
                <w:sz w:val="36"/>
                <w:szCs w:val="36"/>
              </w:rPr>
              <w:drawing>
                <wp:inline distT="0" distB="0" distL="0" distR="0" wp14:anchorId="01A81825" wp14:editId="28B2F9FE">
                  <wp:extent cx="360000" cy="360000"/>
                  <wp:effectExtent l="0" t="0" r="2540" b="2540"/>
                  <wp:docPr id="193828700" name="Graphic 3" descr="Badge 4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8700" name="Graphic 193828700" descr="Badge 4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360000" cy="360000"/>
                          </a:xfrm>
                          <a:prstGeom prst="rect">
                            <a:avLst/>
                          </a:prstGeom>
                        </pic:spPr>
                      </pic:pic>
                    </a:graphicData>
                  </a:graphic>
                </wp:inline>
              </w:drawing>
            </w:r>
            <w:r>
              <w:rPr>
                <w:b/>
                <w:bCs/>
              </w:rPr>
              <w:tab/>
            </w:r>
            <w:r>
              <w:rPr>
                <w:b/>
                <w:bCs/>
              </w:rPr>
              <w:tab/>
            </w:r>
            <w:r w:rsidRPr="00142A8A">
              <w:rPr>
                <w:noProof/>
                <w:color w:val="C00000"/>
                <w:sz w:val="36"/>
                <w:szCs w:val="36"/>
              </w:rPr>
              <w:drawing>
                <wp:inline distT="0" distB="0" distL="0" distR="0" wp14:anchorId="752D41BD" wp14:editId="643FEB67">
                  <wp:extent cx="360000" cy="360000"/>
                  <wp:effectExtent l="0" t="0" r="2540" b="2540"/>
                  <wp:docPr id="286002746" name="Graphic 6" descr="Badge 5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2746" name="Graphic 286002746" descr="Badge 5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p>
          <w:p w14:paraId="4490695A" w14:textId="38D56C8E" w:rsidR="00B23D6A" w:rsidRPr="00667010" w:rsidRDefault="00B23D6A" w:rsidP="004B4150">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b/>
                <w:bCs/>
                <w:color w:val="009900"/>
                <w:sz w:val="22"/>
                <w:szCs w:val="18"/>
              </w:rPr>
            </w:pPr>
            <w:r w:rsidRPr="00667010">
              <w:rPr>
                <w:b/>
                <w:bCs/>
                <w:sz w:val="22"/>
                <w:szCs w:val="18"/>
              </w:rPr>
              <w:t xml:space="preserve">No AI </w:t>
            </w:r>
            <w:sdt>
              <w:sdtPr>
                <w:rPr>
                  <w:sz w:val="40"/>
                  <w:szCs w:val="40"/>
                </w:rPr>
                <w:id w:val="1449202788"/>
                <w14:checkbox>
                  <w14:checked w14:val="0"/>
                  <w14:checkedState w14:val="2612" w14:font="Wingdings"/>
                  <w14:uncheckedState w14:val="2610" w14:font="MS Gothic"/>
                </w14:checkbox>
              </w:sdtPr>
              <w:sdtContent>
                <w:r w:rsidR="00F45B5F">
                  <w:rPr>
                    <w:rFonts w:ascii="MS Gothic" w:eastAsia="MS Gothic" w:hAnsi="MS Gothic" w:hint="eastAsia"/>
                    <w:sz w:val="40"/>
                    <w:szCs w:val="40"/>
                  </w:rPr>
                  <w:t>☐</w:t>
                </w:r>
              </w:sdtContent>
            </w:sdt>
            <w:r w:rsidRPr="00667010">
              <w:rPr>
                <w:b/>
                <w:bCs/>
                <w:sz w:val="22"/>
                <w:szCs w:val="18"/>
              </w:rPr>
              <w:t>Ideas</w:t>
            </w:r>
            <w:r w:rsidR="00F45B5F">
              <w:rPr>
                <w:sz w:val="40"/>
                <w:szCs w:val="40"/>
              </w:rPr>
              <w:t xml:space="preserve"> </w:t>
            </w:r>
            <w:sdt>
              <w:sdtPr>
                <w:rPr>
                  <w:sz w:val="40"/>
                  <w:szCs w:val="40"/>
                </w:rPr>
                <w:id w:val="-1678185397"/>
                <w14:checkbox>
                  <w14:checked w14:val="1"/>
                  <w14:checkedState w14:val="2612" w14:font="Wingdings"/>
                  <w14:uncheckedState w14:val="2610" w14:font="MS Gothic"/>
                </w14:checkbox>
              </w:sdtPr>
              <w:sdtContent>
                <w:r w:rsidR="00F45B5F">
                  <w:rPr>
                    <w:rFonts w:ascii="Wingdings" w:hAnsi="Wingdings"/>
                    <w:sz w:val="40"/>
                    <w:szCs w:val="40"/>
                  </w:rPr>
                  <w:t>☒</w:t>
                </w:r>
              </w:sdtContent>
            </w:sdt>
            <w:r w:rsidRPr="00667010">
              <w:rPr>
                <w:b/>
                <w:bCs/>
                <w:sz w:val="22"/>
                <w:szCs w:val="18"/>
              </w:rPr>
              <w:tab/>
              <w:t>Editing</w:t>
            </w:r>
            <w:r w:rsidRPr="00667010">
              <w:rPr>
                <w:b/>
                <w:bCs/>
                <w:sz w:val="22"/>
                <w:szCs w:val="18"/>
              </w:rPr>
              <w:tab/>
            </w:r>
            <w:sdt>
              <w:sdtPr>
                <w:rPr>
                  <w:sz w:val="40"/>
                  <w:szCs w:val="40"/>
                </w:rPr>
                <w:id w:val="-1649899391"/>
                <w14:checkbox>
                  <w14:checked w14:val="1"/>
                  <w14:checkedState w14:val="2612" w14:font="Wingdings"/>
                  <w14:uncheckedState w14:val="2610" w14:font="MS Gothic"/>
                </w14:checkbox>
              </w:sdtPr>
              <w:sdtContent>
                <w:r w:rsidR="00F45B5F">
                  <w:rPr>
                    <w:rFonts w:ascii="Wingdings" w:hAnsi="Wingdings"/>
                    <w:sz w:val="40"/>
                    <w:szCs w:val="40"/>
                  </w:rPr>
                  <w:t>☒</w:t>
                </w:r>
              </w:sdtContent>
            </w:sdt>
            <w:r>
              <w:rPr>
                <w:b/>
                <w:bCs/>
                <w:sz w:val="22"/>
                <w:szCs w:val="18"/>
              </w:rPr>
              <w:tab/>
            </w:r>
            <w:r w:rsidRPr="00667010">
              <w:rPr>
                <w:b/>
                <w:bCs/>
                <w:sz w:val="22"/>
                <w:szCs w:val="18"/>
              </w:rPr>
              <w:t xml:space="preserve">Tasks </w:t>
            </w:r>
            <w:sdt>
              <w:sdtPr>
                <w:rPr>
                  <w:sz w:val="40"/>
                  <w:szCs w:val="40"/>
                </w:rPr>
                <w:id w:val="-1208335321"/>
                <w14:checkbox>
                  <w14:checked w14:val="0"/>
                  <w14:checkedState w14:val="2612" w14:font="Wingdings"/>
                  <w14:uncheckedState w14:val="2610" w14:font="MS Gothic"/>
                </w14:checkbox>
              </w:sdtPr>
              <w:sdtContent>
                <w:r w:rsidR="00F45B5F">
                  <w:rPr>
                    <w:rFonts w:ascii="MS Gothic" w:eastAsia="MS Gothic" w:hAnsi="MS Gothic" w:hint="eastAsia"/>
                    <w:sz w:val="40"/>
                    <w:szCs w:val="40"/>
                  </w:rPr>
                  <w:t>☐</w:t>
                </w:r>
              </w:sdtContent>
            </w:sdt>
            <w:r w:rsidRPr="00667010">
              <w:rPr>
                <w:b/>
                <w:bCs/>
                <w:sz w:val="22"/>
                <w:szCs w:val="18"/>
              </w:rPr>
              <w:tab/>
              <w:t>Full AI</w:t>
            </w:r>
            <w:r w:rsidR="00F45B5F">
              <w:rPr>
                <w:sz w:val="40"/>
                <w:szCs w:val="40"/>
              </w:rPr>
              <w:t xml:space="preserve"> </w:t>
            </w:r>
            <w:sdt>
              <w:sdtPr>
                <w:rPr>
                  <w:sz w:val="40"/>
                  <w:szCs w:val="40"/>
                </w:rPr>
                <w:id w:val="467557843"/>
                <w14:checkbox>
                  <w14:checked w14:val="0"/>
                  <w14:checkedState w14:val="2612" w14:font="Wingdings"/>
                  <w14:uncheckedState w14:val="2610" w14:font="MS Gothic"/>
                </w14:checkbox>
              </w:sdtPr>
              <w:sdtContent>
                <w:r w:rsidR="00A84F96">
                  <w:rPr>
                    <w:rFonts w:ascii="MS Gothic" w:eastAsia="MS Gothic" w:hAnsi="MS Gothic" w:hint="eastAsia"/>
                    <w:sz w:val="40"/>
                    <w:szCs w:val="40"/>
                  </w:rPr>
                  <w:t>☐</w:t>
                </w:r>
              </w:sdtContent>
            </w:sdt>
          </w:p>
          <w:p w14:paraId="23DFE527" w14:textId="7E5F5E2B" w:rsidR="00B23D6A" w:rsidRPr="00B23D6A" w:rsidRDefault="00B23D6A" w:rsidP="00B23D6A">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b/>
                <w:bCs/>
                <w:i/>
                <w:iCs/>
              </w:rPr>
            </w:pPr>
          </w:p>
        </w:tc>
      </w:tr>
      <w:tr w:rsidR="00B23D6A" w14:paraId="3224E99C" w14:textId="77777777" w:rsidTr="1334FDF4">
        <w:trPr>
          <w:trHeight w:val="397"/>
        </w:trPr>
        <w:tc>
          <w:tcPr>
            <w:cnfStyle w:val="001000000000" w:firstRow="0" w:lastRow="0" w:firstColumn="1" w:lastColumn="0" w:oddVBand="0" w:evenVBand="0" w:oddHBand="0" w:evenHBand="0" w:firstRowFirstColumn="0" w:firstRowLastColumn="0" w:lastRowFirstColumn="0" w:lastRowLastColumn="0"/>
            <w:tcW w:w="3175" w:type="dxa"/>
          </w:tcPr>
          <w:p w14:paraId="082E2044" w14:textId="77777777" w:rsidR="00B23D6A" w:rsidRDefault="00B23D6A" w:rsidP="004B4150">
            <w:r>
              <w:t>Module Coordinator</w:t>
            </w:r>
          </w:p>
        </w:tc>
        <w:tc>
          <w:tcPr>
            <w:tcW w:w="6576" w:type="dxa"/>
          </w:tcPr>
          <w:p w14:paraId="6C9884A0" w14:textId="5F4FA6B9" w:rsidR="00B23D6A" w:rsidRPr="00794E08" w:rsidRDefault="00E25234" w:rsidP="004B4150">
            <w:pPr>
              <w:cnfStyle w:val="000000000000" w:firstRow="0" w:lastRow="0" w:firstColumn="0" w:lastColumn="0" w:oddVBand="0" w:evenVBand="0" w:oddHBand="0" w:evenHBand="0" w:firstRowFirstColumn="0" w:firstRowLastColumn="0" w:lastRowFirstColumn="0" w:lastRowLastColumn="0"/>
              <w:rPr>
                <w:b/>
                <w:bCs/>
              </w:rPr>
            </w:pPr>
            <w:r>
              <w:rPr>
                <w:b/>
                <w:bCs/>
              </w:rPr>
              <w:t>Verda Munir</w:t>
            </w:r>
          </w:p>
        </w:tc>
      </w:tr>
    </w:tbl>
    <w:p w14:paraId="0C689CC9" w14:textId="77777777" w:rsidR="00B23D6A" w:rsidRDefault="00B23D6A" w:rsidP="00B23D6A"/>
    <w:p w14:paraId="5668AC64" w14:textId="77777777" w:rsidR="00B23D6A" w:rsidRPr="00096CF9" w:rsidRDefault="00B23D6A" w:rsidP="00F17907">
      <w:pPr>
        <w:pStyle w:val="Heading1"/>
        <w:spacing w:line="360" w:lineRule="auto"/>
      </w:pPr>
      <w:r w:rsidRPr="00096CF9">
        <w:lastRenderedPageBreak/>
        <w:t>What knowledge and/or skills will I develop by undertaking the assessment?</w:t>
      </w:r>
    </w:p>
    <w:tbl>
      <w:tblPr>
        <w:tblStyle w:val="TableGrid"/>
        <w:tblW w:w="9808" w:type="dxa"/>
        <w:tblLook w:val="04A0" w:firstRow="1" w:lastRow="0" w:firstColumn="1" w:lastColumn="0" w:noHBand="0" w:noVBand="1"/>
      </w:tblPr>
      <w:tblGrid>
        <w:gridCol w:w="9808"/>
      </w:tblGrid>
      <w:tr w:rsidR="00B23D6A" w14:paraId="22E73163" w14:textId="77777777" w:rsidTr="004B4150">
        <w:tc>
          <w:tcPr>
            <w:tcW w:w="9808" w:type="dxa"/>
          </w:tcPr>
          <w:p w14:paraId="08F10F5E" w14:textId="6C3D502F" w:rsidR="00B23D6A" w:rsidRPr="00B23D6A" w:rsidRDefault="00037796" w:rsidP="00B23D6A">
            <w:pPr>
              <w:rPr>
                <w:i/>
                <w:iCs/>
              </w:rPr>
            </w:pPr>
            <w:r w:rsidRPr="00037796">
              <w:rPr>
                <w:i/>
                <w:iCs/>
              </w:rPr>
              <w:t xml:space="preserve">You will acquire fundamental skills to create digital artefacts which can be utilised for creative projects including Games, Immersive Visualisations and Simulations. </w:t>
            </w:r>
          </w:p>
        </w:tc>
      </w:tr>
      <w:tr w:rsidR="00B23D6A" w14:paraId="29D03F60" w14:textId="77777777" w:rsidTr="004B4150">
        <w:tc>
          <w:tcPr>
            <w:tcW w:w="9808" w:type="dxa"/>
          </w:tcPr>
          <w:p w14:paraId="1A5E6B33" w14:textId="72018D3C" w:rsidR="00B23D6A" w:rsidRDefault="00B23D6A" w:rsidP="004B4150">
            <w:pPr>
              <w:rPr>
                <w:b/>
                <w:bCs/>
              </w:rPr>
            </w:pPr>
            <w:r w:rsidRPr="00B50284">
              <w:rPr>
                <w:b/>
                <w:bCs/>
              </w:rPr>
              <w:t xml:space="preserve">On successful completion of the assessment the </w:t>
            </w:r>
            <w:r w:rsidR="00AC15C1">
              <w:rPr>
                <w:b/>
                <w:bCs/>
              </w:rPr>
              <w:t>student</w:t>
            </w:r>
            <w:r w:rsidRPr="00B50284">
              <w:rPr>
                <w:b/>
                <w:bCs/>
              </w:rPr>
              <w:t xml:space="preserve"> will be able to: </w:t>
            </w:r>
          </w:p>
          <w:p w14:paraId="7FD85464" w14:textId="4541C16E" w:rsidR="00037796" w:rsidRPr="00037796" w:rsidRDefault="00037796" w:rsidP="00037796">
            <w:pPr>
              <w:pStyle w:val="ListParagraph"/>
              <w:numPr>
                <w:ilvl w:val="0"/>
                <w:numId w:val="28"/>
              </w:numPr>
              <w:autoSpaceDE w:val="0"/>
              <w:autoSpaceDN w:val="0"/>
              <w:adjustRightInd w:val="0"/>
              <w:spacing w:after="0" w:line="240" w:lineRule="auto"/>
              <w:rPr>
                <w:rFonts w:ascii="AppleSystemUIFont" w:hAnsi="AppleSystemUIFont" w:cs="AppleSystemUIFont"/>
                <w:sz w:val="26"/>
                <w:szCs w:val="26"/>
              </w:rPr>
            </w:pPr>
            <w:r w:rsidRPr="00037796">
              <w:rPr>
                <w:rFonts w:ascii="AppleSystemUIFont" w:hAnsi="AppleSystemUIFont" w:cs="AppleSystemUIFont"/>
                <w:sz w:val="26"/>
                <w:szCs w:val="26"/>
              </w:rPr>
              <w:t>Distinguish the fundamental principles, tools and techniques concerning 3D reconstruction methods and visualisation.</w:t>
            </w:r>
          </w:p>
          <w:p w14:paraId="292A6ED9" w14:textId="7FFF316C" w:rsidR="00037796" w:rsidRPr="00037796" w:rsidRDefault="00037796" w:rsidP="00037796">
            <w:pPr>
              <w:pStyle w:val="ListParagraph"/>
              <w:numPr>
                <w:ilvl w:val="0"/>
                <w:numId w:val="28"/>
              </w:numPr>
              <w:autoSpaceDE w:val="0"/>
              <w:autoSpaceDN w:val="0"/>
              <w:adjustRightInd w:val="0"/>
              <w:spacing w:after="0" w:line="240" w:lineRule="auto"/>
              <w:rPr>
                <w:rFonts w:ascii="AppleSystemUIFont" w:hAnsi="AppleSystemUIFont" w:cs="AppleSystemUIFont"/>
                <w:sz w:val="26"/>
                <w:szCs w:val="26"/>
              </w:rPr>
            </w:pPr>
            <w:r w:rsidRPr="00037796">
              <w:rPr>
                <w:rFonts w:ascii="AppleSystemUIFont" w:hAnsi="AppleSystemUIFont" w:cs="AppleSystemUIFont"/>
                <w:sz w:val="26"/>
                <w:szCs w:val="26"/>
              </w:rPr>
              <w:t>Show proficiency in using software tools and workflow pipelines to process scan data, including cleaning, editing, and preparing ready to use assets.</w:t>
            </w:r>
          </w:p>
          <w:p w14:paraId="5BEB51AC" w14:textId="7E4C9069" w:rsidR="00037796" w:rsidRPr="00037796" w:rsidRDefault="00037796" w:rsidP="00037796">
            <w:pPr>
              <w:pStyle w:val="ListParagraph"/>
              <w:numPr>
                <w:ilvl w:val="0"/>
                <w:numId w:val="28"/>
              </w:numPr>
              <w:autoSpaceDE w:val="0"/>
              <w:autoSpaceDN w:val="0"/>
              <w:adjustRightInd w:val="0"/>
              <w:spacing w:after="0" w:line="240" w:lineRule="auto"/>
              <w:rPr>
                <w:rFonts w:ascii="AppleSystemUIFont" w:hAnsi="AppleSystemUIFont" w:cs="AppleSystemUIFont"/>
                <w:sz w:val="26"/>
                <w:szCs w:val="26"/>
              </w:rPr>
            </w:pPr>
            <w:r w:rsidRPr="00037796">
              <w:rPr>
                <w:rFonts w:ascii="AppleSystemUIFont" w:hAnsi="AppleSystemUIFont" w:cs="AppleSystemUIFont"/>
                <w:sz w:val="26"/>
                <w:szCs w:val="26"/>
              </w:rPr>
              <w:t>Practice techniques in the creation of accurate, usable models derived from scan data, and suitable application in creative domains with consideration for any interaction.</w:t>
            </w:r>
          </w:p>
          <w:p w14:paraId="35376C50" w14:textId="57DD7588" w:rsidR="00B23D6A" w:rsidRDefault="00037796" w:rsidP="00037796">
            <w:pPr>
              <w:pStyle w:val="ListParagraph"/>
              <w:numPr>
                <w:ilvl w:val="0"/>
                <w:numId w:val="28"/>
              </w:numPr>
              <w:spacing w:after="100"/>
            </w:pPr>
            <w:r w:rsidRPr="00037796">
              <w:rPr>
                <w:rFonts w:ascii="AppleSystemUIFont" w:hAnsi="AppleSystemUIFont" w:cs="AppleSystemUIFont"/>
                <w:sz w:val="26"/>
                <w:szCs w:val="26"/>
              </w:rPr>
              <w:t>Report on and conclude the effectiveness of different visualisation techniques employed.</w:t>
            </w:r>
          </w:p>
          <w:p w14:paraId="076E3412" w14:textId="1A7E711D" w:rsidR="00B23D6A" w:rsidRPr="00B50284" w:rsidRDefault="00B23D6A" w:rsidP="00037796">
            <w:pPr>
              <w:pStyle w:val="ListParagraph"/>
              <w:spacing w:after="0"/>
            </w:pPr>
            <w:r>
              <w:t xml:space="preserve"> </w:t>
            </w:r>
          </w:p>
        </w:tc>
      </w:tr>
      <w:tr w:rsidR="00B23D6A" w14:paraId="12F0E18B" w14:textId="77777777" w:rsidTr="004B4150">
        <w:tc>
          <w:tcPr>
            <w:tcW w:w="9808" w:type="dxa"/>
          </w:tcPr>
          <w:p w14:paraId="351C1F7D" w14:textId="77777777" w:rsidR="00B23D6A" w:rsidRPr="00142A8A" w:rsidRDefault="00B23D6A" w:rsidP="004B4150">
            <w:pPr>
              <w:spacing w:after="100"/>
              <w:rPr>
                <w:b/>
                <w:bCs/>
              </w:rPr>
            </w:pPr>
            <w:r w:rsidRPr="00142A8A">
              <w:rPr>
                <w:b/>
                <w:bCs/>
              </w:rPr>
              <w:t>Please also refer to the Module Descriptor, available from the module Moodle study area.</w:t>
            </w:r>
          </w:p>
        </w:tc>
      </w:tr>
    </w:tbl>
    <w:p w14:paraId="30389E38" w14:textId="77777777" w:rsidR="008F13C7" w:rsidRDefault="008F13C7" w:rsidP="00F17907">
      <w:pPr>
        <w:pStyle w:val="Heading1"/>
      </w:pPr>
    </w:p>
    <w:p w14:paraId="10B340D7" w14:textId="4E3348E3" w:rsidR="00F17907" w:rsidRDefault="00F17907" w:rsidP="00F17907">
      <w:pPr>
        <w:pStyle w:val="Heading1"/>
      </w:pPr>
      <w:r w:rsidRPr="004C3824">
        <w:t xml:space="preserve">What </w:t>
      </w:r>
      <w:r>
        <w:t>is expected of me in this assessment?</w:t>
      </w:r>
    </w:p>
    <w:p w14:paraId="47CB2CC8" w14:textId="77777777" w:rsidR="00F17907" w:rsidRDefault="00F17907" w:rsidP="00F17907">
      <w:pPr>
        <w:pStyle w:val="Heading2"/>
      </w:pPr>
      <w:r w:rsidRPr="00B50284">
        <w:t>Task(s) – content</w:t>
      </w:r>
    </w:p>
    <w:p w14:paraId="2FEFBA1E" w14:textId="77777777" w:rsidR="0074056A" w:rsidRPr="0074056A" w:rsidRDefault="0074056A" w:rsidP="0074056A"/>
    <w:tbl>
      <w:tblPr>
        <w:tblStyle w:val="TableGrid"/>
        <w:tblpPr w:leftFromText="180" w:rightFromText="180" w:vertAnchor="page" w:horzAnchor="margin" w:tblpY="1101"/>
        <w:tblW w:w="31166" w:type="dxa"/>
        <w:tblLook w:val="04A0" w:firstRow="1" w:lastRow="0" w:firstColumn="1" w:lastColumn="0" w:noHBand="0" w:noVBand="1"/>
      </w:tblPr>
      <w:tblGrid>
        <w:gridCol w:w="10062"/>
        <w:gridCol w:w="10062"/>
        <w:gridCol w:w="11042"/>
      </w:tblGrid>
      <w:tr w:rsidR="00F17907" w14:paraId="48888A66" w14:textId="77777777" w:rsidTr="00F25B1C">
        <w:trPr>
          <w:trHeight w:val="12635"/>
        </w:trPr>
        <w:tc>
          <w:tcPr>
            <w:tcW w:w="10062" w:type="dxa"/>
          </w:tcPr>
          <w:p w14:paraId="7C41B5D3" w14:textId="6FAC588B" w:rsidR="008174DF" w:rsidRPr="008174DF" w:rsidRDefault="00606075" w:rsidP="0062775D">
            <w:pPr>
              <w:spacing w:beforeAutospacing="0" w:after="0" w:line="240" w:lineRule="auto"/>
              <w:rPr>
                <w:rFonts w:ascii="Open Sans" w:hAnsi="Open Sans"/>
                <w:w w:val="105"/>
                <w:sz w:val="22"/>
              </w:rPr>
            </w:pPr>
            <w:r w:rsidRPr="008174DF">
              <w:rPr>
                <w:rFonts w:ascii="Open Sans" w:hAnsi="Open Sans"/>
                <w:w w:val="105"/>
                <w:sz w:val="22"/>
              </w:rPr>
              <w:lastRenderedPageBreak/>
              <w:t>You</w:t>
            </w:r>
            <w:r w:rsidR="008174DF" w:rsidRPr="008174DF">
              <w:rPr>
                <w:rFonts w:ascii="Open Sans" w:hAnsi="Open Sans"/>
                <w:w w:val="105"/>
                <w:sz w:val="22"/>
              </w:rPr>
              <w:t xml:space="preserve"> are required to design and develop an immersive interactive experience in Unity that integrates photogrammetric</w:t>
            </w:r>
            <w:r w:rsidR="008174DF">
              <w:rPr>
                <w:rFonts w:ascii="Open Sans" w:hAnsi="Open Sans"/>
                <w:w w:val="105"/>
                <w:sz w:val="22"/>
              </w:rPr>
              <w:t>/LIDAR</w:t>
            </w:r>
            <w:r w:rsidR="008174DF" w:rsidRPr="008174DF">
              <w:rPr>
                <w:rFonts w:ascii="Open Sans" w:hAnsi="Open Sans"/>
                <w:w w:val="105"/>
                <w:sz w:val="22"/>
              </w:rPr>
              <w:t xml:space="preserve"> assets and aligns with at least one </w:t>
            </w:r>
            <w:hyperlink r:id="rId22" w:history="1">
              <w:r w:rsidR="008174DF" w:rsidRPr="00F63828">
                <w:rPr>
                  <w:rStyle w:val="Hyperlink"/>
                  <w:rFonts w:ascii="Open Sans" w:hAnsi="Open Sans"/>
                  <w:w w:val="105"/>
                  <w:sz w:val="22"/>
                </w:rPr>
                <w:t>UN Sustainable Development Goal (SDG).</w:t>
              </w:r>
            </w:hyperlink>
            <w:r w:rsidR="008174DF">
              <w:rPr>
                <w:rFonts w:ascii="Open Sans" w:hAnsi="Open Sans"/>
                <w:w w:val="105"/>
                <w:sz w:val="22"/>
              </w:rPr>
              <w:br/>
            </w:r>
            <w:r w:rsidR="008174DF" w:rsidRPr="008174DF">
              <w:rPr>
                <w:rFonts w:ascii="Open Sans" w:hAnsi="Open Sans"/>
                <w:w w:val="105"/>
                <w:sz w:val="22"/>
              </w:rPr>
              <w:br/>
              <w:t>Your project should:</w:t>
            </w:r>
          </w:p>
          <w:p w14:paraId="7FE95729" w14:textId="77777777" w:rsidR="008174DF" w:rsidRPr="008174DF" w:rsidRDefault="008174DF" w:rsidP="0062775D">
            <w:pPr>
              <w:numPr>
                <w:ilvl w:val="0"/>
                <w:numId w:val="36"/>
              </w:numPr>
              <w:spacing w:after="0" w:line="240" w:lineRule="auto"/>
              <w:rPr>
                <w:rFonts w:ascii="Open Sans" w:hAnsi="Open Sans"/>
                <w:w w:val="105"/>
                <w:sz w:val="22"/>
              </w:rPr>
            </w:pPr>
            <w:r w:rsidRPr="008174DF">
              <w:rPr>
                <w:rFonts w:ascii="Open Sans" w:hAnsi="Open Sans"/>
                <w:w w:val="105"/>
                <w:sz w:val="22"/>
              </w:rPr>
              <w:t>Create a meaningful experience that educates, raises awareness, or promotes action toward your chosen SDG (e.g., cultural heritage preservation, climate action, sustainable communities).</w:t>
            </w:r>
          </w:p>
          <w:p w14:paraId="35C1B54F" w14:textId="4BF43225" w:rsidR="008174DF" w:rsidRPr="008174DF" w:rsidRDefault="008174DF" w:rsidP="0062775D">
            <w:pPr>
              <w:numPr>
                <w:ilvl w:val="0"/>
                <w:numId w:val="36"/>
              </w:numPr>
              <w:spacing w:after="0" w:line="240" w:lineRule="auto"/>
              <w:rPr>
                <w:rFonts w:ascii="Open Sans" w:hAnsi="Open Sans"/>
                <w:w w:val="105"/>
                <w:sz w:val="22"/>
              </w:rPr>
            </w:pPr>
            <w:r w:rsidRPr="008174DF">
              <w:rPr>
                <w:rFonts w:ascii="Open Sans" w:hAnsi="Open Sans"/>
                <w:w w:val="105"/>
                <w:sz w:val="22"/>
              </w:rPr>
              <w:t>Incorporate scanned real-world objects or environments using photogrammetry</w:t>
            </w:r>
            <w:r>
              <w:rPr>
                <w:rFonts w:ascii="Open Sans" w:hAnsi="Open Sans"/>
                <w:w w:val="105"/>
                <w:sz w:val="22"/>
              </w:rPr>
              <w:t xml:space="preserve">/LIDAR/AI </w:t>
            </w:r>
            <w:r w:rsidRPr="008174DF">
              <w:rPr>
                <w:rFonts w:ascii="Open Sans" w:hAnsi="Open Sans"/>
                <w:w w:val="105"/>
                <w:sz w:val="22"/>
              </w:rPr>
              <w:t>techniques.</w:t>
            </w:r>
          </w:p>
          <w:p w14:paraId="63556373" w14:textId="77777777" w:rsidR="008174DF" w:rsidRDefault="008174DF" w:rsidP="0062775D">
            <w:pPr>
              <w:numPr>
                <w:ilvl w:val="0"/>
                <w:numId w:val="36"/>
              </w:numPr>
              <w:spacing w:after="0" w:line="240" w:lineRule="auto"/>
              <w:rPr>
                <w:rFonts w:ascii="Open Sans" w:hAnsi="Open Sans"/>
                <w:w w:val="105"/>
                <w:sz w:val="22"/>
              </w:rPr>
            </w:pPr>
            <w:r w:rsidRPr="008174DF">
              <w:rPr>
                <w:rFonts w:ascii="Open Sans" w:hAnsi="Open Sans"/>
                <w:w w:val="105"/>
                <w:sz w:val="22"/>
              </w:rPr>
              <w:t>Include interactive elements and gameplay mechanics that reinforce the SDG theme.</w:t>
            </w:r>
          </w:p>
          <w:p w14:paraId="3DC69A1C" w14:textId="77777777" w:rsidR="008174DF" w:rsidRPr="0083376F" w:rsidRDefault="008174DF" w:rsidP="0062775D">
            <w:pPr>
              <w:pStyle w:val="TableParagraph"/>
              <w:numPr>
                <w:ilvl w:val="0"/>
                <w:numId w:val="36"/>
              </w:numPr>
              <w:tabs>
                <w:tab w:val="left" w:pos="828"/>
                <w:tab w:val="left" w:pos="830"/>
              </w:tabs>
              <w:ind w:right="339"/>
              <w:rPr>
                <w:rFonts w:ascii="Open Sans" w:eastAsiaTheme="minorHAnsi" w:hAnsi="Open Sans" w:cs="Open Sans"/>
                <w:w w:val="105"/>
              </w:rPr>
            </w:pPr>
            <w:r w:rsidRPr="0083376F">
              <w:rPr>
                <w:rFonts w:ascii="Open Sans" w:eastAsiaTheme="minorHAnsi" w:hAnsi="Open Sans" w:cs="Open Sans"/>
                <w:w w:val="105"/>
              </w:rPr>
              <w:t>Narrative/direction to entice players such as explicit storyline or tasks/missions etc.</w:t>
            </w:r>
          </w:p>
          <w:p w14:paraId="4D134D66" w14:textId="1F0E2914" w:rsidR="008174DF" w:rsidRDefault="008174DF" w:rsidP="0062775D">
            <w:pPr>
              <w:pStyle w:val="TableParagraph"/>
              <w:numPr>
                <w:ilvl w:val="0"/>
                <w:numId w:val="36"/>
              </w:numPr>
              <w:tabs>
                <w:tab w:val="left" w:pos="829"/>
                <w:tab w:val="left" w:pos="830"/>
              </w:tabs>
              <w:rPr>
                <w:rFonts w:ascii="Open Sans" w:eastAsiaTheme="minorHAnsi" w:hAnsi="Open Sans" w:cs="Open Sans"/>
                <w:w w:val="105"/>
              </w:rPr>
            </w:pPr>
            <w:r w:rsidRPr="0083376F">
              <w:rPr>
                <w:rFonts w:ascii="Open Sans" w:eastAsiaTheme="minorHAnsi" w:hAnsi="Open Sans" w:cs="Open Sans"/>
                <w:w w:val="105"/>
              </w:rPr>
              <w:t xml:space="preserve">Use appropriate SFX and </w:t>
            </w:r>
            <w:proofErr w:type="spellStart"/>
            <w:r w:rsidRPr="0083376F">
              <w:rPr>
                <w:rFonts w:ascii="Open Sans" w:eastAsiaTheme="minorHAnsi" w:hAnsi="Open Sans" w:cs="Open Sans"/>
                <w:w w:val="105"/>
              </w:rPr>
              <w:t>Vfx</w:t>
            </w:r>
            <w:proofErr w:type="spellEnd"/>
            <w:r w:rsidRPr="0083376F">
              <w:rPr>
                <w:rFonts w:ascii="Open Sans" w:eastAsiaTheme="minorHAnsi" w:hAnsi="Open Sans" w:cs="Open Sans"/>
                <w:w w:val="105"/>
              </w:rPr>
              <w:t xml:space="preserve"> to engage and immerse players.</w:t>
            </w:r>
          </w:p>
          <w:p w14:paraId="326FE51A" w14:textId="56267739" w:rsidR="008174DF" w:rsidRDefault="008174DF" w:rsidP="0062775D">
            <w:pPr>
              <w:pStyle w:val="TableParagraph"/>
              <w:numPr>
                <w:ilvl w:val="0"/>
                <w:numId w:val="36"/>
              </w:numPr>
              <w:tabs>
                <w:tab w:val="left" w:pos="829"/>
                <w:tab w:val="left" w:pos="830"/>
              </w:tabs>
              <w:rPr>
                <w:rFonts w:ascii="Open Sans" w:eastAsiaTheme="minorHAnsi" w:hAnsi="Open Sans" w:cs="Open Sans"/>
                <w:w w:val="105"/>
              </w:rPr>
            </w:pPr>
            <w:r w:rsidRPr="008174DF">
              <w:rPr>
                <w:rFonts w:ascii="Open Sans" w:eastAsiaTheme="minorHAnsi" w:hAnsi="Open Sans" w:cs="Open Sans"/>
                <w:w w:val="105"/>
              </w:rPr>
              <w:t>Compliance with proper crediting and Intellectual Property Regulations when and if using free resources.</w:t>
            </w:r>
            <w:r w:rsidR="002F3DF1">
              <w:rPr>
                <w:rFonts w:ascii="Open Sans" w:eastAsiaTheme="minorHAnsi" w:hAnsi="Open Sans" w:cs="Open Sans"/>
                <w:w w:val="105"/>
              </w:rPr>
              <w:br/>
            </w:r>
          </w:p>
          <w:p w14:paraId="71BDF13D" w14:textId="40D13769" w:rsidR="002F3DF1" w:rsidRPr="002F3DF1" w:rsidRDefault="002F3DF1" w:rsidP="0062775D">
            <w:pPr>
              <w:pStyle w:val="TableParagraph"/>
              <w:spacing w:before="28"/>
              <w:rPr>
                <w:rFonts w:ascii="Open Sans" w:hAnsi="Open Sans" w:cs="Open Sans"/>
                <w:b/>
                <w:color w:val="EE0000"/>
                <w:spacing w:val="-2"/>
              </w:rPr>
            </w:pPr>
            <w:r w:rsidRPr="002F3DF1">
              <w:rPr>
                <w:rFonts w:ascii="Open Sans" w:hAnsi="Open Sans" w:cs="Open Sans"/>
                <w:b/>
                <w:color w:val="702077"/>
                <w:spacing w:val="-2"/>
              </w:rPr>
              <w:t>SDG Examples for Student Projects</w:t>
            </w:r>
            <w:r>
              <w:rPr>
                <w:rFonts w:ascii="Open Sans" w:hAnsi="Open Sans" w:cs="Open Sans"/>
                <w:b/>
                <w:color w:val="702077"/>
                <w:spacing w:val="-2"/>
              </w:rPr>
              <w:br/>
            </w:r>
            <w:r>
              <w:rPr>
                <w:rFonts w:ascii="Open Sans" w:hAnsi="Open Sans" w:cs="Open Sans"/>
                <w:b/>
                <w:color w:val="702077"/>
                <w:spacing w:val="-2"/>
              </w:rPr>
              <w:br/>
            </w:r>
            <w:r w:rsidRPr="002F3DF1">
              <w:rPr>
                <w:rFonts w:ascii="Open Sans" w:eastAsiaTheme="minorHAnsi" w:hAnsi="Open Sans" w:cs="Open Sans"/>
                <w:color w:val="EE0000"/>
                <w:w w:val="105"/>
              </w:rPr>
              <w:t>Please note for the assessment all SDG goals can be taken under consideration, this is not an exhaustive list by any means, this is just to give students ideas.</w:t>
            </w:r>
            <w:r w:rsidRPr="002F3DF1">
              <w:rPr>
                <w:rFonts w:ascii="Open Sans" w:hAnsi="Open Sans" w:cs="Open Sans"/>
                <w:b/>
                <w:color w:val="EE0000"/>
                <w:spacing w:val="-2"/>
              </w:rPr>
              <w:t xml:space="preserve"> </w:t>
            </w:r>
          </w:p>
          <w:p w14:paraId="73E9F737" w14:textId="511DF1CC" w:rsidR="002F3DF1" w:rsidRPr="00C80039" w:rsidRDefault="002F3DF1" w:rsidP="0062775D">
            <w:r>
              <w:t>SDG 11 – Sustainable Cities &amp; Communities: Scan local heritage sites and create interactive preservation experiences.</w:t>
            </w:r>
            <w:r>
              <w:br/>
              <w:t>SDG 13 – Climate Action: Immersive game teaching players about reducing carbon footprints.</w:t>
            </w:r>
            <w:r>
              <w:br/>
              <w:t>SDG 4 – Quality Education: Educational VR experience for cultural storytelling.</w:t>
            </w:r>
            <w:r>
              <w:br/>
              <w:t>SDG 12 – Responsible Consumption &amp; Production: Game mechanics promoting recycling and resource management.</w:t>
            </w:r>
          </w:p>
          <w:p w14:paraId="162098C3" w14:textId="0D757E9D" w:rsidR="00606075" w:rsidRPr="00F63828" w:rsidRDefault="00606075" w:rsidP="0062775D">
            <w:pPr>
              <w:pStyle w:val="TableParagraph"/>
              <w:tabs>
                <w:tab w:val="left" w:pos="828"/>
                <w:tab w:val="left" w:pos="830"/>
              </w:tabs>
              <w:ind w:right="124"/>
              <w:rPr>
                <w:rFonts w:ascii="Open Sans" w:eastAsiaTheme="minorHAnsi" w:hAnsi="Open Sans" w:cs="Open Sans"/>
                <w:w w:val="105"/>
              </w:rPr>
            </w:pPr>
            <w:r w:rsidRPr="0083376F">
              <w:rPr>
                <w:rFonts w:ascii="Open Sans" w:eastAsiaTheme="minorHAnsi" w:hAnsi="Open Sans" w:cs="Open Sans"/>
                <w:w w:val="105"/>
              </w:rPr>
              <w:t>In addition to these points, ethical use of Generative AI in this coursework is authorised as a form of support for the completion of this project and should therefore be utilised with a consideration towards the project’s originality. Follow below for guidance:</w:t>
            </w:r>
          </w:p>
          <w:p w14:paraId="0E249B52" w14:textId="4C3C8BB1" w:rsidR="00606075" w:rsidRPr="0083376F" w:rsidRDefault="00606075" w:rsidP="0062775D">
            <w:pPr>
              <w:pStyle w:val="TableParagraph"/>
              <w:spacing w:before="28"/>
              <w:ind w:left="110"/>
              <w:rPr>
                <w:rFonts w:ascii="Open Sans" w:hAnsi="Open Sans" w:cs="Open Sans"/>
                <w:b/>
                <w:color w:val="702077"/>
                <w:spacing w:val="-2"/>
              </w:rPr>
            </w:pPr>
            <w:r w:rsidRPr="0083376F">
              <w:rPr>
                <w:rFonts w:ascii="Open Sans" w:hAnsi="Open Sans" w:cs="Open Sans"/>
                <w:b/>
                <w:color w:val="702077"/>
                <w:spacing w:val="-2"/>
              </w:rPr>
              <w:t>Ethical Use of AI</w:t>
            </w:r>
          </w:p>
          <w:p w14:paraId="2D674AC5"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Assist in generating ideas/brainstorm.</w:t>
            </w:r>
          </w:p>
          <w:p w14:paraId="6EAC20F5"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Assist in the generation of placeholder text/content.</w:t>
            </w:r>
          </w:p>
          <w:p w14:paraId="5C795C73"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Assist with imagery/assets for media artefacts, for instance textures and maps.</w:t>
            </w:r>
          </w:p>
          <w:p w14:paraId="36DC94F3"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Troubleshoot and/or provide debug assistance.</w:t>
            </w:r>
          </w:p>
          <w:p w14:paraId="474AFAB4"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Act as a general project assist via tutorial/guidance.</w:t>
            </w:r>
          </w:p>
          <w:p w14:paraId="2280AFB9"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lastRenderedPageBreak/>
              <w:t xml:space="preserve">Act as a starting point from which you can build upon &amp; extend – for example, with code snippets you may build upon &amp; strengthen in relation to your own project direction. </w:t>
            </w:r>
          </w:p>
          <w:p w14:paraId="2359BFE5" w14:textId="10B7D97D"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 xml:space="preserve">Help strengthen any report elements concerning structure &amp; grammar. </w:t>
            </w:r>
          </w:p>
          <w:p w14:paraId="7AABB886" w14:textId="7745CFA9" w:rsidR="00606075" w:rsidRPr="0083376F" w:rsidRDefault="00606075" w:rsidP="0062775D">
            <w:pPr>
              <w:pStyle w:val="TableParagraph"/>
              <w:spacing w:before="28"/>
              <w:ind w:left="110"/>
              <w:rPr>
                <w:rFonts w:ascii="Open Sans" w:hAnsi="Open Sans" w:cs="Open Sans"/>
                <w:b/>
                <w:color w:val="702077"/>
                <w:spacing w:val="-2"/>
              </w:rPr>
            </w:pPr>
            <w:r w:rsidRPr="0083376F">
              <w:rPr>
                <w:rFonts w:ascii="Open Sans" w:hAnsi="Open Sans" w:cs="Open Sans"/>
                <w:b/>
                <w:color w:val="702077"/>
                <w:spacing w:val="-2"/>
              </w:rPr>
              <w:t>Unethical Use of AI</w:t>
            </w:r>
          </w:p>
          <w:p w14:paraId="28D2D787"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Write reports in their fullness/to excess.</w:t>
            </w:r>
          </w:p>
          <w:p w14:paraId="3BA330A2"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Generate references/reference lists.</w:t>
            </w:r>
          </w:p>
          <w:p w14:paraId="7E8D817A" w14:textId="7777777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 xml:space="preserve">Write code in its fullness/to excess – and specifically, where this ties to an assessed requirement. </w:t>
            </w:r>
          </w:p>
          <w:p w14:paraId="2E06DD1E" w14:textId="0D682C36"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 xml:space="preserve">Assist in any way without disclosing usage – this should be referenced &amp; reflected upon through relevant opportunities as indicated throughout the coursework requirements. </w:t>
            </w:r>
          </w:p>
          <w:p w14:paraId="585D9DC4" w14:textId="77777777" w:rsidR="00606075" w:rsidRPr="00F63828" w:rsidRDefault="00606075" w:rsidP="0062775D">
            <w:pPr>
              <w:pStyle w:val="NormalWeb"/>
              <w:shd w:val="clear" w:color="auto" w:fill="FFFFFF" w:themeFill="background1"/>
              <w:spacing w:after="0" w:afterAutospacing="0"/>
              <w:rPr>
                <w:rFonts w:ascii="Open Sans" w:hAnsi="Open Sans" w:cs="Open Sans"/>
                <w:color w:val="EE0000"/>
                <w:w w:val="105"/>
                <w:sz w:val="22"/>
                <w:szCs w:val="22"/>
              </w:rPr>
            </w:pPr>
            <w:r w:rsidRPr="00F63828">
              <w:rPr>
                <w:rFonts w:ascii="Open Sans" w:hAnsi="Open Sans" w:cs="Open Sans"/>
                <w:color w:val="EE0000"/>
                <w:w w:val="105"/>
                <w:sz w:val="22"/>
                <w:szCs w:val="22"/>
              </w:rPr>
              <w:t>Please note that any misuse of such tools (such as excessive use and non-disclosure) can lead to this having a detrimental effect on the overall module grade.</w:t>
            </w:r>
          </w:p>
          <w:p w14:paraId="7E521A97" w14:textId="2E640516" w:rsidR="005973F9" w:rsidRPr="002F3DF1" w:rsidRDefault="00606075" w:rsidP="0062775D">
            <w:pPr>
              <w:pStyle w:val="NormalWeb"/>
              <w:shd w:val="clear" w:color="auto" w:fill="FFFFFF"/>
              <w:spacing w:after="0" w:afterAutospacing="0"/>
              <w:rPr>
                <w:rFonts w:ascii="Open Sans" w:hAnsi="Open Sans" w:cs="Open Sans"/>
                <w:w w:val="105"/>
                <w:sz w:val="22"/>
                <w:szCs w:val="22"/>
              </w:rPr>
            </w:pPr>
            <w:r w:rsidRPr="00F63828">
              <w:rPr>
                <w:rFonts w:ascii="Open Sans" w:hAnsi="Open Sans" w:cs="Open Sans"/>
                <w:w w:val="105"/>
                <w:sz w:val="22"/>
                <w:szCs w:val="22"/>
              </w:rPr>
              <w:t xml:space="preserve">If you have any questions concerning tool use/authorisation and points of excess, please speak with your module tutor(s). </w:t>
            </w:r>
          </w:p>
          <w:p w14:paraId="3257718C" w14:textId="4C233918" w:rsidR="00606075" w:rsidRPr="0083376F" w:rsidRDefault="00606075" w:rsidP="0062775D">
            <w:pPr>
              <w:pStyle w:val="TableParagraph"/>
              <w:spacing w:before="28"/>
              <w:rPr>
                <w:rFonts w:ascii="Open Sans" w:hAnsi="Open Sans" w:cs="Open Sans"/>
                <w:b/>
                <w:color w:val="702077"/>
                <w:spacing w:val="-2"/>
              </w:rPr>
            </w:pPr>
            <w:r w:rsidRPr="0083376F">
              <w:rPr>
                <w:rFonts w:ascii="Open Sans" w:hAnsi="Open Sans" w:cs="Open Sans"/>
                <w:b/>
                <w:color w:val="702077"/>
                <w:spacing w:val="-2"/>
              </w:rPr>
              <w:t>Formative Assessment</w:t>
            </w:r>
          </w:p>
          <w:p w14:paraId="5FABCE71" w14:textId="6446027F"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Project Pitch – 0</w:t>
            </w:r>
            <w:r w:rsidR="005973F9" w:rsidRPr="0083376F">
              <w:rPr>
                <w:rFonts w:ascii="Open Sans" w:eastAsiaTheme="minorHAnsi" w:hAnsi="Open Sans" w:cs="Open Sans"/>
                <w:w w:val="105"/>
              </w:rPr>
              <w:t>%</w:t>
            </w:r>
          </w:p>
          <w:p w14:paraId="08469B85" w14:textId="2ED320FF" w:rsidR="00606075" w:rsidRPr="0083376F" w:rsidRDefault="00606075" w:rsidP="0062775D">
            <w:pPr>
              <w:pStyle w:val="TableParagraph"/>
              <w:tabs>
                <w:tab w:val="left" w:pos="828"/>
                <w:tab w:val="left" w:pos="830"/>
              </w:tabs>
              <w:ind w:left="1190" w:right="1068"/>
              <w:rPr>
                <w:rFonts w:ascii="Open Sans" w:eastAsiaTheme="minorHAnsi" w:hAnsi="Open Sans" w:cs="Open Sans"/>
                <w:w w:val="105"/>
              </w:rPr>
            </w:pPr>
            <w:r w:rsidRPr="0083376F">
              <w:rPr>
                <w:rFonts w:ascii="Open Sans" w:eastAsiaTheme="minorHAnsi" w:hAnsi="Open Sans" w:cs="Open Sans"/>
                <w:w w:val="105"/>
              </w:rPr>
              <w:t xml:space="preserve">You will begin by delivering your Game Idea through Presentation in Week 2. </w:t>
            </w:r>
          </w:p>
          <w:p w14:paraId="17C8F7FD" w14:textId="76E672E7" w:rsidR="00606075" w:rsidRPr="0083376F" w:rsidRDefault="00606075" w:rsidP="0062775D">
            <w:pPr>
              <w:pStyle w:val="TableParagraph"/>
              <w:numPr>
                <w:ilvl w:val="0"/>
                <w:numId w:val="36"/>
              </w:numPr>
              <w:tabs>
                <w:tab w:val="left" w:pos="828"/>
                <w:tab w:val="left" w:pos="830"/>
              </w:tabs>
              <w:ind w:right="1068"/>
              <w:rPr>
                <w:rFonts w:ascii="Open Sans" w:eastAsiaTheme="minorHAnsi" w:hAnsi="Open Sans" w:cs="Open Sans"/>
                <w:w w:val="105"/>
              </w:rPr>
            </w:pPr>
            <w:r w:rsidRPr="0083376F">
              <w:rPr>
                <w:rFonts w:ascii="Open Sans" w:eastAsiaTheme="minorHAnsi" w:hAnsi="Open Sans" w:cs="Open Sans"/>
                <w:w w:val="105"/>
              </w:rPr>
              <w:t>Mid-Point Review – 0</w:t>
            </w:r>
            <w:r w:rsidR="005973F9" w:rsidRPr="0083376F">
              <w:rPr>
                <w:rFonts w:ascii="Open Sans" w:eastAsiaTheme="minorHAnsi" w:hAnsi="Open Sans" w:cs="Open Sans"/>
                <w:w w:val="105"/>
              </w:rPr>
              <w:t>%</w:t>
            </w:r>
          </w:p>
          <w:p w14:paraId="13DE6101" w14:textId="7282E196" w:rsidR="00606075" w:rsidRPr="0083376F" w:rsidRDefault="00606075" w:rsidP="0062775D">
            <w:pPr>
              <w:pStyle w:val="TableParagraph"/>
              <w:tabs>
                <w:tab w:val="left" w:pos="828"/>
                <w:tab w:val="left" w:pos="830"/>
              </w:tabs>
              <w:ind w:left="1190" w:right="1068"/>
              <w:rPr>
                <w:rFonts w:ascii="Open Sans" w:eastAsiaTheme="minorHAnsi" w:hAnsi="Open Sans" w:cs="Open Sans"/>
                <w:w w:val="105"/>
              </w:rPr>
            </w:pPr>
            <w:r w:rsidRPr="0083376F">
              <w:rPr>
                <w:rFonts w:ascii="Open Sans" w:eastAsiaTheme="minorHAnsi" w:hAnsi="Open Sans" w:cs="Open Sans"/>
                <w:w w:val="105"/>
              </w:rPr>
              <w:t>An opportunity to get formative feedback on your work</w:t>
            </w:r>
            <w:r w:rsidR="00C80039">
              <w:rPr>
                <w:rFonts w:ascii="Open Sans" w:eastAsiaTheme="minorHAnsi" w:hAnsi="Open Sans" w:cs="Open Sans"/>
                <w:w w:val="105"/>
              </w:rPr>
              <w:t xml:space="preserve"> week </w:t>
            </w:r>
            <w:r w:rsidR="006C1852">
              <w:rPr>
                <w:rFonts w:ascii="Open Sans" w:eastAsiaTheme="minorHAnsi" w:hAnsi="Open Sans" w:cs="Open Sans"/>
                <w:w w:val="105"/>
              </w:rPr>
              <w:t>9</w:t>
            </w:r>
            <w:r w:rsidRPr="0083376F">
              <w:rPr>
                <w:rFonts w:ascii="Open Sans" w:eastAsiaTheme="minorHAnsi" w:hAnsi="Open Sans" w:cs="Open Sans"/>
                <w:w w:val="105"/>
              </w:rPr>
              <w:t>.</w:t>
            </w:r>
          </w:p>
          <w:p w14:paraId="720B7059" w14:textId="77777777" w:rsidR="005973F9" w:rsidRPr="0083376F" w:rsidRDefault="005973F9" w:rsidP="0062775D">
            <w:pPr>
              <w:pStyle w:val="TableParagraph"/>
              <w:spacing w:before="28"/>
              <w:rPr>
                <w:rFonts w:ascii="Open Sans" w:hAnsi="Open Sans" w:cs="Open Sans"/>
                <w:b/>
                <w:color w:val="702077"/>
                <w:spacing w:val="-2"/>
              </w:rPr>
            </w:pPr>
            <w:r w:rsidRPr="0083376F">
              <w:rPr>
                <w:rFonts w:ascii="Open Sans" w:hAnsi="Open Sans" w:cs="Open Sans"/>
                <w:b/>
                <w:color w:val="702077"/>
                <w:spacing w:val="-2"/>
              </w:rPr>
              <w:t>Summative Assessment</w:t>
            </w:r>
          </w:p>
          <w:p w14:paraId="1DFD83EC" w14:textId="21BAC13D" w:rsidR="00471961" w:rsidRPr="00471961" w:rsidRDefault="005973F9" w:rsidP="0062775D">
            <w:pPr>
              <w:pStyle w:val="TableParagraph"/>
              <w:spacing w:before="28"/>
              <w:rPr>
                <w:rFonts w:ascii="Open Sans" w:eastAsia="Times New Roman" w:hAnsi="Open Sans" w:cs="Open Sans"/>
                <w:lang w:eastAsia="en-GB"/>
              </w:rPr>
            </w:pPr>
            <w:r w:rsidRPr="0083376F">
              <w:rPr>
                <w:rFonts w:ascii="Open Sans" w:eastAsia="Times New Roman" w:hAnsi="Open Sans" w:cs="Open Sans"/>
                <w:lang w:eastAsia="en-GB"/>
              </w:rPr>
              <w:t xml:space="preserve">This is an individual coursework. There is 1 final submission for the module worth 100% of the module </w:t>
            </w:r>
            <w:proofErr w:type="gramStart"/>
            <w:r w:rsidRPr="0083376F">
              <w:rPr>
                <w:rFonts w:ascii="Open Sans" w:eastAsia="Times New Roman" w:hAnsi="Open Sans" w:cs="Open Sans"/>
                <w:lang w:eastAsia="en-GB"/>
              </w:rPr>
              <w:t>grade .</w:t>
            </w:r>
            <w:proofErr w:type="gramEnd"/>
            <w:r w:rsidRPr="0083376F">
              <w:rPr>
                <w:rFonts w:ascii="Open Sans" w:eastAsia="Times New Roman" w:hAnsi="Open Sans" w:cs="Open Sans"/>
                <w:lang w:eastAsia="en-GB"/>
              </w:rPr>
              <w:t xml:space="preserve"> </w:t>
            </w:r>
          </w:p>
          <w:p w14:paraId="2B3AD495" w14:textId="1F77C591" w:rsidR="005973F9" w:rsidRPr="00471961" w:rsidRDefault="005973F9" w:rsidP="0062775D">
            <w:pPr>
              <w:pStyle w:val="NormalWeb"/>
              <w:shd w:val="clear" w:color="auto" w:fill="FFFFFF" w:themeFill="background1"/>
              <w:spacing w:after="0" w:afterAutospacing="0"/>
              <w:rPr>
                <w:rFonts w:ascii="Open Sans" w:hAnsi="Open Sans" w:cs="Open Sans"/>
                <w:sz w:val="22"/>
                <w:szCs w:val="22"/>
              </w:rPr>
            </w:pPr>
            <w:r w:rsidRPr="0083376F">
              <w:rPr>
                <w:rFonts w:ascii="Open Sans" w:hAnsi="Open Sans" w:cs="Open Sans"/>
                <w:sz w:val="22"/>
                <w:szCs w:val="22"/>
              </w:rPr>
              <w:t xml:space="preserve">The submission is split into four [4] key areas of focus, those being </w:t>
            </w:r>
            <w:r w:rsidRPr="00471961">
              <w:rPr>
                <w:rFonts w:ascii="Open Sans" w:hAnsi="Open Sans" w:cs="Open Sans"/>
                <w:b/>
                <w:bCs/>
                <w:sz w:val="22"/>
                <w:szCs w:val="22"/>
              </w:rPr>
              <w:t>‘Design’, ‘Implementation</w:t>
            </w:r>
            <w:proofErr w:type="gramStart"/>
            <w:r w:rsidRPr="00471961">
              <w:rPr>
                <w:rFonts w:ascii="Open Sans" w:hAnsi="Open Sans" w:cs="Open Sans"/>
                <w:b/>
                <w:bCs/>
                <w:sz w:val="22"/>
                <w:szCs w:val="22"/>
              </w:rPr>
              <w:t xml:space="preserve">’,  </w:t>
            </w:r>
            <w:r w:rsidR="00C65E22">
              <w:rPr>
                <w:rFonts w:ascii="Open Sans" w:hAnsi="Open Sans" w:cs="Open Sans"/>
                <w:b/>
                <w:bCs/>
                <w:sz w:val="22"/>
                <w:szCs w:val="22"/>
              </w:rPr>
              <w:t>‘</w:t>
            </w:r>
            <w:proofErr w:type="gramEnd"/>
            <w:r w:rsidR="002D61F3">
              <w:rPr>
                <w:rFonts w:ascii="Open Sans" w:hAnsi="Open Sans" w:cs="Open Sans"/>
                <w:b/>
                <w:bCs/>
                <w:sz w:val="22"/>
                <w:szCs w:val="22"/>
              </w:rPr>
              <w:t xml:space="preserve">User </w:t>
            </w:r>
            <w:r w:rsidRPr="00471961">
              <w:rPr>
                <w:rFonts w:ascii="Open Sans" w:hAnsi="Open Sans" w:cs="Open Sans"/>
                <w:b/>
                <w:bCs/>
                <w:sz w:val="22"/>
                <w:szCs w:val="22"/>
              </w:rPr>
              <w:t>Testing’ and ‘Demonstration’,</w:t>
            </w:r>
            <w:r w:rsidRPr="0083376F">
              <w:rPr>
                <w:rFonts w:ascii="Open Sans" w:hAnsi="Open Sans" w:cs="Open Sans"/>
                <w:sz w:val="22"/>
                <w:szCs w:val="22"/>
              </w:rPr>
              <w:t xml:space="preserve"> </w:t>
            </w:r>
            <w:r w:rsidR="002F3DF1">
              <w:rPr>
                <w:rFonts w:ascii="Open Sans" w:hAnsi="Open Sans" w:cs="Open Sans"/>
                <w:sz w:val="22"/>
                <w:szCs w:val="22"/>
              </w:rPr>
              <w:t xml:space="preserve">the project should be based on one or more of the SDG goals, </w:t>
            </w:r>
            <w:r w:rsidRPr="0083376F">
              <w:rPr>
                <w:rFonts w:ascii="Open Sans" w:hAnsi="Open Sans" w:cs="Open Sans"/>
                <w:sz w:val="22"/>
                <w:szCs w:val="22"/>
              </w:rPr>
              <w:t xml:space="preserve">with an overview/guidance below, more details about specific tasks can be found under ‘Task breakdown’. </w:t>
            </w:r>
          </w:p>
          <w:p w14:paraId="0AFA2708" w14:textId="0FEB0AD9" w:rsidR="005973F9" w:rsidRPr="002F3DF1" w:rsidRDefault="005973F9" w:rsidP="0062775D">
            <w:pPr>
              <w:pStyle w:val="TableParagraph"/>
              <w:numPr>
                <w:ilvl w:val="0"/>
                <w:numId w:val="37"/>
              </w:numPr>
              <w:rPr>
                <w:rFonts w:ascii="Open Sans" w:eastAsiaTheme="minorHAnsi" w:hAnsi="Open Sans" w:cs="Open Sans"/>
                <w:b/>
                <w:bCs/>
                <w:w w:val="105"/>
              </w:rPr>
            </w:pPr>
            <w:r w:rsidRPr="002F3DF1">
              <w:rPr>
                <w:rFonts w:ascii="Open Sans" w:eastAsiaTheme="minorHAnsi" w:hAnsi="Open Sans" w:cs="Open Sans"/>
                <w:b/>
                <w:bCs/>
                <w:w w:val="105"/>
              </w:rPr>
              <w:lastRenderedPageBreak/>
              <w:t xml:space="preserve">Design (10 pages – </w:t>
            </w:r>
            <w:r w:rsidR="00471961" w:rsidRPr="002F3DF1">
              <w:rPr>
                <w:rFonts w:ascii="Open Sans" w:eastAsiaTheme="minorHAnsi" w:hAnsi="Open Sans" w:cs="Open Sans"/>
                <w:b/>
                <w:bCs/>
                <w:w w:val="105"/>
              </w:rPr>
              <w:t>20%</w:t>
            </w:r>
            <w:r w:rsidRPr="002F3DF1">
              <w:rPr>
                <w:rFonts w:ascii="Open Sans" w:eastAsiaTheme="minorHAnsi" w:hAnsi="Open Sans" w:cs="Open Sans"/>
                <w:b/>
                <w:bCs/>
                <w:w w:val="105"/>
              </w:rPr>
              <w:t>)</w:t>
            </w:r>
          </w:p>
          <w:p w14:paraId="69C697AD" w14:textId="77777777" w:rsidR="004D1A8D" w:rsidRDefault="005973F9" w:rsidP="0062775D">
            <w:pPr>
              <w:pStyle w:val="NormalWeb"/>
              <w:shd w:val="clear" w:color="auto" w:fill="FFFFFF" w:themeFill="background1"/>
              <w:spacing w:before="0" w:beforeAutospacing="0" w:after="0" w:afterAutospacing="0"/>
              <w:rPr>
                <w:rFonts w:ascii="Open Sans" w:hAnsi="Open Sans" w:cs="Open Sans"/>
                <w:w w:val="105"/>
                <w:sz w:val="22"/>
                <w:szCs w:val="22"/>
              </w:rPr>
            </w:pPr>
            <w:r w:rsidRPr="0083376F">
              <w:rPr>
                <w:rFonts w:ascii="Open Sans" w:hAnsi="Open Sans" w:cs="Open Sans"/>
                <w:w w:val="105"/>
                <w:sz w:val="22"/>
                <w:szCs w:val="22"/>
              </w:rPr>
              <w:t>You will produce a document that combines preparatory work ahead of the project's implementation - consisting of</w:t>
            </w:r>
            <w:r w:rsidR="004D1A8D">
              <w:rPr>
                <w:rFonts w:ascii="Open Sans" w:hAnsi="Open Sans" w:cs="Open Sans"/>
                <w:w w:val="105"/>
                <w:sz w:val="22"/>
                <w:szCs w:val="22"/>
              </w:rPr>
              <w:t xml:space="preserve">: </w:t>
            </w:r>
          </w:p>
          <w:p w14:paraId="44183454" w14:textId="319C1FFF" w:rsidR="00B612B2" w:rsidRDefault="00B612B2" w:rsidP="0062775D">
            <w:pPr>
              <w:pStyle w:val="NormalWeb"/>
              <w:numPr>
                <w:ilvl w:val="0"/>
                <w:numId w:val="41"/>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Contents Page</w:t>
            </w:r>
          </w:p>
          <w:p w14:paraId="46AF4DD8" w14:textId="103B0AC0" w:rsidR="004D1A8D" w:rsidRDefault="004D1A8D" w:rsidP="0062775D">
            <w:pPr>
              <w:pStyle w:val="NormalWeb"/>
              <w:numPr>
                <w:ilvl w:val="0"/>
                <w:numId w:val="41"/>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 xml:space="preserve">UN SDG </w:t>
            </w:r>
            <w:r w:rsidR="006C49FD">
              <w:rPr>
                <w:rFonts w:ascii="Open Sans" w:hAnsi="Open Sans" w:cs="Open Sans"/>
                <w:w w:val="105"/>
                <w:sz w:val="22"/>
                <w:szCs w:val="22"/>
              </w:rPr>
              <w:t xml:space="preserve">chosen </w:t>
            </w:r>
            <w:r>
              <w:rPr>
                <w:rFonts w:ascii="Open Sans" w:hAnsi="Open Sans" w:cs="Open Sans"/>
                <w:w w:val="105"/>
                <w:sz w:val="22"/>
                <w:szCs w:val="22"/>
              </w:rPr>
              <w:t>theme overview</w:t>
            </w:r>
          </w:p>
          <w:p w14:paraId="42DDF1AC" w14:textId="5DA60F8C" w:rsidR="002F3DF1" w:rsidRDefault="002F3DF1" w:rsidP="0062775D">
            <w:pPr>
              <w:pStyle w:val="NormalWeb"/>
              <w:numPr>
                <w:ilvl w:val="0"/>
                <w:numId w:val="39"/>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P</w:t>
            </w:r>
            <w:r w:rsidR="005973F9" w:rsidRPr="0083376F">
              <w:rPr>
                <w:rFonts w:ascii="Open Sans" w:hAnsi="Open Sans" w:cs="Open Sans"/>
                <w:w w:val="105"/>
                <w:sz w:val="22"/>
                <w:szCs w:val="22"/>
              </w:rPr>
              <w:t>roject plan</w:t>
            </w:r>
          </w:p>
          <w:p w14:paraId="4FFB028A" w14:textId="77777777" w:rsidR="002F3DF1" w:rsidRDefault="002F3DF1" w:rsidP="0062775D">
            <w:pPr>
              <w:pStyle w:val="NormalWeb"/>
              <w:numPr>
                <w:ilvl w:val="0"/>
                <w:numId w:val="38"/>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M</w:t>
            </w:r>
            <w:r w:rsidR="005973F9" w:rsidRPr="0083376F">
              <w:rPr>
                <w:rFonts w:ascii="Open Sans" w:hAnsi="Open Sans" w:cs="Open Sans"/>
                <w:w w:val="105"/>
                <w:sz w:val="22"/>
                <w:szCs w:val="22"/>
              </w:rPr>
              <w:t>ood boards</w:t>
            </w:r>
          </w:p>
          <w:p w14:paraId="1EEB2C97" w14:textId="77777777" w:rsidR="004D1A8D" w:rsidRDefault="002F3DF1" w:rsidP="0062775D">
            <w:pPr>
              <w:pStyle w:val="NormalWeb"/>
              <w:numPr>
                <w:ilvl w:val="0"/>
                <w:numId w:val="38"/>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I</w:t>
            </w:r>
            <w:r w:rsidR="005973F9" w:rsidRPr="0083376F">
              <w:rPr>
                <w:rFonts w:ascii="Open Sans" w:hAnsi="Open Sans" w:cs="Open Sans"/>
                <w:w w:val="105"/>
                <w:sz w:val="22"/>
                <w:szCs w:val="22"/>
              </w:rPr>
              <w:t>nitial sketches</w:t>
            </w:r>
          </w:p>
          <w:p w14:paraId="7475BEA2" w14:textId="2D9B1471" w:rsidR="004D1A8D" w:rsidRDefault="004D1A8D" w:rsidP="0062775D">
            <w:pPr>
              <w:pStyle w:val="NormalWeb"/>
              <w:numPr>
                <w:ilvl w:val="0"/>
                <w:numId w:val="38"/>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T</w:t>
            </w:r>
            <w:r w:rsidR="005973F9" w:rsidRPr="0083376F">
              <w:rPr>
                <w:rFonts w:ascii="Open Sans" w:hAnsi="Open Sans" w:cs="Open Sans"/>
                <w:w w:val="105"/>
                <w:sz w:val="22"/>
                <w:szCs w:val="22"/>
              </w:rPr>
              <w:t>ask list</w:t>
            </w:r>
          </w:p>
          <w:p w14:paraId="2DDFCEA3" w14:textId="77777777" w:rsidR="004D1A8D" w:rsidRDefault="004D1A8D" w:rsidP="0062775D">
            <w:pPr>
              <w:pStyle w:val="NormalWeb"/>
              <w:numPr>
                <w:ilvl w:val="0"/>
                <w:numId w:val="38"/>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S</w:t>
            </w:r>
            <w:r w:rsidR="005973F9" w:rsidRPr="0083376F">
              <w:rPr>
                <w:rFonts w:ascii="Open Sans" w:hAnsi="Open Sans" w:cs="Open Sans"/>
                <w:w w:val="105"/>
                <w:sz w:val="22"/>
                <w:szCs w:val="22"/>
              </w:rPr>
              <w:t>canned objects</w:t>
            </w:r>
          </w:p>
          <w:p w14:paraId="67097C8E" w14:textId="062AFB39" w:rsidR="005973F9" w:rsidRDefault="004D1A8D" w:rsidP="0062775D">
            <w:pPr>
              <w:pStyle w:val="NormalWeb"/>
              <w:numPr>
                <w:ilvl w:val="0"/>
                <w:numId w:val="38"/>
              </w:numPr>
              <w:shd w:val="clear" w:color="auto" w:fill="FFFFFF" w:themeFill="background1"/>
              <w:spacing w:before="0" w:beforeAutospacing="0" w:after="0" w:afterAutospacing="0"/>
              <w:rPr>
                <w:rFonts w:ascii="Open Sans" w:hAnsi="Open Sans" w:cs="Open Sans"/>
                <w:w w:val="105"/>
                <w:sz w:val="22"/>
                <w:szCs w:val="22"/>
              </w:rPr>
            </w:pPr>
            <w:r>
              <w:rPr>
                <w:rFonts w:ascii="Open Sans" w:hAnsi="Open Sans" w:cs="Open Sans"/>
                <w:w w:val="105"/>
                <w:sz w:val="22"/>
                <w:szCs w:val="22"/>
              </w:rPr>
              <w:t>Consent form - i</w:t>
            </w:r>
            <w:r w:rsidR="005973F9" w:rsidRPr="0083376F">
              <w:rPr>
                <w:rFonts w:ascii="Open Sans" w:hAnsi="Open Sans" w:cs="Open Sans"/>
                <w:w w:val="105"/>
                <w:sz w:val="22"/>
                <w:szCs w:val="22"/>
              </w:rPr>
              <w:t>f you are scanning another human, please ensure you have a signed consent form from th</w:t>
            </w:r>
            <w:r>
              <w:rPr>
                <w:rFonts w:ascii="Open Sans" w:hAnsi="Open Sans" w:cs="Open Sans"/>
                <w:w w:val="105"/>
                <w:sz w:val="22"/>
                <w:szCs w:val="22"/>
              </w:rPr>
              <w:t>em.</w:t>
            </w:r>
          </w:p>
          <w:p w14:paraId="5B3A6881" w14:textId="306F2C8B" w:rsidR="00B612B2" w:rsidRPr="00E27333" w:rsidRDefault="00B612B2" w:rsidP="0062775D">
            <w:pPr>
              <w:pStyle w:val="NormalWeb"/>
              <w:numPr>
                <w:ilvl w:val="0"/>
                <w:numId w:val="38"/>
              </w:numPr>
              <w:shd w:val="clear" w:color="auto" w:fill="FFFFFF" w:themeFill="background1"/>
              <w:spacing w:before="0" w:beforeAutospacing="0" w:after="0" w:afterAutospacing="0"/>
              <w:rPr>
                <w:rFonts w:ascii="Open Sans" w:hAnsi="Open Sans" w:cs="Open Sans"/>
                <w:w w:val="105"/>
                <w:sz w:val="22"/>
                <w:szCs w:val="22"/>
              </w:rPr>
            </w:pPr>
            <w:r w:rsidRPr="00B612B2">
              <w:rPr>
                <w:rFonts w:ascii="Open Sans" w:hAnsi="Open Sans" w:cs="Open Sans"/>
                <w:w w:val="105"/>
                <w:sz w:val="22"/>
                <w:szCs w:val="22"/>
              </w:rPr>
              <w:t>Images of Assets created/used with references</w:t>
            </w:r>
          </w:p>
          <w:p w14:paraId="71FC37D6" w14:textId="141DCDF1" w:rsidR="005973F9" w:rsidRPr="002F3DF1" w:rsidRDefault="005973F9" w:rsidP="0062775D">
            <w:pPr>
              <w:pStyle w:val="TableParagraph"/>
              <w:numPr>
                <w:ilvl w:val="0"/>
                <w:numId w:val="37"/>
              </w:numPr>
              <w:spacing w:before="28"/>
              <w:rPr>
                <w:rFonts w:ascii="Open Sans" w:eastAsiaTheme="minorHAnsi" w:hAnsi="Open Sans" w:cs="Open Sans"/>
                <w:b/>
                <w:bCs/>
                <w:w w:val="105"/>
              </w:rPr>
            </w:pPr>
            <w:r w:rsidRPr="002F3DF1">
              <w:rPr>
                <w:rFonts w:ascii="Open Sans" w:eastAsiaTheme="minorHAnsi" w:hAnsi="Open Sans" w:cs="Open Sans"/>
                <w:b/>
                <w:bCs/>
                <w:w w:val="105"/>
              </w:rPr>
              <w:t xml:space="preserve">Implementation </w:t>
            </w:r>
            <w:r w:rsidR="00471961" w:rsidRPr="002F3DF1">
              <w:rPr>
                <w:rFonts w:ascii="Open Sans" w:eastAsiaTheme="minorHAnsi" w:hAnsi="Open Sans" w:cs="Open Sans"/>
                <w:b/>
                <w:bCs/>
                <w:w w:val="105"/>
              </w:rPr>
              <w:t>– (50%)</w:t>
            </w:r>
          </w:p>
          <w:p w14:paraId="67EC2F55" w14:textId="1DD6168E" w:rsidR="005973F9" w:rsidRPr="0083376F" w:rsidRDefault="005973F9" w:rsidP="0062775D">
            <w:pPr>
              <w:pStyle w:val="TableParagraph"/>
              <w:spacing w:before="28"/>
              <w:rPr>
                <w:rFonts w:ascii="Open Sans" w:eastAsiaTheme="minorHAnsi" w:hAnsi="Open Sans" w:cs="Open Sans"/>
                <w:w w:val="105"/>
              </w:rPr>
            </w:pPr>
            <w:r w:rsidRPr="0083376F">
              <w:rPr>
                <w:rFonts w:ascii="Open Sans" w:eastAsiaTheme="minorHAnsi" w:hAnsi="Open Sans" w:cs="Open Sans"/>
                <w:w w:val="105"/>
              </w:rPr>
              <w:t>You will create an Immersive experience utilising Photogrammetric objects outlined in the design stages reconstructed by you. Work implemented must utilise a</w:t>
            </w:r>
            <w:r w:rsidR="005056C6">
              <w:rPr>
                <w:rFonts w:ascii="Open Sans" w:eastAsiaTheme="minorHAnsi" w:hAnsi="Open Sans" w:cs="Open Sans"/>
                <w:w w:val="105"/>
              </w:rPr>
              <w:t xml:space="preserve"> </w:t>
            </w:r>
            <w:proofErr w:type="gramStart"/>
            <w:r w:rsidR="005056C6">
              <w:rPr>
                <w:rFonts w:ascii="Open Sans" w:eastAsiaTheme="minorHAnsi" w:hAnsi="Open Sans" w:cs="Open Sans"/>
                <w:w w:val="105"/>
              </w:rPr>
              <w:t xml:space="preserve">Unity </w:t>
            </w:r>
            <w:r w:rsidRPr="0083376F">
              <w:rPr>
                <w:rFonts w:ascii="Open Sans" w:eastAsiaTheme="minorHAnsi" w:hAnsi="Open Sans" w:cs="Open Sans"/>
                <w:w w:val="105"/>
              </w:rPr>
              <w:t xml:space="preserve"> game</w:t>
            </w:r>
            <w:proofErr w:type="gramEnd"/>
            <w:r w:rsidRPr="0083376F">
              <w:rPr>
                <w:rFonts w:ascii="Open Sans" w:eastAsiaTheme="minorHAnsi" w:hAnsi="Open Sans" w:cs="Open Sans"/>
                <w:w w:val="105"/>
              </w:rPr>
              <w:t xml:space="preserve"> engine landscape</w:t>
            </w:r>
            <w:r w:rsidR="005056C6">
              <w:rPr>
                <w:rFonts w:ascii="Open Sans" w:eastAsiaTheme="minorHAnsi" w:hAnsi="Open Sans" w:cs="Open Sans"/>
                <w:w w:val="105"/>
              </w:rPr>
              <w:t xml:space="preserve"> and</w:t>
            </w:r>
            <w:r w:rsidRPr="0083376F">
              <w:rPr>
                <w:rFonts w:ascii="Open Sans" w:eastAsiaTheme="minorHAnsi" w:hAnsi="Open Sans" w:cs="Open Sans"/>
                <w:w w:val="105"/>
              </w:rPr>
              <w:t xml:space="preserve"> </w:t>
            </w:r>
            <w:r w:rsidR="005056C6">
              <w:rPr>
                <w:rFonts w:ascii="Open Sans" w:eastAsiaTheme="minorHAnsi" w:hAnsi="Open Sans" w:cs="Open Sans"/>
                <w:w w:val="105"/>
              </w:rPr>
              <w:t>UN SDG goals as theme</w:t>
            </w:r>
            <w:r w:rsidRPr="0083376F">
              <w:rPr>
                <w:rFonts w:ascii="Open Sans" w:eastAsiaTheme="minorHAnsi" w:hAnsi="Open Sans" w:cs="Open Sans"/>
                <w:w w:val="105"/>
              </w:rPr>
              <w:t>. You are allowed to import Game objects and Copyright Free animations from Asset store or anywhere else. Elaborate details can be found under task breakdown. Guidance for implementation include:</w:t>
            </w:r>
          </w:p>
          <w:p w14:paraId="493A79BD" w14:textId="7DC8CFF3" w:rsidR="005973F9" w:rsidRPr="002F3DF1" w:rsidRDefault="005973F9" w:rsidP="0062775D">
            <w:pPr>
              <w:pStyle w:val="TableParagraph"/>
              <w:numPr>
                <w:ilvl w:val="0"/>
                <w:numId w:val="42"/>
              </w:numPr>
              <w:ind w:right="86"/>
              <w:rPr>
                <w:rFonts w:ascii="Open Sans" w:eastAsiaTheme="minorHAnsi" w:hAnsi="Open Sans" w:cs="Open Sans"/>
                <w:w w:val="105"/>
              </w:rPr>
            </w:pPr>
            <w:r w:rsidRPr="0083376F">
              <w:rPr>
                <w:rFonts w:ascii="Open Sans" w:eastAsiaTheme="minorHAnsi" w:hAnsi="Open Sans" w:cs="Open Sans"/>
                <w:w w:val="105"/>
              </w:rPr>
              <w:t>Environment Scan should utilise scanning multiple objects and bringing it into Unity for game level setup</w:t>
            </w:r>
          </w:p>
          <w:p w14:paraId="62E2A618" w14:textId="29EF9406" w:rsidR="006B4C17" w:rsidRPr="003D7665" w:rsidRDefault="006B4C17" w:rsidP="003D7665">
            <w:pPr>
              <w:pStyle w:val="TableParagraph"/>
              <w:numPr>
                <w:ilvl w:val="0"/>
                <w:numId w:val="43"/>
              </w:numPr>
              <w:ind w:right="86"/>
              <w:rPr>
                <w:rFonts w:ascii="Open Sans" w:eastAsiaTheme="minorHAnsi" w:hAnsi="Open Sans" w:cs="Open Sans"/>
                <w:w w:val="105"/>
              </w:rPr>
            </w:pPr>
            <w:r>
              <w:rPr>
                <w:rFonts w:ascii="Open Sans" w:eastAsiaTheme="minorHAnsi" w:hAnsi="Open Sans" w:cs="Open Sans"/>
                <w:w w:val="105"/>
              </w:rPr>
              <w:t xml:space="preserve">Interactive mechanics </w:t>
            </w:r>
          </w:p>
          <w:p w14:paraId="213C3705" w14:textId="77777777" w:rsidR="006B4C17" w:rsidRDefault="006B4C17" w:rsidP="0062775D">
            <w:pPr>
              <w:pStyle w:val="TableParagraph"/>
              <w:numPr>
                <w:ilvl w:val="0"/>
                <w:numId w:val="43"/>
              </w:numPr>
              <w:ind w:right="86"/>
              <w:rPr>
                <w:rFonts w:ascii="Open Sans" w:eastAsiaTheme="minorHAnsi" w:hAnsi="Open Sans" w:cs="Open Sans"/>
                <w:w w:val="105"/>
              </w:rPr>
            </w:pPr>
            <w:proofErr w:type="spellStart"/>
            <w:r>
              <w:rPr>
                <w:rFonts w:ascii="Open Sans" w:eastAsiaTheme="minorHAnsi" w:hAnsi="Open Sans" w:cs="Open Sans"/>
                <w:w w:val="105"/>
              </w:rPr>
              <w:t>SFx</w:t>
            </w:r>
            <w:proofErr w:type="spellEnd"/>
          </w:p>
          <w:p w14:paraId="5EECF0A3" w14:textId="5EDA2B6B" w:rsidR="006B4C17" w:rsidRDefault="006B4C17" w:rsidP="0062775D">
            <w:pPr>
              <w:pStyle w:val="TableParagraph"/>
              <w:numPr>
                <w:ilvl w:val="0"/>
                <w:numId w:val="43"/>
              </w:numPr>
              <w:ind w:right="86"/>
              <w:rPr>
                <w:rFonts w:ascii="Open Sans" w:eastAsiaTheme="minorHAnsi" w:hAnsi="Open Sans" w:cs="Open Sans"/>
                <w:w w:val="105"/>
              </w:rPr>
            </w:pPr>
            <w:proofErr w:type="spellStart"/>
            <w:r>
              <w:rPr>
                <w:rFonts w:ascii="Open Sans" w:eastAsiaTheme="minorHAnsi" w:hAnsi="Open Sans" w:cs="Open Sans"/>
                <w:w w:val="105"/>
              </w:rPr>
              <w:t>Vfx</w:t>
            </w:r>
            <w:proofErr w:type="spellEnd"/>
          </w:p>
          <w:p w14:paraId="1A24AE10" w14:textId="3612F483" w:rsidR="005973F9" w:rsidRPr="002F3DF1" w:rsidRDefault="00B612B2" w:rsidP="0062775D">
            <w:pPr>
              <w:pStyle w:val="TableParagraph"/>
              <w:numPr>
                <w:ilvl w:val="0"/>
                <w:numId w:val="43"/>
              </w:numPr>
              <w:ind w:right="86"/>
              <w:rPr>
                <w:rFonts w:ascii="Open Sans" w:eastAsiaTheme="minorHAnsi" w:hAnsi="Open Sans" w:cs="Open Sans"/>
                <w:w w:val="105"/>
              </w:rPr>
            </w:pPr>
            <w:r>
              <w:rPr>
                <w:rFonts w:ascii="Open Sans" w:eastAsiaTheme="minorHAnsi" w:hAnsi="Open Sans" w:cs="Open Sans"/>
                <w:w w:val="105"/>
              </w:rPr>
              <w:t>N</w:t>
            </w:r>
            <w:r w:rsidR="006B4C17">
              <w:rPr>
                <w:rFonts w:ascii="Open Sans" w:eastAsiaTheme="minorHAnsi" w:hAnsi="Open Sans" w:cs="Open Sans"/>
                <w:w w:val="105"/>
              </w:rPr>
              <w:t>arrative or tasks missions</w:t>
            </w:r>
            <w:r w:rsidR="002F3DF1">
              <w:rPr>
                <w:rFonts w:ascii="Open Sans" w:eastAsiaTheme="minorHAnsi" w:hAnsi="Open Sans" w:cs="Open Sans"/>
                <w:w w:val="105"/>
              </w:rPr>
              <w:br/>
            </w:r>
          </w:p>
          <w:p w14:paraId="0C364A1F" w14:textId="55AB6B17" w:rsidR="005973F9" w:rsidRPr="002F3DF1" w:rsidRDefault="006C49FD" w:rsidP="0062775D">
            <w:pPr>
              <w:pStyle w:val="TableParagraph"/>
              <w:numPr>
                <w:ilvl w:val="0"/>
                <w:numId w:val="37"/>
              </w:numPr>
              <w:rPr>
                <w:rFonts w:ascii="Open Sans" w:eastAsiaTheme="minorHAnsi" w:hAnsi="Open Sans" w:cs="Open Sans"/>
                <w:b/>
                <w:bCs/>
                <w:w w:val="105"/>
              </w:rPr>
            </w:pPr>
            <w:r>
              <w:rPr>
                <w:rFonts w:ascii="Open Sans" w:eastAsiaTheme="minorHAnsi" w:hAnsi="Open Sans" w:cs="Open Sans"/>
                <w:b/>
                <w:bCs/>
                <w:w w:val="105"/>
              </w:rPr>
              <w:t xml:space="preserve">User </w:t>
            </w:r>
            <w:r w:rsidR="005973F9" w:rsidRPr="002F3DF1">
              <w:rPr>
                <w:rFonts w:ascii="Open Sans" w:eastAsiaTheme="minorHAnsi" w:hAnsi="Open Sans" w:cs="Open Sans"/>
                <w:b/>
                <w:bCs/>
                <w:w w:val="105"/>
              </w:rPr>
              <w:t xml:space="preserve">Testing (2 pages </w:t>
            </w:r>
            <w:r w:rsidR="00471961" w:rsidRPr="002F3DF1">
              <w:rPr>
                <w:rFonts w:ascii="Open Sans" w:eastAsiaTheme="minorHAnsi" w:hAnsi="Open Sans" w:cs="Open Sans"/>
                <w:b/>
                <w:bCs/>
                <w:w w:val="105"/>
              </w:rPr>
              <w:t>– 10%</w:t>
            </w:r>
            <w:r w:rsidR="005973F9" w:rsidRPr="002F3DF1">
              <w:rPr>
                <w:rFonts w:ascii="Open Sans" w:eastAsiaTheme="minorHAnsi" w:hAnsi="Open Sans" w:cs="Open Sans"/>
                <w:b/>
                <w:bCs/>
                <w:w w:val="105"/>
              </w:rPr>
              <w:t>)</w:t>
            </w:r>
          </w:p>
          <w:p w14:paraId="663DE585" w14:textId="322CF120" w:rsidR="005973F9" w:rsidRDefault="005973F9" w:rsidP="0062775D">
            <w:pPr>
              <w:pStyle w:val="TableParagraph"/>
              <w:ind w:right="86"/>
              <w:rPr>
                <w:rFonts w:ascii="Open Sans" w:eastAsiaTheme="minorHAnsi" w:hAnsi="Open Sans" w:cs="Open Sans"/>
                <w:w w:val="105"/>
              </w:rPr>
            </w:pPr>
            <w:r w:rsidRPr="0083376F">
              <w:rPr>
                <w:rFonts w:ascii="Open Sans" w:eastAsiaTheme="minorHAnsi" w:hAnsi="Open Sans" w:cs="Open Sans"/>
                <w:w w:val="105"/>
              </w:rPr>
              <w:t>You are required to document at least 2 user experience of</w:t>
            </w:r>
            <w:r w:rsidR="004012FC">
              <w:rPr>
                <w:rFonts w:ascii="Open Sans" w:eastAsiaTheme="minorHAnsi" w:hAnsi="Open Sans" w:cs="Open Sans"/>
                <w:w w:val="105"/>
              </w:rPr>
              <w:t xml:space="preserve"> </w:t>
            </w:r>
            <w:r w:rsidRPr="0083376F">
              <w:rPr>
                <w:rFonts w:ascii="Open Sans" w:eastAsiaTheme="minorHAnsi" w:hAnsi="Open Sans" w:cs="Open Sans"/>
                <w:w w:val="105"/>
              </w:rPr>
              <w:t>testing the experience you have implemented.</w:t>
            </w:r>
          </w:p>
          <w:p w14:paraId="61F0F7FC" w14:textId="77777777" w:rsidR="00F25B1C" w:rsidRPr="0083376F" w:rsidRDefault="00F25B1C" w:rsidP="0062775D">
            <w:pPr>
              <w:pStyle w:val="TableParagraph"/>
              <w:ind w:right="86"/>
              <w:rPr>
                <w:rFonts w:ascii="Open Sans" w:eastAsiaTheme="minorHAnsi" w:hAnsi="Open Sans" w:cs="Open Sans"/>
                <w:w w:val="105"/>
              </w:rPr>
            </w:pPr>
          </w:p>
          <w:p w14:paraId="6F9AFA0D" w14:textId="5C80526A" w:rsidR="005973F9" w:rsidRPr="002F3DF1" w:rsidRDefault="005973F9" w:rsidP="0062775D">
            <w:pPr>
              <w:pStyle w:val="TableParagraph"/>
              <w:numPr>
                <w:ilvl w:val="0"/>
                <w:numId w:val="37"/>
              </w:numPr>
              <w:rPr>
                <w:rFonts w:ascii="Open Sans" w:eastAsiaTheme="minorHAnsi" w:hAnsi="Open Sans" w:cs="Open Sans"/>
                <w:b/>
                <w:bCs/>
                <w:w w:val="105"/>
              </w:rPr>
            </w:pPr>
            <w:r w:rsidRPr="002F3DF1">
              <w:rPr>
                <w:rFonts w:ascii="Open Sans" w:eastAsiaTheme="minorHAnsi" w:hAnsi="Open Sans" w:cs="Open Sans"/>
                <w:b/>
                <w:bCs/>
                <w:w w:val="105"/>
              </w:rPr>
              <w:lastRenderedPageBreak/>
              <w:t xml:space="preserve">Demonstration (2 min max </w:t>
            </w:r>
            <w:r w:rsidR="00471961" w:rsidRPr="002F3DF1">
              <w:rPr>
                <w:rFonts w:ascii="Open Sans" w:eastAsiaTheme="minorHAnsi" w:hAnsi="Open Sans" w:cs="Open Sans"/>
                <w:b/>
                <w:bCs/>
                <w:w w:val="105"/>
              </w:rPr>
              <w:t>–</w:t>
            </w:r>
            <w:r w:rsidRPr="002F3DF1">
              <w:rPr>
                <w:rFonts w:ascii="Open Sans" w:eastAsiaTheme="minorHAnsi" w:hAnsi="Open Sans" w:cs="Open Sans"/>
                <w:b/>
                <w:bCs/>
                <w:w w:val="105"/>
              </w:rPr>
              <w:t xml:space="preserve"> </w:t>
            </w:r>
            <w:r w:rsidR="00471961" w:rsidRPr="002F3DF1">
              <w:rPr>
                <w:rFonts w:ascii="Open Sans" w:eastAsiaTheme="minorHAnsi" w:hAnsi="Open Sans" w:cs="Open Sans"/>
                <w:b/>
                <w:bCs/>
                <w:w w:val="105"/>
              </w:rPr>
              <w:t>20%</w:t>
            </w:r>
            <w:r w:rsidRPr="002F3DF1">
              <w:rPr>
                <w:rFonts w:ascii="Open Sans" w:eastAsiaTheme="minorHAnsi" w:hAnsi="Open Sans" w:cs="Open Sans"/>
                <w:b/>
                <w:bCs/>
                <w:w w:val="105"/>
              </w:rPr>
              <w:t>)</w:t>
            </w:r>
          </w:p>
          <w:p w14:paraId="351EA4F6" w14:textId="580E9F7A" w:rsidR="000F4232" w:rsidRPr="0083376F" w:rsidRDefault="005973F9" w:rsidP="0062775D">
            <w:pPr>
              <w:pStyle w:val="TableParagraph"/>
              <w:rPr>
                <w:rFonts w:ascii="Open Sans" w:eastAsiaTheme="minorHAnsi" w:hAnsi="Open Sans" w:cs="Open Sans"/>
                <w:w w:val="105"/>
              </w:rPr>
            </w:pPr>
            <w:r w:rsidRPr="0083376F">
              <w:rPr>
                <w:rFonts w:ascii="Open Sans" w:eastAsiaTheme="minorHAnsi" w:hAnsi="Open Sans" w:cs="Open Sans"/>
                <w:w w:val="105"/>
              </w:rPr>
              <w:t xml:space="preserve">You are required to create a video demonstration of your work, which provides a narrated (audio/video) walkthrough of the functionality and technical details of your project. </w:t>
            </w:r>
          </w:p>
          <w:p w14:paraId="7A671BD0" w14:textId="77777777" w:rsidR="005973F9" w:rsidRPr="0083376F" w:rsidRDefault="005973F9" w:rsidP="0062775D">
            <w:pPr>
              <w:spacing w:after="0" w:line="240" w:lineRule="auto"/>
              <w:rPr>
                <w:w w:val="105"/>
                <w:sz w:val="22"/>
              </w:rPr>
            </w:pPr>
            <w:r w:rsidRPr="0083376F">
              <w:rPr>
                <w:w w:val="105"/>
                <w:sz w:val="22"/>
              </w:rPr>
              <w:t>Assessment for this course is based on individual coursework submission worth 100% of the module.</w:t>
            </w:r>
          </w:p>
          <w:p w14:paraId="7E4E576B" w14:textId="77777777" w:rsidR="00EF609D" w:rsidRDefault="00EF609D" w:rsidP="0062775D">
            <w:pPr>
              <w:pStyle w:val="NormalWeb"/>
              <w:shd w:val="clear" w:color="auto" w:fill="FFFFFF"/>
              <w:rPr>
                <w:rFonts w:ascii="Arial" w:hAnsi="Arial" w:cs="Arial"/>
                <w:sz w:val="22"/>
                <w:szCs w:val="22"/>
              </w:rPr>
            </w:pPr>
            <w:r w:rsidRPr="00467B5F">
              <w:rPr>
                <w:rFonts w:ascii="Arial" w:hAnsi="Arial" w:cs="Arial"/>
                <w:sz w:val="22"/>
                <w:szCs w:val="22"/>
              </w:rPr>
              <w:t xml:space="preserve">When submitting your work – you should refer to the Assessment Area on Moodle for signposted </w:t>
            </w:r>
            <w:proofErr w:type="spellStart"/>
            <w:r w:rsidRPr="00467B5F">
              <w:rPr>
                <w:rFonts w:ascii="Arial" w:hAnsi="Arial" w:cs="Arial"/>
                <w:sz w:val="22"/>
                <w:szCs w:val="22"/>
              </w:rPr>
              <w:t>dropboxes</w:t>
            </w:r>
            <w:proofErr w:type="spellEnd"/>
            <w:r w:rsidRPr="00467B5F">
              <w:rPr>
                <w:rFonts w:ascii="Arial" w:hAnsi="Arial" w:cs="Arial"/>
                <w:sz w:val="22"/>
                <w:szCs w:val="22"/>
              </w:rPr>
              <w:t xml:space="preserve">, then upload the required submission accordingly. Additional guidance you should adhere to when submitting can be found below. </w:t>
            </w:r>
          </w:p>
          <w:p w14:paraId="1A07FF62" w14:textId="77777777" w:rsidR="00EF609D" w:rsidRPr="00467B5F" w:rsidRDefault="00EF609D" w:rsidP="00945731">
            <w:pPr>
              <w:spacing w:after="0"/>
              <w:rPr>
                <w:rFonts w:ascii="Arial" w:hAnsi="Arial" w:cs="Arial"/>
                <w:color w:val="FFFFFF" w:themeColor="background1"/>
                <w:lang w:eastAsia="en-GB"/>
              </w:rPr>
            </w:pPr>
            <w:r w:rsidRPr="00467B5F">
              <w:rPr>
                <w:rFonts w:ascii="Arial" w:hAnsi="Arial" w:cs="Arial"/>
                <w:color w:val="FFFFFF" w:themeColor="background1"/>
                <w:lang w:eastAsia="en-GB"/>
              </w:rPr>
              <w:t>Submission</w:t>
            </w:r>
          </w:p>
        </w:tc>
        <w:tc>
          <w:tcPr>
            <w:tcW w:w="10062" w:type="dxa"/>
          </w:tcPr>
          <w:p w14:paraId="3FDD17C3" w14:textId="77777777" w:rsidR="00EF609D" w:rsidRPr="00467B5F" w:rsidRDefault="00EF609D" w:rsidP="00945731">
            <w:pPr>
              <w:spacing w:after="0"/>
              <w:rPr>
                <w:rFonts w:ascii="Arial" w:hAnsi="Arial" w:cs="Arial"/>
                <w:color w:val="FFFFFF" w:themeColor="background1"/>
                <w:lang w:eastAsia="en-GB"/>
              </w:rPr>
            </w:pPr>
            <w:r w:rsidRPr="00467B5F">
              <w:rPr>
                <w:rFonts w:ascii="Arial" w:hAnsi="Arial" w:cs="Arial"/>
                <w:color w:val="FFFFFF" w:themeColor="background1"/>
                <w:lang w:eastAsia="en-GB"/>
              </w:rPr>
              <w:lastRenderedPageBreak/>
              <w:t>Format</w:t>
            </w:r>
          </w:p>
        </w:tc>
        <w:tc>
          <w:tcPr>
            <w:tcW w:w="11042" w:type="dxa"/>
          </w:tcPr>
          <w:p w14:paraId="1FE5606B" w14:textId="77777777" w:rsidR="00EF609D" w:rsidRPr="00467B5F" w:rsidRDefault="00EF609D" w:rsidP="00945731">
            <w:pPr>
              <w:spacing w:after="0"/>
              <w:rPr>
                <w:rFonts w:ascii="Arial" w:hAnsi="Arial" w:cs="Arial"/>
                <w:color w:val="FFFFFF" w:themeColor="background1"/>
                <w:lang w:eastAsia="en-GB"/>
              </w:rPr>
            </w:pPr>
            <w:r w:rsidRPr="00467B5F">
              <w:rPr>
                <w:rFonts w:ascii="Arial" w:hAnsi="Arial" w:cs="Arial"/>
                <w:color w:val="FFFFFF" w:themeColor="background1"/>
                <w:lang w:eastAsia="en-GB"/>
              </w:rPr>
              <w:t>Limit</w:t>
            </w:r>
          </w:p>
        </w:tc>
      </w:tr>
    </w:tbl>
    <w:p w14:paraId="227E2FC1" w14:textId="5AC9B383" w:rsidR="00C11212" w:rsidRDefault="00C11212" w:rsidP="00C11212">
      <w:pPr>
        <w:pStyle w:val="Heading1"/>
      </w:pPr>
    </w:p>
    <w:tbl>
      <w:tblPr>
        <w:tblStyle w:val="TableGrid"/>
        <w:tblW w:w="9751" w:type="dxa"/>
        <w:tblLook w:val="04A0" w:firstRow="1" w:lastRow="0" w:firstColumn="1" w:lastColumn="0" w:noHBand="0" w:noVBand="1"/>
      </w:tblPr>
      <w:tblGrid>
        <w:gridCol w:w="9751"/>
      </w:tblGrid>
      <w:tr w:rsidR="00C11212" w:rsidRPr="001E3100" w14:paraId="2BB04061" w14:textId="77777777" w:rsidTr="004B4150">
        <w:trPr>
          <w:trHeight w:val="14"/>
        </w:trPr>
        <w:tc>
          <w:tcPr>
            <w:tcW w:w="9751" w:type="dxa"/>
          </w:tcPr>
          <w:p w14:paraId="5DFAC312" w14:textId="77777777" w:rsidR="00C11212" w:rsidRPr="001E3100" w:rsidRDefault="00C11212" w:rsidP="004B4150">
            <w:r w:rsidRPr="001E3100">
              <w:t>A grade will be provided for each criterion on the feedback grid which is specific to the assessment.</w:t>
            </w:r>
          </w:p>
          <w:p w14:paraId="781A8013" w14:textId="77777777" w:rsidR="00C11212" w:rsidRPr="001E3100" w:rsidRDefault="00C11212" w:rsidP="004B4150">
            <w:r w:rsidRPr="001E3100">
              <w:t xml:space="preserve">The overall grade for the assessment will be calculated using the algorithm below*. </w:t>
            </w:r>
            <w:r w:rsidRPr="00C11212">
              <w:rPr>
                <w:i/>
                <w:iCs/>
              </w:rPr>
              <w:t>[Amend as appropriate to your module.]</w:t>
            </w:r>
          </w:p>
        </w:tc>
      </w:tr>
      <w:tr w:rsidR="00C11212" w:rsidRPr="001E3100" w14:paraId="3076D207" w14:textId="77777777" w:rsidTr="004B4150">
        <w:trPr>
          <w:trHeight w:val="567"/>
        </w:trPr>
        <w:tc>
          <w:tcPr>
            <w:tcW w:w="9751" w:type="dxa"/>
            <w:vAlign w:val="center"/>
          </w:tcPr>
          <w:p w14:paraId="23A29D3C" w14:textId="77777777" w:rsidR="00C11212" w:rsidRPr="005D4C09" w:rsidRDefault="00C11212" w:rsidP="004B4150">
            <w:pPr>
              <w:ind w:left="594" w:hanging="594"/>
              <w:rPr>
                <w:rFonts w:cs="Calibri"/>
              </w:rPr>
            </w:pPr>
            <w:proofErr w:type="gramStart"/>
            <w:r w:rsidRPr="005D4C09">
              <w:rPr>
                <w:rFonts w:cs="Calibri"/>
                <w:b/>
                <w:bCs/>
              </w:rPr>
              <w:t>A</w:t>
            </w:r>
            <w:proofErr w:type="gramEnd"/>
            <w:r w:rsidRPr="005D4C09">
              <w:rPr>
                <w:rFonts w:cs="Calibri"/>
              </w:rPr>
              <w:tab/>
              <w:t>At least 50% of the feedback grid to be at Grade A, at least 75% of the feedback grid to be at Grade B or better, and normally 100% of the feedback grid to be at Grade C or better.</w:t>
            </w:r>
          </w:p>
        </w:tc>
      </w:tr>
      <w:tr w:rsidR="00C11212" w:rsidRPr="001E3100" w14:paraId="6FFD9B2C" w14:textId="77777777" w:rsidTr="004B4150">
        <w:trPr>
          <w:trHeight w:val="567"/>
        </w:trPr>
        <w:tc>
          <w:tcPr>
            <w:tcW w:w="9751" w:type="dxa"/>
            <w:vAlign w:val="center"/>
          </w:tcPr>
          <w:p w14:paraId="5964181B" w14:textId="77777777" w:rsidR="00C11212" w:rsidRPr="005D4C09" w:rsidRDefault="00C11212" w:rsidP="004B4150">
            <w:pPr>
              <w:ind w:left="594" w:hanging="567"/>
              <w:rPr>
                <w:rFonts w:cs="Calibri"/>
              </w:rPr>
            </w:pPr>
            <w:r w:rsidRPr="005D4C09">
              <w:rPr>
                <w:rFonts w:cs="Calibri"/>
                <w:b/>
                <w:bCs/>
              </w:rPr>
              <w:t>B</w:t>
            </w:r>
            <w:r w:rsidRPr="005D4C09">
              <w:rPr>
                <w:rFonts w:cs="Calibri"/>
              </w:rPr>
              <w:tab/>
              <w:t>At least 50% of the feedback grid to be at Grade B or better, at least 75% of the feedback grid to be at Grade C or better, and normally 100% of the feedback grid to be at Grade D or better.</w:t>
            </w:r>
          </w:p>
        </w:tc>
      </w:tr>
      <w:tr w:rsidR="00C11212" w:rsidRPr="001E3100" w14:paraId="271F3BE5" w14:textId="77777777" w:rsidTr="004B4150">
        <w:trPr>
          <w:trHeight w:val="567"/>
        </w:trPr>
        <w:tc>
          <w:tcPr>
            <w:tcW w:w="9751" w:type="dxa"/>
            <w:vAlign w:val="center"/>
          </w:tcPr>
          <w:p w14:paraId="6F36DF3E" w14:textId="77777777" w:rsidR="00C11212" w:rsidRPr="005D4C09" w:rsidRDefault="00C11212" w:rsidP="004B4150">
            <w:pPr>
              <w:ind w:left="594" w:hanging="567"/>
              <w:rPr>
                <w:rFonts w:cs="Calibri"/>
              </w:rPr>
            </w:pPr>
            <w:r w:rsidRPr="005D4C09">
              <w:rPr>
                <w:rFonts w:cs="Calibri"/>
                <w:b/>
                <w:bCs/>
              </w:rPr>
              <w:t>C</w:t>
            </w:r>
            <w:r w:rsidRPr="005D4C09">
              <w:rPr>
                <w:rFonts w:cs="Calibri"/>
              </w:rPr>
              <w:tab/>
              <w:t>At least 50% of the feedback grid to be at Grade C or better, and at least 75% of the feedback grid to be at Grade D or better.</w:t>
            </w:r>
          </w:p>
        </w:tc>
      </w:tr>
      <w:tr w:rsidR="00C11212" w:rsidRPr="001E3100" w14:paraId="441D53CE" w14:textId="77777777" w:rsidTr="004B4150">
        <w:trPr>
          <w:trHeight w:val="567"/>
        </w:trPr>
        <w:tc>
          <w:tcPr>
            <w:tcW w:w="9751" w:type="dxa"/>
            <w:vAlign w:val="center"/>
          </w:tcPr>
          <w:p w14:paraId="74498918" w14:textId="77777777" w:rsidR="00C11212" w:rsidRPr="005D4C09" w:rsidRDefault="00C11212" w:rsidP="004B4150">
            <w:pPr>
              <w:ind w:left="594" w:hanging="594"/>
              <w:rPr>
                <w:rFonts w:cs="Calibri"/>
              </w:rPr>
            </w:pPr>
            <w:r w:rsidRPr="005D4C09">
              <w:rPr>
                <w:rFonts w:cs="Calibri"/>
                <w:b/>
                <w:bCs/>
              </w:rPr>
              <w:t>D</w:t>
            </w:r>
            <w:r w:rsidRPr="005D4C09">
              <w:rPr>
                <w:rFonts w:cs="Calibri"/>
              </w:rPr>
              <w:tab/>
              <w:t>At least 50% of the feedback grid to be at Grade D or better, and at least 75% of the feedback grid to be at Grade E or better.</w:t>
            </w:r>
          </w:p>
        </w:tc>
      </w:tr>
      <w:tr w:rsidR="00C11212" w:rsidRPr="001E3100" w14:paraId="072CAFEF" w14:textId="77777777" w:rsidTr="004B4150">
        <w:trPr>
          <w:trHeight w:val="567"/>
        </w:trPr>
        <w:tc>
          <w:tcPr>
            <w:tcW w:w="9751" w:type="dxa"/>
            <w:vAlign w:val="center"/>
          </w:tcPr>
          <w:p w14:paraId="3424E9DE" w14:textId="77777777" w:rsidR="00C11212" w:rsidRPr="005D4C09" w:rsidRDefault="00C11212" w:rsidP="004B4150">
            <w:pPr>
              <w:ind w:left="594" w:hanging="594"/>
              <w:rPr>
                <w:rFonts w:cs="Calibri"/>
              </w:rPr>
            </w:pPr>
            <w:r w:rsidRPr="005D4C09">
              <w:rPr>
                <w:rFonts w:cs="Calibri"/>
                <w:b/>
                <w:bCs/>
              </w:rPr>
              <w:t>E</w:t>
            </w:r>
            <w:r w:rsidRPr="005D4C09">
              <w:rPr>
                <w:rFonts w:cs="Calibri"/>
              </w:rPr>
              <w:tab/>
              <w:t>At least 50% of the feedback grid to be at Grade E or better.</w:t>
            </w:r>
          </w:p>
        </w:tc>
      </w:tr>
      <w:tr w:rsidR="00C11212" w:rsidRPr="001E3100" w14:paraId="61C65D8E" w14:textId="77777777" w:rsidTr="004B4150">
        <w:trPr>
          <w:trHeight w:val="567"/>
        </w:trPr>
        <w:tc>
          <w:tcPr>
            <w:tcW w:w="9751" w:type="dxa"/>
            <w:vAlign w:val="center"/>
          </w:tcPr>
          <w:p w14:paraId="586625D6" w14:textId="77777777" w:rsidR="00C11212" w:rsidRPr="005D4C09" w:rsidRDefault="00C11212" w:rsidP="004B4150">
            <w:pPr>
              <w:ind w:left="594" w:hanging="594"/>
              <w:rPr>
                <w:rFonts w:cs="Calibri"/>
              </w:rPr>
            </w:pPr>
            <w:r w:rsidRPr="005D4C09">
              <w:rPr>
                <w:rFonts w:cs="Calibri"/>
                <w:b/>
                <w:bCs/>
              </w:rPr>
              <w:t>F</w:t>
            </w:r>
            <w:r w:rsidRPr="005D4C09">
              <w:rPr>
                <w:rFonts w:cs="Calibri"/>
              </w:rPr>
              <w:tab/>
              <w:t>Failing to achieve at least 50% of the feedback grid to be at Grade E or better.</w:t>
            </w:r>
          </w:p>
        </w:tc>
      </w:tr>
      <w:tr w:rsidR="00C11212" w:rsidRPr="001E3100" w14:paraId="22AB9F71" w14:textId="77777777" w:rsidTr="004B4150">
        <w:trPr>
          <w:trHeight w:val="567"/>
        </w:trPr>
        <w:tc>
          <w:tcPr>
            <w:tcW w:w="9751" w:type="dxa"/>
            <w:vAlign w:val="center"/>
          </w:tcPr>
          <w:p w14:paraId="11FFF01F" w14:textId="77777777" w:rsidR="00C11212" w:rsidRPr="005D4C09" w:rsidRDefault="00C11212" w:rsidP="004B4150">
            <w:pPr>
              <w:ind w:left="594" w:hanging="594"/>
              <w:rPr>
                <w:rFonts w:cs="Calibri"/>
              </w:rPr>
            </w:pPr>
            <w:r w:rsidRPr="005D4C09">
              <w:rPr>
                <w:rFonts w:cs="Calibri"/>
                <w:b/>
                <w:bCs/>
              </w:rPr>
              <w:t>NS</w:t>
            </w:r>
            <w:r w:rsidRPr="005D4C09">
              <w:rPr>
                <w:rFonts w:cs="Calibri"/>
              </w:rPr>
              <w:tab/>
            </w:r>
            <w:proofErr w:type="gramStart"/>
            <w:r w:rsidRPr="005D4C09">
              <w:rPr>
                <w:rFonts w:cs="Calibri"/>
              </w:rPr>
              <w:t>Non-submission</w:t>
            </w:r>
            <w:proofErr w:type="gramEnd"/>
            <w:r w:rsidRPr="005D4C09">
              <w:rPr>
                <w:rFonts w:cs="Calibri"/>
              </w:rPr>
              <w:t>.</w:t>
            </w:r>
          </w:p>
        </w:tc>
      </w:tr>
    </w:tbl>
    <w:p w14:paraId="2D108526" w14:textId="77777777" w:rsidR="00C11212" w:rsidRPr="001E3100" w:rsidRDefault="00C11212" w:rsidP="00C11212">
      <w:pPr>
        <w:spacing w:before="120" w:after="120"/>
      </w:pPr>
      <w:r w:rsidRPr="001E3100">
        <w:t>* If the word count is above the specified word limit by more than 10% or the submission contains an excessive use of text within tables</w:t>
      </w:r>
      <w:r>
        <w:t xml:space="preserve"> or footnotes</w:t>
      </w:r>
      <w:r w:rsidRPr="001E3100">
        <w:t>, the grade for the submission will be reduced to the next lowest grade.</w:t>
      </w:r>
    </w:p>
    <w:p w14:paraId="41C0BED0" w14:textId="77777777" w:rsidR="00C11212" w:rsidRDefault="00C11212" w:rsidP="00C11212"/>
    <w:p w14:paraId="2E7F421B" w14:textId="77777777" w:rsidR="00C11212" w:rsidRDefault="00C11212" w:rsidP="00C11212"/>
    <w:p w14:paraId="7466575C" w14:textId="77777777" w:rsidR="008C32FE" w:rsidRDefault="008C32FE" w:rsidP="00C11212">
      <w:pPr>
        <w:sectPr w:rsidR="008C32FE" w:rsidSect="00C11212">
          <w:footerReference w:type="default" r:id="rId23"/>
          <w:pgSz w:w="11906" w:h="16838" w:code="9"/>
          <w:pgMar w:top="1440" w:right="1080" w:bottom="1440" w:left="1080" w:header="709" w:footer="737" w:gutter="0"/>
          <w:cols w:space="708"/>
          <w:docGrid w:linePitch="360"/>
        </w:sectPr>
      </w:pPr>
    </w:p>
    <w:p w14:paraId="15325B30" w14:textId="77777777" w:rsidR="008C32FE" w:rsidRPr="00EC0297" w:rsidRDefault="008C32FE" w:rsidP="008C32FE">
      <w:pPr>
        <w:pStyle w:val="Heading1"/>
      </w:pPr>
      <w:r w:rsidRPr="00EC0297">
        <w:lastRenderedPageBreak/>
        <w:t>Feedback Grid</w:t>
      </w:r>
    </w:p>
    <w:p w14:paraId="47E0F02B" w14:textId="23A33087" w:rsidR="008C32FE" w:rsidRPr="008C32FE" w:rsidRDefault="008C32FE" w:rsidP="008C32FE">
      <w:pPr>
        <w:spacing w:after="0"/>
        <w:rPr>
          <w:i/>
          <w:iCs/>
        </w:rPr>
      </w:pPr>
    </w:p>
    <w:tbl>
      <w:tblPr>
        <w:tblStyle w:val="TableGrid"/>
        <w:tblW w:w="15304" w:type="dxa"/>
        <w:tblLayout w:type="fixed"/>
        <w:tblCellMar>
          <w:left w:w="28" w:type="dxa"/>
          <w:right w:w="28" w:type="dxa"/>
        </w:tblCellMar>
        <w:tblLook w:val="04A0" w:firstRow="1" w:lastRow="0" w:firstColumn="1" w:lastColumn="0" w:noHBand="0" w:noVBand="1"/>
      </w:tblPr>
      <w:tblGrid>
        <w:gridCol w:w="845"/>
        <w:gridCol w:w="426"/>
        <w:gridCol w:w="239"/>
        <w:gridCol w:w="2299"/>
        <w:gridCol w:w="2767"/>
        <w:gridCol w:w="2182"/>
        <w:gridCol w:w="2182"/>
        <w:gridCol w:w="2182"/>
        <w:gridCol w:w="2182"/>
      </w:tblGrid>
      <w:tr w:rsidR="008C32FE" w:rsidRPr="00A23520" w14:paraId="5086B8B2" w14:textId="77777777" w:rsidTr="004B4150">
        <w:trPr>
          <w:trHeight w:val="283"/>
          <w:tblHeader/>
        </w:trPr>
        <w:tc>
          <w:tcPr>
            <w:tcW w:w="1510" w:type="dxa"/>
            <w:gridSpan w:val="3"/>
            <w:shd w:val="clear" w:color="auto" w:fill="712177" w:themeFill="accent1"/>
          </w:tcPr>
          <w:p w14:paraId="1B6A7026" w14:textId="77777777" w:rsidR="008C32FE" w:rsidRPr="00A23520" w:rsidRDefault="008C32FE" w:rsidP="004B4150">
            <w:pPr>
              <w:spacing w:after="100" w:line="240" w:lineRule="auto"/>
              <w:jc w:val="center"/>
              <w:rPr>
                <w:rFonts w:cs="Calibri"/>
                <w:b/>
                <w:bCs/>
                <w:color w:val="FFFFFF" w:themeColor="background1"/>
              </w:rPr>
            </w:pPr>
            <w:r w:rsidRPr="00A23520">
              <w:rPr>
                <w:rFonts w:cs="Calibri"/>
                <w:b/>
                <w:bCs/>
                <w:color w:val="FFFFFF" w:themeColor="background1"/>
              </w:rPr>
              <w:t>GRADE</w:t>
            </w:r>
          </w:p>
        </w:tc>
        <w:tc>
          <w:tcPr>
            <w:tcW w:w="2299" w:type="dxa"/>
            <w:shd w:val="clear" w:color="auto" w:fill="712177" w:themeFill="accent1"/>
          </w:tcPr>
          <w:p w14:paraId="5D5D2311" w14:textId="77777777" w:rsidR="008C32FE" w:rsidRPr="00A23520" w:rsidRDefault="008C32FE" w:rsidP="004B4150">
            <w:pPr>
              <w:spacing w:after="100" w:line="240" w:lineRule="auto"/>
              <w:jc w:val="center"/>
              <w:rPr>
                <w:rFonts w:cs="Calibri"/>
                <w:b/>
                <w:bCs/>
                <w:color w:val="FFFFFF" w:themeColor="background1"/>
              </w:rPr>
            </w:pPr>
            <w:r w:rsidRPr="00A23520">
              <w:rPr>
                <w:rFonts w:cs="Calibri"/>
                <w:b/>
                <w:bCs/>
                <w:color w:val="FFFFFF" w:themeColor="background1"/>
              </w:rPr>
              <w:t>A</w:t>
            </w:r>
          </w:p>
        </w:tc>
        <w:tc>
          <w:tcPr>
            <w:tcW w:w="2767" w:type="dxa"/>
            <w:shd w:val="clear" w:color="auto" w:fill="712177" w:themeFill="accent1"/>
          </w:tcPr>
          <w:p w14:paraId="59172508" w14:textId="77777777" w:rsidR="008C32FE" w:rsidRPr="00A23520" w:rsidRDefault="008C32FE" w:rsidP="004B4150">
            <w:pPr>
              <w:spacing w:after="100" w:line="240" w:lineRule="auto"/>
              <w:jc w:val="center"/>
              <w:rPr>
                <w:rFonts w:cs="Calibri"/>
                <w:b/>
                <w:bCs/>
                <w:color w:val="FFFFFF" w:themeColor="background1"/>
              </w:rPr>
            </w:pPr>
            <w:r w:rsidRPr="00A23520">
              <w:rPr>
                <w:rFonts w:cs="Calibri"/>
                <w:b/>
                <w:bCs/>
                <w:color w:val="FFFFFF" w:themeColor="background1"/>
              </w:rPr>
              <w:t>B</w:t>
            </w:r>
          </w:p>
        </w:tc>
        <w:tc>
          <w:tcPr>
            <w:tcW w:w="2182" w:type="dxa"/>
            <w:shd w:val="clear" w:color="auto" w:fill="712177" w:themeFill="accent1"/>
          </w:tcPr>
          <w:p w14:paraId="67F48649" w14:textId="77777777" w:rsidR="008C32FE" w:rsidRPr="00A23520" w:rsidRDefault="008C32FE" w:rsidP="004B4150">
            <w:pPr>
              <w:spacing w:after="100" w:line="240" w:lineRule="auto"/>
              <w:jc w:val="center"/>
              <w:rPr>
                <w:rFonts w:cs="Calibri"/>
                <w:b/>
                <w:bCs/>
                <w:color w:val="FFFFFF" w:themeColor="background1"/>
              </w:rPr>
            </w:pPr>
            <w:r w:rsidRPr="00A23520">
              <w:rPr>
                <w:rFonts w:cs="Calibri"/>
                <w:b/>
                <w:bCs/>
                <w:color w:val="FFFFFF" w:themeColor="background1"/>
              </w:rPr>
              <w:t>C</w:t>
            </w:r>
          </w:p>
        </w:tc>
        <w:tc>
          <w:tcPr>
            <w:tcW w:w="2182" w:type="dxa"/>
            <w:shd w:val="clear" w:color="auto" w:fill="712177" w:themeFill="accent1"/>
          </w:tcPr>
          <w:p w14:paraId="2AD08B51" w14:textId="77777777" w:rsidR="008C32FE" w:rsidRPr="00A23520" w:rsidRDefault="008C32FE" w:rsidP="004B4150">
            <w:pPr>
              <w:spacing w:after="100" w:line="240" w:lineRule="auto"/>
              <w:jc w:val="center"/>
              <w:rPr>
                <w:rFonts w:cs="Calibri"/>
                <w:b/>
                <w:bCs/>
                <w:color w:val="FFFFFF" w:themeColor="background1"/>
              </w:rPr>
            </w:pPr>
            <w:r w:rsidRPr="00A23520">
              <w:rPr>
                <w:rFonts w:cs="Calibri"/>
                <w:b/>
                <w:bCs/>
                <w:color w:val="FFFFFF" w:themeColor="background1"/>
              </w:rPr>
              <w:t>D</w:t>
            </w:r>
          </w:p>
        </w:tc>
        <w:tc>
          <w:tcPr>
            <w:tcW w:w="2182" w:type="dxa"/>
            <w:shd w:val="clear" w:color="auto" w:fill="712177" w:themeFill="accent1"/>
          </w:tcPr>
          <w:p w14:paraId="1D7D7260" w14:textId="77777777" w:rsidR="008C32FE" w:rsidRPr="00A23520" w:rsidRDefault="008C32FE" w:rsidP="004B4150">
            <w:pPr>
              <w:spacing w:after="100" w:line="240" w:lineRule="auto"/>
              <w:jc w:val="center"/>
              <w:rPr>
                <w:rFonts w:cs="Calibri"/>
                <w:b/>
                <w:bCs/>
                <w:color w:val="FFFFFF" w:themeColor="background1"/>
              </w:rPr>
            </w:pPr>
            <w:r w:rsidRPr="00A23520">
              <w:rPr>
                <w:rFonts w:cs="Calibri"/>
                <w:b/>
                <w:bCs/>
                <w:color w:val="FFFFFF" w:themeColor="background1"/>
              </w:rPr>
              <w:t>E</w:t>
            </w:r>
          </w:p>
        </w:tc>
        <w:tc>
          <w:tcPr>
            <w:tcW w:w="2182" w:type="dxa"/>
            <w:shd w:val="clear" w:color="auto" w:fill="712177" w:themeFill="accent1"/>
          </w:tcPr>
          <w:p w14:paraId="70999F71" w14:textId="77777777" w:rsidR="008C32FE" w:rsidRPr="00A23520" w:rsidRDefault="008C32FE" w:rsidP="004B4150">
            <w:pPr>
              <w:spacing w:after="100" w:line="240" w:lineRule="auto"/>
              <w:jc w:val="center"/>
              <w:rPr>
                <w:rFonts w:cs="Calibri"/>
                <w:b/>
                <w:bCs/>
                <w:color w:val="FFFFFF" w:themeColor="background1"/>
              </w:rPr>
            </w:pPr>
            <w:r w:rsidRPr="00A23520">
              <w:rPr>
                <w:rFonts w:cs="Calibri"/>
                <w:b/>
                <w:bCs/>
                <w:color w:val="FFFFFF" w:themeColor="background1"/>
              </w:rPr>
              <w:t>F</w:t>
            </w:r>
          </w:p>
        </w:tc>
      </w:tr>
      <w:tr w:rsidR="008C32FE" w:rsidRPr="00A23520" w14:paraId="18B677CD" w14:textId="77777777" w:rsidTr="004B4150">
        <w:trPr>
          <w:tblHeader/>
        </w:trPr>
        <w:tc>
          <w:tcPr>
            <w:tcW w:w="1510" w:type="dxa"/>
            <w:gridSpan w:val="3"/>
            <w:tcBorders>
              <w:bottom w:val="single" w:sz="4" w:space="0" w:color="auto"/>
            </w:tcBorders>
          </w:tcPr>
          <w:p w14:paraId="5B686E3D" w14:textId="77777777" w:rsidR="008C32FE" w:rsidRPr="00A23520" w:rsidRDefault="008C32FE" w:rsidP="004B4150">
            <w:pPr>
              <w:spacing w:after="0" w:afterAutospacing="0" w:line="240" w:lineRule="auto"/>
              <w:jc w:val="center"/>
              <w:rPr>
                <w:rFonts w:cs="Calibri"/>
                <w:bCs/>
                <w:sz w:val="22"/>
              </w:rPr>
            </w:pPr>
            <w:r w:rsidRPr="00A23520">
              <w:rPr>
                <w:rFonts w:cs="Calibri"/>
                <w:b/>
                <w:sz w:val="22"/>
              </w:rPr>
              <w:t>DEFINITION/</w:t>
            </w:r>
            <w:r w:rsidRPr="00A23520">
              <w:rPr>
                <w:rFonts w:cs="Calibri"/>
                <w:b/>
                <w:sz w:val="22"/>
              </w:rPr>
              <w:br/>
              <w:t>CRITERIA</w:t>
            </w:r>
            <w:r w:rsidRPr="00A23520">
              <w:rPr>
                <w:rFonts w:cs="Calibri"/>
                <w:bCs/>
                <w:sz w:val="22"/>
              </w:rPr>
              <w:t xml:space="preserve"> (WEIGHTING)</w:t>
            </w:r>
          </w:p>
        </w:tc>
        <w:tc>
          <w:tcPr>
            <w:tcW w:w="2299" w:type="dxa"/>
          </w:tcPr>
          <w:p w14:paraId="5059F160" w14:textId="77777777" w:rsidR="008C32FE" w:rsidRPr="00A23520" w:rsidRDefault="008C32FE" w:rsidP="004B4150">
            <w:pPr>
              <w:spacing w:line="240" w:lineRule="auto"/>
              <w:jc w:val="center"/>
              <w:rPr>
                <w:rFonts w:cs="Calibri"/>
                <w:bCs/>
                <w:sz w:val="22"/>
              </w:rPr>
            </w:pPr>
            <w:r w:rsidRPr="00A23520">
              <w:rPr>
                <w:rFonts w:cs="Calibri"/>
                <w:b/>
                <w:sz w:val="22"/>
              </w:rPr>
              <w:t>EXCELLENT</w:t>
            </w:r>
            <w:r w:rsidRPr="00A23520">
              <w:rPr>
                <w:rFonts w:cs="Calibri"/>
                <w:bCs/>
                <w:sz w:val="22"/>
              </w:rPr>
              <w:br/>
            </w:r>
            <w:r w:rsidRPr="00A23520">
              <w:rPr>
                <w:rFonts w:cs="Calibri"/>
                <w:sz w:val="22"/>
              </w:rPr>
              <w:t xml:space="preserve">Outstanding </w:t>
            </w:r>
            <w:r w:rsidRPr="00A23520">
              <w:rPr>
                <w:rFonts w:cs="Calibri"/>
                <w:sz w:val="22"/>
              </w:rPr>
              <w:br/>
              <w:t>Performance</w:t>
            </w:r>
          </w:p>
        </w:tc>
        <w:tc>
          <w:tcPr>
            <w:tcW w:w="2767" w:type="dxa"/>
          </w:tcPr>
          <w:p w14:paraId="258DDA33"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b/>
                <w:sz w:val="22"/>
              </w:rPr>
              <w:t>COMMENDABLE/VERY GOOD</w:t>
            </w:r>
          </w:p>
          <w:p w14:paraId="4DF8A6B3"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sz w:val="22"/>
              </w:rPr>
              <w:t>Meritorious</w:t>
            </w:r>
          </w:p>
          <w:p w14:paraId="57200881" w14:textId="77777777" w:rsidR="008C32FE" w:rsidRPr="00A23520" w:rsidRDefault="008C32FE" w:rsidP="004B4150">
            <w:pPr>
              <w:spacing w:before="0" w:beforeAutospacing="0" w:after="0" w:afterAutospacing="0" w:line="240" w:lineRule="auto"/>
              <w:jc w:val="center"/>
              <w:rPr>
                <w:rFonts w:cs="Calibri"/>
                <w:bCs/>
                <w:sz w:val="22"/>
              </w:rPr>
            </w:pPr>
            <w:r w:rsidRPr="00A23520">
              <w:rPr>
                <w:rFonts w:cs="Calibri"/>
                <w:sz w:val="22"/>
              </w:rPr>
              <w:t>Performance</w:t>
            </w:r>
          </w:p>
        </w:tc>
        <w:tc>
          <w:tcPr>
            <w:tcW w:w="2182" w:type="dxa"/>
          </w:tcPr>
          <w:p w14:paraId="02F310C9"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b/>
                <w:sz w:val="22"/>
              </w:rPr>
              <w:t>GOOD</w:t>
            </w:r>
          </w:p>
          <w:p w14:paraId="41D7B348"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sz w:val="22"/>
              </w:rPr>
              <w:t>Highly Competent Performance</w:t>
            </w:r>
          </w:p>
        </w:tc>
        <w:tc>
          <w:tcPr>
            <w:tcW w:w="2182" w:type="dxa"/>
          </w:tcPr>
          <w:p w14:paraId="0B0596D8"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b/>
                <w:sz w:val="22"/>
              </w:rPr>
              <w:t>SATISFACTORY</w:t>
            </w:r>
          </w:p>
          <w:p w14:paraId="7078A419"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sz w:val="22"/>
              </w:rPr>
              <w:t>Competent</w:t>
            </w:r>
          </w:p>
          <w:p w14:paraId="5F3C45CC" w14:textId="77777777" w:rsidR="008C32FE" w:rsidRPr="00A23520" w:rsidRDefault="008C32FE" w:rsidP="004B4150">
            <w:pPr>
              <w:spacing w:before="0" w:beforeAutospacing="0" w:after="0" w:afterAutospacing="0" w:line="240" w:lineRule="auto"/>
              <w:jc w:val="center"/>
              <w:rPr>
                <w:rFonts w:cs="Calibri"/>
                <w:bCs/>
                <w:sz w:val="22"/>
              </w:rPr>
            </w:pPr>
            <w:r w:rsidRPr="00A23520">
              <w:rPr>
                <w:rFonts w:cs="Calibri"/>
                <w:sz w:val="22"/>
              </w:rPr>
              <w:t>Performance</w:t>
            </w:r>
          </w:p>
        </w:tc>
        <w:tc>
          <w:tcPr>
            <w:tcW w:w="2182" w:type="dxa"/>
          </w:tcPr>
          <w:p w14:paraId="264E808C"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b/>
                <w:sz w:val="22"/>
              </w:rPr>
              <w:t>BORDERLINE FAIL</w:t>
            </w:r>
          </w:p>
          <w:p w14:paraId="2CA641BE" w14:textId="77777777" w:rsidR="008C32FE" w:rsidRPr="00A23520" w:rsidRDefault="008C32FE" w:rsidP="004B4150">
            <w:pPr>
              <w:spacing w:before="0" w:beforeAutospacing="0" w:after="0" w:afterAutospacing="0" w:line="240" w:lineRule="auto"/>
              <w:jc w:val="center"/>
              <w:rPr>
                <w:rFonts w:cs="Calibri"/>
                <w:bCs/>
                <w:sz w:val="22"/>
              </w:rPr>
            </w:pPr>
          </w:p>
        </w:tc>
        <w:tc>
          <w:tcPr>
            <w:tcW w:w="2182" w:type="dxa"/>
          </w:tcPr>
          <w:p w14:paraId="0134E96C"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b/>
                <w:sz w:val="22"/>
              </w:rPr>
              <w:t>UNSATISFACTORY</w:t>
            </w:r>
          </w:p>
          <w:p w14:paraId="65EB8E14" w14:textId="77777777" w:rsidR="008C32FE" w:rsidRPr="00A23520" w:rsidRDefault="008C32FE" w:rsidP="004B4150">
            <w:pPr>
              <w:spacing w:before="0" w:beforeAutospacing="0" w:after="0" w:afterAutospacing="0" w:line="240" w:lineRule="auto"/>
              <w:jc w:val="center"/>
              <w:rPr>
                <w:rFonts w:cs="Calibri"/>
                <w:b/>
                <w:sz w:val="22"/>
              </w:rPr>
            </w:pPr>
            <w:r w:rsidRPr="00A23520">
              <w:rPr>
                <w:rFonts w:cs="Calibri"/>
                <w:sz w:val="22"/>
              </w:rPr>
              <w:t>Fail</w:t>
            </w:r>
          </w:p>
        </w:tc>
      </w:tr>
      <w:tr w:rsidR="00DE1604" w:rsidRPr="00A23520" w14:paraId="7DB19B12" w14:textId="77777777" w:rsidTr="009433CA">
        <w:trPr>
          <w:trHeight w:val="635"/>
        </w:trPr>
        <w:tc>
          <w:tcPr>
            <w:tcW w:w="1510" w:type="dxa"/>
            <w:gridSpan w:val="3"/>
            <w:tcBorders>
              <w:bottom w:val="nil"/>
            </w:tcBorders>
          </w:tcPr>
          <w:p w14:paraId="2B1EACF2" w14:textId="1ADB3516" w:rsidR="00DE1604" w:rsidRPr="00F25B1C" w:rsidRDefault="00DE1604" w:rsidP="004B4150">
            <w:pPr>
              <w:spacing w:before="0" w:beforeAutospacing="0" w:after="0" w:afterAutospacing="0"/>
              <w:jc w:val="center"/>
              <w:rPr>
                <w:rFonts w:cs="Calibri"/>
                <w:b/>
                <w:strike/>
                <w:sz w:val="20"/>
              </w:rPr>
            </w:pPr>
            <w:r w:rsidRPr="00F25B1C">
              <w:rPr>
                <w:rFonts w:cs="Calibri"/>
                <w:b/>
                <w:strike/>
                <w:sz w:val="20"/>
              </w:rPr>
              <w:t>Pitch</w:t>
            </w:r>
          </w:p>
          <w:p w14:paraId="52DD7F9A" w14:textId="5A8A8954" w:rsidR="00DE1604" w:rsidRPr="00F25B1C" w:rsidRDefault="00DE1604" w:rsidP="004B4150">
            <w:pPr>
              <w:spacing w:before="0" w:beforeAutospacing="0" w:after="0" w:afterAutospacing="0"/>
              <w:jc w:val="center"/>
              <w:rPr>
                <w:rFonts w:cs="Calibri"/>
                <w:b/>
                <w:strike/>
                <w:sz w:val="20"/>
              </w:rPr>
            </w:pPr>
            <w:r w:rsidRPr="00F25B1C">
              <w:rPr>
                <w:rFonts w:cs="Calibri"/>
                <w:b/>
                <w:strike/>
                <w:sz w:val="20"/>
              </w:rPr>
              <w:t>(0%)</w:t>
            </w:r>
          </w:p>
        </w:tc>
        <w:tc>
          <w:tcPr>
            <w:tcW w:w="13794" w:type="dxa"/>
            <w:gridSpan w:val="6"/>
          </w:tcPr>
          <w:p w14:paraId="325EE630" w14:textId="56E9C7C0" w:rsidR="00DE1604" w:rsidRPr="00F25B1C" w:rsidRDefault="00DE1604" w:rsidP="004B4150">
            <w:pPr>
              <w:spacing w:after="0" w:line="240" w:lineRule="auto"/>
              <w:rPr>
                <w:rFonts w:cs="Calibri"/>
                <w:strike/>
                <w:color w:val="000000" w:themeColor="text1"/>
                <w:sz w:val="18"/>
                <w:szCs w:val="18"/>
              </w:rPr>
            </w:pPr>
            <w:r w:rsidRPr="00F25B1C">
              <w:rPr>
                <w:rFonts w:ascii="Arial" w:hAnsi="Arial" w:cs="Arial"/>
                <w:strike/>
                <w:color w:val="3F3F3F"/>
                <w:sz w:val="16"/>
                <w:szCs w:val="16"/>
              </w:rPr>
              <w:t>The pitch is an individual, live presentation of the intended game direction in response to the set brief. The pitch will not be allocated any grade weighting &amp; feedback will be delivered immediately afterwards via verbal means, which should then feed forward into the Design phase.</w:t>
            </w:r>
          </w:p>
        </w:tc>
      </w:tr>
      <w:tr w:rsidR="00DE1604" w:rsidRPr="00A23520" w14:paraId="1D1D9533" w14:textId="77777777" w:rsidTr="000740BC">
        <w:trPr>
          <w:trHeight w:val="44"/>
        </w:trPr>
        <w:tc>
          <w:tcPr>
            <w:tcW w:w="1510" w:type="dxa"/>
            <w:gridSpan w:val="3"/>
            <w:tcBorders>
              <w:bottom w:val="nil"/>
            </w:tcBorders>
          </w:tcPr>
          <w:p w14:paraId="5BD56CAA" w14:textId="0ECD85EC" w:rsidR="00DE1604" w:rsidRPr="00F25B1C" w:rsidRDefault="00DE1604" w:rsidP="00DE1604">
            <w:pPr>
              <w:spacing w:before="0" w:beforeAutospacing="0" w:after="0" w:afterAutospacing="0"/>
              <w:jc w:val="center"/>
              <w:rPr>
                <w:rFonts w:cs="Calibri"/>
                <w:b/>
                <w:strike/>
                <w:sz w:val="20"/>
              </w:rPr>
            </w:pPr>
            <w:r w:rsidRPr="00F25B1C">
              <w:rPr>
                <w:rFonts w:cs="Calibri"/>
                <w:b/>
                <w:strike/>
                <w:sz w:val="20"/>
              </w:rPr>
              <w:t>Mid- Point Review</w:t>
            </w:r>
          </w:p>
          <w:p w14:paraId="25B6A5EE" w14:textId="507DC33C" w:rsidR="00DE1604" w:rsidRPr="00F25B1C" w:rsidRDefault="00DE1604" w:rsidP="00DE1604">
            <w:pPr>
              <w:spacing w:before="0" w:beforeAutospacing="0" w:after="0" w:afterAutospacing="0"/>
              <w:jc w:val="center"/>
              <w:rPr>
                <w:rFonts w:cs="Calibri"/>
                <w:b/>
                <w:strike/>
                <w:sz w:val="20"/>
              </w:rPr>
            </w:pPr>
            <w:r w:rsidRPr="00F25B1C">
              <w:rPr>
                <w:rFonts w:cs="Calibri"/>
                <w:b/>
                <w:strike/>
                <w:sz w:val="20"/>
              </w:rPr>
              <w:t>(0%)</w:t>
            </w:r>
          </w:p>
        </w:tc>
        <w:tc>
          <w:tcPr>
            <w:tcW w:w="13794" w:type="dxa"/>
            <w:gridSpan w:val="6"/>
          </w:tcPr>
          <w:p w14:paraId="5532E8E6" w14:textId="36558662" w:rsidR="00DE1604" w:rsidRPr="00F25B1C" w:rsidRDefault="00DE1604" w:rsidP="00DE1604">
            <w:pPr>
              <w:spacing w:after="0" w:line="240" w:lineRule="auto"/>
              <w:rPr>
                <w:rFonts w:cs="Calibri"/>
                <w:strike/>
                <w:sz w:val="18"/>
                <w:szCs w:val="18"/>
              </w:rPr>
            </w:pPr>
            <w:r w:rsidRPr="00F25B1C">
              <w:rPr>
                <w:rFonts w:ascii="Arial" w:hAnsi="Arial" w:cs="Arial"/>
                <w:strike/>
                <w:color w:val="3F3F3F"/>
                <w:sz w:val="16"/>
                <w:szCs w:val="16"/>
              </w:rPr>
              <w:t xml:space="preserve">An opportunity to get formative feedback on your work, this would be a 1-1 session with the tutor(s) to get support as well. </w:t>
            </w:r>
          </w:p>
        </w:tc>
      </w:tr>
      <w:tr w:rsidR="001E1A76" w:rsidRPr="00A23520" w14:paraId="6FF0D0D2" w14:textId="77777777" w:rsidTr="004B4150">
        <w:trPr>
          <w:trHeight w:val="44"/>
        </w:trPr>
        <w:tc>
          <w:tcPr>
            <w:tcW w:w="1510" w:type="dxa"/>
            <w:gridSpan w:val="3"/>
            <w:tcBorders>
              <w:bottom w:val="nil"/>
            </w:tcBorders>
          </w:tcPr>
          <w:p w14:paraId="4FEDB2C7" w14:textId="7B0D8095" w:rsidR="001E1A76" w:rsidRPr="00A23520" w:rsidRDefault="001E1A76" w:rsidP="001E1A76">
            <w:pPr>
              <w:spacing w:before="0" w:beforeAutospacing="0" w:after="0" w:afterAutospacing="0"/>
              <w:jc w:val="center"/>
              <w:rPr>
                <w:rFonts w:cs="Calibri"/>
                <w:b/>
                <w:sz w:val="20"/>
              </w:rPr>
            </w:pPr>
            <w:r>
              <w:rPr>
                <w:rFonts w:cs="Calibri"/>
                <w:b/>
                <w:sz w:val="20"/>
              </w:rPr>
              <w:t>Design</w:t>
            </w:r>
          </w:p>
          <w:p w14:paraId="6CF05D06" w14:textId="3CDA8C05" w:rsidR="001E1A76" w:rsidRPr="00A23520" w:rsidRDefault="001E1A76" w:rsidP="001E1A76">
            <w:pPr>
              <w:spacing w:before="0" w:beforeAutospacing="0" w:after="0" w:afterAutospacing="0"/>
              <w:jc w:val="center"/>
              <w:rPr>
                <w:rFonts w:cs="Calibri"/>
                <w:b/>
                <w:sz w:val="20"/>
              </w:rPr>
            </w:pPr>
            <w:r w:rsidRPr="00A23520">
              <w:rPr>
                <w:rFonts w:cs="Calibri"/>
                <w:b/>
                <w:sz w:val="20"/>
              </w:rPr>
              <w:t>(</w:t>
            </w:r>
            <w:r>
              <w:rPr>
                <w:rFonts w:cs="Calibri"/>
                <w:b/>
                <w:sz w:val="20"/>
              </w:rPr>
              <w:t>20</w:t>
            </w:r>
            <w:r w:rsidRPr="00A23520">
              <w:rPr>
                <w:rFonts w:cs="Calibri"/>
                <w:b/>
                <w:sz w:val="20"/>
              </w:rPr>
              <w:t>%)</w:t>
            </w:r>
          </w:p>
        </w:tc>
        <w:tc>
          <w:tcPr>
            <w:tcW w:w="2299" w:type="dxa"/>
            <w:vMerge w:val="restart"/>
          </w:tcPr>
          <w:p w14:paraId="247F93F3" w14:textId="0C40CCCD" w:rsidR="001E1A76" w:rsidRPr="005A0B4B" w:rsidRDefault="000F5ED2" w:rsidP="001E1A76">
            <w:pPr>
              <w:pStyle w:val="NormalWeb"/>
              <w:shd w:val="clear" w:color="auto" w:fill="FFFFFF" w:themeFill="background1"/>
              <w:rPr>
                <w:rFonts w:ascii="Arial" w:hAnsi="Arial" w:cs="Arial"/>
                <w:color w:val="3F3F3F"/>
                <w:sz w:val="16"/>
                <w:szCs w:val="16"/>
              </w:rPr>
            </w:pPr>
            <w:r>
              <w:rPr>
                <w:rFonts w:ascii="Arial" w:hAnsi="Arial" w:cs="Arial"/>
                <w:color w:val="3F3F3F"/>
                <w:sz w:val="16"/>
                <w:szCs w:val="16"/>
              </w:rPr>
              <w:t>The design document t</w:t>
            </w:r>
            <w:r w:rsidR="001E1A76" w:rsidRPr="04D76BF2">
              <w:rPr>
                <w:rFonts w:ascii="Arial" w:hAnsi="Arial" w:cs="Arial"/>
                <w:color w:val="3F3F3F"/>
                <w:sz w:val="16"/>
                <w:szCs w:val="16"/>
              </w:rPr>
              <w:t xml:space="preserve">horoughly explains the purpose, goals, objectives, constraints, scope and timeline of the project. </w:t>
            </w:r>
          </w:p>
          <w:p w14:paraId="4D5B9024" w14:textId="712FEEFE" w:rsidR="001E1A76" w:rsidRPr="005A0B4B" w:rsidRDefault="001E1A76" w:rsidP="001E1A76">
            <w:pPr>
              <w:pStyle w:val="NormalWeb"/>
              <w:shd w:val="clear" w:color="auto" w:fill="FFFFFF"/>
              <w:rPr>
                <w:rFonts w:ascii="Arial" w:hAnsi="Arial" w:cs="Arial"/>
                <w:color w:val="3F3F3F"/>
                <w:sz w:val="16"/>
                <w:szCs w:val="16"/>
              </w:rPr>
            </w:pPr>
            <w:r w:rsidRPr="005A0B4B">
              <w:rPr>
                <w:rFonts w:ascii="Arial" w:hAnsi="Arial" w:cs="Arial"/>
                <w:color w:val="3F3F3F"/>
                <w:sz w:val="16"/>
                <w:szCs w:val="16"/>
              </w:rPr>
              <w:t xml:space="preserve">Broad environment asset list with a picture for each asset to be scanned, highlighting human or toy scan, game mechanics, </w:t>
            </w:r>
            <w:proofErr w:type="spellStart"/>
            <w:r w:rsidR="005B5AFF">
              <w:rPr>
                <w:rFonts w:ascii="Arial" w:hAnsi="Arial" w:cs="Arial"/>
                <w:color w:val="3F3F3F"/>
                <w:sz w:val="16"/>
                <w:szCs w:val="16"/>
              </w:rPr>
              <w:t>SFx</w:t>
            </w:r>
            <w:proofErr w:type="spellEnd"/>
            <w:r w:rsidRPr="005A0B4B">
              <w:rPr>
                <w:rFonts w:ascii="Arial" w:hAnsi="Arial" w:cs="Arial"/>
                <w:color w:val="3F3F3F"/>
                <w:sz w:val="16"/>
                <w:szCs w:val="16"/>
              </w:rPr>
              <w:t xml:space="preserve"> and </w:t>
            </w:r>
            <w:proofErr w:type="spellStart"/>
            <w:r w:rsidRPr="005A0B4B">
              <w:rPr>
                <w:rFonts w:ascii="Arial" w:hAnsi="Arial" w:cs="Arial"/>
                <w:color w:val="3F3F3F"/>
                <w:sz w:val="16"/>
                <w:szCs w:val="16"/>
              </w:rPr>
              <w:t>Vfx</w:t>
            </w:r>
            <w:proofErr w:type="spellEnd"/>
            <w:r w:rsidRPr="005A0B4B">
              <w:rPr>
                <w:rFonts w:ascii="Arial" w:hAnsi="Arial" w:cs="Arial"/>
                <w:color w:val="3F3F3F"/>
                <w:sz w:val="16"/>
                <w:szCs w:val="16"/>
              </w:rPr>
              <w:t xml:space="preserve">. </w:t>
            </w:r>
          </w:p>
          <w:p w14:paraId="5C2D9C20" w14:textId="041DCC66" w:rsidR="001E1A76" w:rsidRPr="00A23520" w:rsidRDefault="001E1A76" w:rsidP="001E1A76">
            <w:pPr>
              <w:spacing w:line="240" w:lineRule="auto"/>
              <w:rPr>
                <w:rFonts w:cs="Calibri"/>
                <w:sz w:val="18"/>
                <w:szCs w:val="18"/>
              </w:rPr>
            </w:pPr>
            <w:r w:rsidRPr="04D76BF2">
              <w:rPr>
                <w:rFonts w:ascii="Arial" w:hAnsi="Arial" w:cs="Arial"/>
                <w:color w:val="3F3F3F"/>
                <w:sz w:val="16"/>
                <w:szCs w:val="16"/>
              </w:rPr>
              <w:t xml:space="preserve">Includes a map of the </w:t>
            </w:r>
            <w:r>
              <w:rPr>
                <w:rFonts w:ascii="Arial" w:hAnsi="Arial" w:cs="Arial"/>
                <w:color w:val="3F3F3F"/>
                <w:sz w:val="16"/>
                <w:szCs w:val="16"/>
              </w:rPr>
              <w:t xml:space="preserve">experience </w:t>
            </w:r>
            <w:r w:rsidRPr="04D76BF2">
              <w:rPr>
                <w:rFonts w:ascii="Arial" w:hAnsi="Arial" w:cs="Arial"/>
                <w:color w:val="3F3F3F"/>
                <w:sz w:val="16"/>
                <w:szCs w:val="16"/>
              </w:rPr>
              <w:t>environment and</w:t>
            </w:r>
            <w:r>
              <w:rPr>
                <w:rFonts w:ascii="Arial" w:hAnsi="Arial" w:cs="Arial"/>
                <w:color w:val="3F3F3F"/>
                <w:sz w:val="16"/>
                <w:szCs w:val="16"/>
              </w:rPr>
              <w:t xml:space="preserve"> </w:t>
            </w:r>
            <w:r w:rsidRPr="04D76BF2">
              <w:rPr>
                <w:rFonts w:ascii="Arial" w:hAnsi="Arial" w:cs="Arial"/>
                <w:color w:val="3F3F3F"/>
                <w:sz w:val="16"/>
                <w:szCs w:val="16"/>
              </w:rPr>
              <w:t>alternate asset list.</w:t>
            </w:r>
          </w:p>
        </w:tc>
        <w:tc>
          <w:tcPr>
            <w:tcW w:w="2767" w:type="dxa"/>
            <w:vMerge w:val="restart"/>
          </w:tcPr>
          <w:p w14:paraId="678B38EE" w14:textId="77777777" w:rsidR="001E1A76" w:rsidRPr="005A0B4B" w:rsidRDefault="001E1A76" w:rsidP="001E1A76">
            <w:pPr>
              <w:pStyle w:val="NormalWeb"/>
              <w:shd w:val="clear" w:color="auto" w:fill="FFFFFF"/>
              <w:rPr>
                <w:rFonts w:ascii="Arial" w:hAnsi="Arial" w:cs="Arial"/>
                <w:color w:val="3F3F3F"/>
                <w:sz w:val="16"/>
                <w:szCs w:val="16"/>
              </w:rPr>
            </w:pPr>
            <w:r w:rsidRPr="005A0B4B">
              <w:rPr>
                <w:rFonts w:ascii="Arial" w:hAnsi="Arial" w:cs="Arial"/>
                <w:color w:val="3F3F3F"/>
                <w:sz w:val="16"/>
                <w:szCs w:val="16"/>
              </w:rPr>
              <w:t xml:space="preserve">The design document contains a good description purpose, goals, objectives, constraints, scope and timeline of the project. </w:t>
            </w:r>
          </w:p>
          <w:p w14:paraId="6313F5C7" w14:textId="04372D5C" w:rsidR="001E1A76" w:rsidRPr="005A0B4B" w:rsidRDefault="001E1A76" w:rsidP="001E1A76">
            <w:pPr>
              <w:pStyle w:val="NormalWeb"/>
              <w:shd w:val="clear" w:color="auto" w:fill="FFFFFF"/>
              <w:rPr>
                <w:rFonts w:ascii="Arial" w:hAnsi="Arial" w:cs="Arial"/>
                <w:color w:val="3F3F3F"/>
                <w:sz w:val="16"/>
                <w:szCs w:val="16"/>
              </w:rPr>
            </w:pPr>
            <w:r w:rsidRPr="005A0B4B">
              <w:rPr>
                <w:rFonts w:ascii="Arial" w:hAnsi="Arial" w:cs="Arial"/>
                <w:color w:val="3F3F3F"/>
                <w:sz w:val="16"/>
                <w:szCs w:val="16"/>
              </w:rPr>
              <w:t xml:space="preserve">Clearly outlines environment asset list, highlighting human or toy scan, game mechanics, </w:t>
            </w:r>
            <w:proofErr w:type="spellStart"/>
            <w:r w:rsidR="005B5AFF">
              <w:rPr>
                <w:rFonts w:ascii="Arial" w:hAnsi="Arial" w:cs="Arial"/>
                <w:color w:val="3F3F3F"/>
                <w:sz w:val="16"/>
                <w:szCs w:val="16"/>
              </w:rPr>
              <w:t>SFx</w:t>
            </w:r>
            <w:proofErr w:type="spellEnd"/>
            <w:r w:rsidRPr="005A0B4B">
              <w:rPr>
                <w:rFonts w:ascii="Arial" w:hAnsi="Arial" w:cs="Arial"/>
                <w:color w:val="3F3F3F"/>
                <w:sz w:val="16"/>
                <w:szCs w:val="16"/>
              </w:rPr>
              <w:t xml:space="preserve"> and </w:t>
            </w:r>
            <w:proofErr w:type="spellStart"/>
            <w:r w:rsidRPr="005A0B4B">
              <w:rPr>
                <w:rFonts w:ascii="Arial" w:hAnsi="Arial" w:cs="Arial"/>
                <w:color w:val="3F3F3F"/>
                <w:sz w:val="16"/>
                <w:szCs w:val="16"/>
              </w:rPr>
              <w:t>Vfx</w:t>
            </w:r>
            <w:proofErr w:type="spellEnd"/>
            <w:r w:rsidRPr="005A0B4B">
              <w:rPr>
                <w:rFonts w:ascii="Arial" w:hAnsi="Arial" w:cs="Arial"/>
                <w:color w:val="3F3F3F"/>
                <w:sz w:val="16"/>
                <w:szCs w:val="16"/>
              </w:rPr>
              <w:t xml:space="preserve">. </w:t>
            </w:r>
          </w:p>
          <w:p w14:paraId="5CCB55A9" w14:textId="0FC8B2AE" w:rsidR="001E1A76" w:rsidRPr="00A23520" w:rsidRDefault="001E1A76" w:rsidP="001E1A76">
            <w:pPr>
              <w:spacing w:after="0" w:line="240" w:lineRule="auto"/>
              <w:rPr>
                <w:rFonts w:cs="Calibri"/>
                <w:sz w:val="18"/>
                <w:szCs w:val="18"/>
              </w:rPr>
            </w:pPr>
            <w:r w:rsidRPr="005A0B4B">
              <w:rPr>
                <w:rFonts w:ascii="Arial" w:hAnsi="Arial" w:cs="Arial"/>
                <w:color w:val="3F3F3F"/>
                <w:sz w:val="16"/>
                <w:szCs w:val="16"/>
              </w:rPr>
              <w:t xml:space="preserve">Includes a diagram of </w:t>
            </w:r>
            <w:r>
              <w:rPr>
                <w:rFonts w:ascii="Arial" w:hAnsi="Arial" w:cs="Arial"/>
                <w:color w:val="3F3F3F"/>
                <w:sz w:val="16"/>
                <w:szCs w:val="16"/>
              </w:rPr>
              <w:t>experienc</w:t>
            </w:r>
            <w:r w:rsidRPr="005A0B4B">
              <w:rPr>
                <w:rFonts w:ascii="Arial" w:hAnsi="Arial" w:cs="Arial"/>
                <w:color w:val="3F3F3F"/>
                <w:sz w:val="16"/>
                <w:szCs w:val="16"/>
              </w:rPr>
              <w:t>e environment.</w:t>
            </w:r>
          </w:p>
        </w:tc>
        <w:tc>
          <w:tcPr>
            <w:tcW w:w="2182" w:type="dxa"/>
            <w:vMerge w:val="restart"/>
          </w:tcPr>
          <w:p w14:paraId="217B7975" w14:textId="77777777" w:rsidR="001E1A76" w:rsidRPr="005A0B4B" w:rsidRDefault="001E1A76" w:rsidP="001E1A76">
            <w:pPr>
              <w:pStyle w:val="NormalWeb"/>
              <w:shd w:val="clear" w:color="auto" w:fill="FFFFFF"/>
              <w:rPr>
                <w:rFonts w:ascii="Arial" w:hAnsi="Arial" w:cs="Arial"/>
                <w:color w:val="3F3F3F"/>
                <w:sz w:val="16"/>
                <w:szCs w:val="16"/>
              </w:rPr>
            </w:pPr>
            <w:r w:rsidRPr="005A0B4B">
              <w:rPr>
                <w:rFonts w:ascii="Arial" w:hAnsi="Arial" w:cs="Arial"/>
                <w:color w:val="3F3F3F"/>
                <w:sz w:val="16"/>
                <w:szCs w:val="16"/>
              </w:rPr>
              <w:t xml:space="preserve">The design document contains a basic description of the asset, including the intended use, key features, and capabilities. </w:t>
            </w:r>
          </w:p>
          <w:p w14:paraId="7FA20CA8" w14:textId="0F4FACC9" w:rsidR="001E1A76" w:rsidRPr="00A23520" w:rsidRDefault="001E1A76" w:rsidP="001E1A76">
            <w:pPr>
              <w:spacing w:after="0" w:line="240" w:lineRule="auto"/>
              <w:rPr>
                <w:rFonts w:cs="Calibri"/>
                <w:sz w:val="18"/>
                <w:szCs w:val="18"/>
              </w:rPr>
            </w:pPr>
            <w:r w:rsidRPr="005A0B4B">
              <w:rPr>
                <w:rFonts w:ascii="Arial" w:hAnsi="Arial" w:cs="Arial"/>
                <w:color w:val="3F3F3F"/>
                <w:sz w:val="16"/>
                <w:szCs w:val="16"/>
              </w:rPr>
              <w:t xml:space="preserve">However, it can use more detail in describing the game objectives, mechanics, </w:t>
            </w:r>
            <w:proofErr w:type="spellStart"/>
            <w:r w:rsidR="005B5AFF">
              <w:rPr>
                <w:rFonts w:ascii="Arial" w:hAnsi="Arial" w:cs="Arial"/>
                <w:color w:val="3F3F3F"/>
                <w:sz w:val="16"/>
                <w:szCs w:val="16"/>
              </w:rPr>
              <w:t>SFx</w:t>
            </w:r>
            <w:proofErr w:type="spellEnd"/>
            <w:r w:rsidRPr="005A0B4B">
              <w:rPr>
                <w:rFonts w:ascii="Arial" w:hAnsi="Arial" w:cs="Arial"/>
                <w:color w:val="3F3F3F"/>
                <w:sz w:val="16"/>
                <w:szCs w:val="16"/>
              </w:rPr>
              <w:t xml:space="preserve">, </w:t>
            </w:r>
            <w:proofErr w:type="spellStart"/>
            <w:r w:rsidRPr="005A0B4B">
              <w:rPr>
                <w:rFonts w:ascii="Arial" w:hAnsi="Arial" w:cs="Arial"/>
                <w:color w:val="3F3F3F"/>
                <w:sz w:val="16"/>
                <w:szCs w:val="16"/>
              </w:rPr>
              <w:t>Vfx</w:t>
            </w:r>
            <w:proofErr w:type="spellEnd"/>
            <w:r w:rsidRPr="005A0B4B">
              <w:rPr>
                <w:rFonts w:ascii="Arial" w:hAnsi="Arial" w:cs="Arial"/>
                <w:color w:val="3F3F3F"/>
                <w:sz w:val="16"/>
                <w:szCs w:val="16"/>
              </w:rPr>
              <w:t xml:space="preserve"> and a visual representation of environment. </w:t>
            </w:r>
          </w:p>
        </w:tc>
        <w:tc>
          <w:tcPr>
            <w:tcW w:w="2182" w:type="dxa"/>
            <w:vMerge w:val="restart"/>
          </w:tcPr>
          <w:p w14:paraId="2B705C45" w14:textId="77777777" w:rsidR="001E1A76" w:rsidRPr="005A0B4B" w:rsidRDefault="001E1A76" w:rsidP="001E1A76">
            <w:pPr>
              <w:pStyle w:val="NormalWeb"/>
              <w:shd w:val="clear" w:color="auto" w:fill="FFFFFF"/>
              <w:rPr>
                <w:rFonts w:ascii="Arial" w:hAnsi="Arial" w:cs="Arial"/>
                <w:color w:val="3F3F3F"/>
                <w:sz w:val="16"/>
                <w:szCs w:val="16"/>
              </w:rPr>
            </w:pPr>
            <w:r w:rsidRPr="005A0B4B">
              <w:rPr>
                <w:rFonts w:ascii="Arial" w:hAnsi="Arial" w:cs="Arial"/>
                <w:color w:val="3F3F3F"/>
                <w:sz w:val="16"/>
                <w:szCs w:val="16"/>
              </w:rPr>
              <w:t xml:space="preserve">The design document contains a vague description of the asset, including the intended use, key features and capabilities, and no development timeline. </w:t>
            </w:r>
          </w:p>
          <w:p w14:paraId="06CC8830" w14:textId="109096C4" w:rsidR="001E1A76" w:rsidRPr="00A23520" w:rsidRDefault="001E1A76" w:rsidP="001E1A76">
            <w:pPr>
              <w:spacing w:after="0" w:line="240" w:lineRule="auto"/>
              <w:rPr>
                <w:rFonts w:cs="Calibri"/>
                <w:sz w:val="18"/>
                <w:szCs w:val="18"/>
              </w:rPr>
            </w:pPr>
            <w:r w:rsidRPr="005A0B4B">
              <w:rPr>
                <w:rFonts w:ascii="Arial" w:hAnsi="Arial" w:cs="Arial"/>
                <w:color w:val="3F3F3F"/>
                <w:sz w:val="16"/>
                <w:szCs w:val="16"/>
              </w:rPr>
              <w:t>The design generally is lacking in detail, with some areas lacking explanation.</w:t>
            </w:r>
          </w:p>
        </w:tc>
        <w:tc>
          <w:tcPr>
            <w:tcW w:w="2182" w:type="dxa"/>
            <w:vMerge w:val="restart"/>
          </w:tcPr>
          <w:p w14:paraId="6F91565A" w14:textId="15F48C90" w:rsidR="001E1A76" w:rsidRPr="00A23520" w:rsidRDefault="001E1A76" w:rsidP="001E1A76">
            <w:pPr>
              <w:spacing w:after="0" w:line="240" w:lineRule="auto"/>
              <w:rPr>
                <w:rFonts w:cs="Calibri"/>
                <w:sz w:val="18"/>
                <w:szCs w:val="18"/>
              </w:rPr>
            </w:pPr>
            <w:r w:rsidRPr="005A0B4B">
              <w:rPr>
                <w:rFonts w:ascii="Arial" w:hAnsi="Arial" w:cs="Arial"/>
                <w:color w:val="3F3F3F"/>
                <w:sz w:val="16"/>
                <w:szCs w:val="16"/>
              </w:rPr>
              <w:t>The design document is incomplete and does not provide an adequate description of the project requirements.</w:t>
            </w:r>
          </w:p>
        </w:tc>
        <w:tc>
          <w:tcPr>
            <w:tcW w:w="2182" w:type="dxa"/>
            <w:vMerge w:val="restart"/>
          </w:tcPr>
          <w:p w14:paraId="35AAAE63" w14:textId="61C11BFE" w:rsidR="001E1A76" w:rsidRPr="00A23520" w:rsidRDefault="001E1A76" w:rsidP="001E1A76">
            <w:pPr>
              <w:spacing w:after="0" w:line="240" w:lineRule="auto"/>
              <w:rPr>
                <w:rFonts w:cs="Calibri"/>
                <w:sz w:val="18"/>
                <w:szCs w:val="18"/>
              </w:rPr>
            </w:pPr>
            <w:r w:rsidRPr="005A0B4B">
              <w:rPr>
                <w:rFonts w:ascii="Arial" w:hAnsi="Arial" w:cs="Arial"/>
                <w:color w:val="3F3F3F"/>
                <w:sz w:val="16"/>
                <w:szCs w:val="16"/>
              </w:rPr>
              <w:t>The design document shows a complete lack of effort and understanding, failing to adequately detail and explanation of the project.</w:t>
            </w:r>
          </w:p>
        </w:tc>
      </w:tr>
      <w:tr w:rsidR="00DE1604" w:rsidRPr="00A23520" w14:paraId="78DFB740" w14:textId="77777777" w:rsidTr="004B4150">
        <w:trPr>
          <w:trHeight w:val="43"/>
        </w:trPr>
        <w:tc>
          <w:tcPr>
            <w:tcW w:w="845" w:type="dxa"/>
            <w:tcBorders>
              <w:top w:val="nil"/>
              <w:left w:val="single" w:sz="4" w:space="0" w:color="000000" w:themeColor="text1"/>
              <w:bottom w:val="nil"/>
              <w:right w:val="single" w:sz="4" w:space="0" w:color="000000" w:themeColor="text1"/>
            </w:tcBorders>
          </w:tcPr>
          <w:p w14:paraId="048805B9" w14:textId="77777777" w:rsidR="00DE1604" w:rsidRPr="00A23520" w:rsidRDefault="00DE1604" w:rsidP="00DE1604">
            <w:pPr>
              <w:spacing w:after="0" w:line="240" w:lineRule="auto"/>
              <w:jc w:val="center"/>
              <w:rPr>
                <w:rFonts w:cs="Calibri"/>
                <w:b/>
                <w:sz w:val="20"/>
              </w:rPr>
            </w:pPr>
            <w:r w:rsidRPr="00A23520">
              <w:rPr>
                <w:rFonts w:cs="Calibri"/>
                <w:b/>
                <w:sz w:val="20"/>
              </w:rPr>
              <w:t>Grade: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504061" w14:textId="77777777" w:rsidR="00DE1604" w:rsidRPr="00A23520" w:rsidRDefault="00DE1604" w:rsidP="00DE1604">
            <w:pPr>
              <w:spacing w:after="0" w:line="240" w:lineRule="auto"/>
              <w:jc w:val="center"/>
              <w:rPr>
                <w:rFonts w:cs="Calibri"/>
                <w:b/>
                <w:sz w:val="20"/>
              </w:rPr>
            </w:pPr>
          </w:p>
        </w:tc>
        <w:tc>
          <w:tcPr>
            <w:tcW w:w="239" w:type="dxa"/>
            <w:tcBorders>
              <w:top w:val="nil"/>
              <w:left w:val="single" w:sz="4" w:space="0" w:color="000000" w:themeColor="text1"/>
              <w:bottom w:val="nil"/>
              <w:right w:val="single" w:sz="4" w:space="0" w:color="000000" w:themeColor="text1"/>
            </w:tcBorders>
          </w:tcPr>
          <w:p w14:paraId="2EC2AF97" w14:textId="77777777" w:rsidR="00DE1604" w:rsidRPr="00A23520" w:rsidRDefault="00DE1604" w:rsidP="00DE1604">
            <w:pPr>
              <w:spacing w:after="0" w:line="240" w:lineRule="auto"/>
              <w:jc w:val="center"/>
              <w:rPr>
                <w:rFonts w:cs="Calibri"/>
                <w:b/>
                <w:sz w:val="20"/>
              </w:rPr>
            </w:pPr>
          </w:p>
        </w:tc>
        <w:tc>
          <w:tcPr>
            <w:tcW w:w="2299" w:type="dxa"/>
            <w:vMerge/>
            <w:tcBorders>
              <w:left w:val="single" w:sz="4" w:space="0" w:color="000000" w:themeColor="text1"/>
            </w:tcBorders>
          </w:tcPr>
          <w:p w14:paraId="7DD7127D" w14:textId="77777777" w:rsidR="00DE1604" w:rsidRPr="00A23520" w:rsidRDefault="00DE1604" w:rsidP="00DE1604">
            <w:pPr>
              <w:spacing w:line="240" w:lineRule="auto"/>
              <w:rPr>
                <w:rFonts w:cs="Calibri"/>
                <w:sz w:val="18"/>
                <w:szCs w:val="18"/>
              </w:rPr>
            </w:pPr>
          </w:p>
        </w:tc>
        <w:tc>
          <w:tcPr>
            <w:tcW w:w="2767" w:type="dxa"/>
            <w:vMerge/>
          </w:tcPr>
          <w:p w14:paraId="3EED2F0F" w14:textId="77777777" w:rsidR="00DE1604" w:rsidRPr="00A23520" w:rsidRDefault="00DE1604" w:rsidP="00DE1604">
            <w:pPr>
              <w:spacing w:after="0" w:line="240" w:lineRule="auto"/>
              <w:rPr>
                <w:rFonts w:cs="Calibri"/>
                <w:sz w:val="18"/>
                <w:szCs w:val="18"/>
              </w:rPr>
            </w:pPr>
          </w:p>
        </w:tc>
        <w:tc>
          <w:tcPr>
            <w:tcW w:w="2182" w:type="dxa"/>
            <w:vMerge/>
          </w:tcPr>
          <w:p w14:paraId="2C3330C9" w14:textId="77777777" w:rsidR="00DE1604" w:rsidRPr="00A23520" w:rsidRDefault="00DE1604" w:rsidP="00DE1604">
            <w:pPr>
              <w:spacing w:after="0" w:line="240" w:lineRule="auto"/>
              <w:rPr>
                <w:rFonts w:cs="Calibri"/>
                <w:sz w:val="18"/>
                <w:szCs w:val="18"/>
              </w:rPr>
            </w:pPr>
          </w:p>
        </w:tc>
        <w:tc>
          <w:tcPr>
            <w:tcW w:w="2182" w:type="dxa"/>
            <w:vMerge/>
          </w:tcPr>
          <w:p w14:paraId="42E35CCC" w14:textId="77777777" w:rsidR="00DE1604" w:rsidRPr="00A23520" w:rsidRDefault="00DE1604" w:rsidP="00DE1604">
            <w:pPr>
              <w:spacing w:after="0" w:line="240" w:lineRule="auto"/>
              <w:rPr>
                <w:rFonts w:cs="Calibri"/>
                <w:sz w:val="18"/>
                <w:szCs w:val="18"/>
              </w:rPr>
            </w:pPr>
          </w:p>
        </w:tc>
        <w:tc>
          <w:tcPr>
            <w:tcW w:w="2182" w:type="dxa"/>
            <w:vMerge/>
          </w:tcPr>
          <w:p w14:paraId="276BC66B" w14:textId="77777777" w:rsidR="00DE1604" w:rsidRPr="00A23520" w:rsidRDefault="00DE1604" w:rsidP="00DE1604">
            <w:pPr>
              <w:spacing w:after="0" w:line="240" w:lineRule="auto"/>
              <w:rPr>
                <w:rFonts w:cs="Calibri"/>
                <w:sz w:val="18"/>
                <w:szCs w:val="18"/>
              </w:rPr>
            </w:pPr>
          </w:p>
        </w:tc>
        <w:tc>
          <w:tcPr>
            <w:tcW w:w="2182" w:type="dxa"/>
            <w:vMerge/>
          </w:tcPr>
          <w:p w14:paraId="6CA7B536" w14:textId="77777777" w:rsidR="00DE1604" w:rsidRPr="00A23520" w:rsidRDefault="00DE1604" w:rsidP="00DE1604">
            <w:pPr>
              <w:spacing w:after="0" w:line="240" w:lineRule="auto"/>
              <w:rPr>
                <w:rFonts w:cs="Calibri"/>
                <w:sz w:val="18"/>
                <w:szCs w:val="18"/>
              </w:rPr>
            </w:pPr>
          </w:p>
        </w:tc>
      </w:tr>
      <w:tr w:rsidR="00DE1604" w:rsidRPr="00A23520" w14:paraId="44579825" w14:textId="77777777" w:rsidTr="004B4150">
        <w:trPr>
          <w:trHeight w:val="43"/>
        </w:trPr>
        <w:tc>
          <w:tcPr>
            <w:tcW w:w="1510" w:type="dxa"/>
            <w:gridSpan w:val="3"/>
            <w:tcBorders>
              <w:top w:val="nil"/>
              <w:bottom w:val="single" w:sz="4" w:space="0" w:color="auto"/>
            </w:tcBorders>
          </w:tcPr>
          <w:p w14:paraId="3985FBF9" w14:textId="77777777" w:rsidR="00DE1604" w:rsidRPr="00A23520" w:rsidRDefault="00DE1604" w:rsidP="00DE1604">
            <w:pPr>
              <w:spacing w:after="0" w:line="240" w:lineRule="auto"/>
              <w:jc w:val="center"/>
              <w:rPr>
                <w:rFonts w:cs="Calibri"/>
                <w:b/>
                <w:sz w:val="20"/>
              </w:rPr>
            </w:pPr>
          </w:p>
        </w:tc>
        <w:tc>
          <w:tcPr>
            <w:tcW w:w="2299" w:type="dxa"/>
            <w:vMerge/>
          </w:tcPr>
          <w:p w14:paraId="642064AF" w14:textId="77777777" w:rsidR="00DE1604" w:rsidRPr="00A23520" w:rsidRDefault="00DE1604" w:rsidP="00DE1604">
            <w:pPr>
              <w:spacing w:line="240" w:lineRule="auto"/>
              <w:rPr>
                <w:rFonts w:cs="Calibri"/>
                <w:sz w:val="18"/>
                <w:szCs w:val="18"/>
              </w:rPr>
            </w:pPr>
          </w:p>
        </w:tc>
        <w:tc>
          <w:tcPr>
            <w:tcW w:w="2767" w:type="dxa"/>
            <w:vMerge/>
          </w:tcPr>
          <w:p w14:paraId="49C376A0" w14:textId="77777777" w:rsidR="00DE1604" w:rsidRPr="00A23520" w:rsidRDefault="00DE1604" w:rsidP="00DE1604">
            <w:pPr>
              <w:spacing w:after="0" w:line="240" w:lineRule="auto"/>
              <w:rPr>
                <w:rFonts w:cs="Calibri"/>
                <w:sz w:val="18"/>
                <w:szCs w:val="18"/>
              </w:rPr>
            </w:pPr>
          </w:p>
        </w:tc>
        <w:tc>
          <w:tcPr>
            <w:tcW w:w="2182" w:type="dxa"/>
            <w:vMerge/>
          </w:tcPr>
          <w:p w14:paraId="6AAAA4ED" w14:textId="77777777" w:rsidR="00DE1604" w:rsidRPr="00A23520" w:rsidRDefault="00DE1604" w:rsidP="00DE1604">
            <w:pPr>
              <w:spacing w:after="0" w:line="240" w:lineRule="auto"/>
              <w:rPr>
                <w:rFonts w:cs="Calibri"/>
                <w:sz w:val="18"/>
                <w:szCs w:val="18"/>
              </w:rPr>
            </w:pPr>
          </w:p>
        </w:tc>
        <w:tc>
          <w:tcPr>
            <w:tcW w:w="2182" w:type="dxa"/>
            <w:vMerge/>
          </w:tcPr>
          <w:p w14:paraId="2F85F8E8" w14:textId="77777777" w:rsidR="00DE1604" w:rsidRPr="00A23520" w:rsidRDefault="00DE1604" w:rsidP="00DE1604">
            <w:pPr>
              <w:spacing w:after="0" w:line="240" w:lineRule="auto"/>
              <w:rPr>
                <w:rFonts w:cs="Calibri"/>
                <w:sz w:val="18"/>
                <w:szCs w:val="18"/>
              </w:rPr>
            </w:pPr>
          </w:p>
        </w:tc>
        <w:tc>
          <w:tcPr>
            <w:tcW w:w="2182" w:type="dxa"/>
            <w:vMerge/>
          </w:tcPr>
          <w:p w14:paraId="41AAA9D5" w14:textId="77777777" w:rsidR="00DE1604" w:rsidRPr="00A23520" w:rsidRDefault="00DE1604" w:rsidP="00DE1604">
            <w:pPr>
              <w:spacing w:after="0" w:line="240" w:lineRule="auto"/>
              <w:rPr>
                <w:rFonts w:cs="Calibri"/>
                <w:sz w:val="18"/>
                <w:szCs w:val="18"/>
              </w:rPr>
            </w:pPr>
          </w:p>
        </w:tc>
        <w:tc>
          <w:tcPr>
            <w:tcW w:w="2182" w:type="dxa"/>
            <w:vMerge/>
          </w:tcPr>
          <w:p w14:paraId="4B422A25" w14:textId="77777777" w:rsidR="00DE1604" w:rsidRPr="00A23520" w:rsidRDefault="00DE1604" w:rsidP="00DE1604">
            <w:pPr>
              <w:spacing w:after="0" w:line="240" w:lineRule="auto"/>
              <w:rPr>
                <w:rFonts w:cs="Calibri"/>
                <w:sz w:val="18"/>
                <w:szCs w:val="18"/>
              </w:rPr>
            </w:pPr>
          </w:p>
        </w:tc>
      </w:tr>
      <w:tr w:rsidR="001E1A76" w:rsidRPr="00A23520" w14:paraId="75FB2B1A" w14:textId="77777777" w:rsidTr="004B4150">
        <w:trPr>
          <w:trHeight w:val="44"/>
        </w:trPr>
        <w:tc>
          <w:tcPr>
            <w:tcW w:w="1510" w:type="dxa"/>
            <w:gridSpan w:val="3"/>
            <w:tcBorders>
              <w:bottom w:val="nil"/>
            </w:tcBorders>
          </w:tcPr>
          <w:p w14:paraId="6F74A0F3" w14:textId="5F015BD5" w:rsidR="001E1A76" w:rsidRPr="00A23520" w:rsidRDefault="001E1A76" w:rsidP="001E1A76">
            <w:pPr>
              <w:spacing w:before="0" w:beforeAutospacing="0" w:after="0" w:afterAutospacing="0"/>
              <w:jc w:val="center"/>
              <w:rPr>
                <w:rFonts w:cs="Calibri"/>
                <w:b/>
                <w:sz w:val="20"/>
              </w:rPr>
            </w:pPr>
            <w:r>
              <w:rPr>
                <w:rFonts w:cs="Calibri"/>
                <w:b/>
                <w:sz w:val="20"/>
              </w:rPr>
              <w:lastRenderedPageBreak/>
              <w:t>Implementation</w:t>
            </w:r>
          </w:p>
          <w:p w14:paraId="684F7E7D" w14:textId="5B62772D" w:rsidR="001E1A76" w:rsidRPr="00A23520" w:rsidRDefault="001E1A76" w:rsidP="001E1A76">
            <w:pPr>
              <w:spacing w:before="0" w:beforeAutospacing="0" w:after="0" w:afterAutospacing="0"/>
              <w:jc w:val="center"/>
              <w:rPr>
                <w:rFonts w:cs="Calibri"/>
                <w:b/>
                <w:sz w:val="20"/>
              </w:rPr>
            </w:pPr>
            <w:r w:rsidRPr="00A23520">
              <w:rPr>
                <w:rFonts w:cs="Calibri"/>
                <w:b/>
                <w:sz w:val="20"/>
              </w:rPr>
              <w:t>(</w:t>
            </w:r>
            <w:r>
              <w:rPr>
                <w:rFonts w:cs="Calibri"/>
                <w:b/>
                <w:sz w:val="20"/>
              </w:rPr>
              <w:t>50</w:t>
            </w:r>
            <w:r w:rsidRPr="00A23520">
              <w:rPr>
                <w:rFonts w:cs="Calibri"/>
                <w:b/>
                <w:sz w:val="20"/>
              </w:rPr>
              <w:t>%)</w:t>
            </w:r>
          </w:p>
        </w:tc>
        <w:tc>
          <w:tcPr>
            <w:tcW w:w="2299" w:type="dxa"/>
            <w:vMerge w:val="restart"/>
          </w:tcPr>
          <w:p w14:paraId="4D107425"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The implementation phase was successful, with all assets created according to the design document and meeting all requirements.</w:t>
            </w:r>
          </w:p>
          <w:p w14:paraId="4CB4771F" w14:textId="4AF75CE6" w:rsidR="001E1A76" w:rsidRPr="005E1547" w:rsidRDefault="001E1A76" w:rsidP="005E1547">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Produces a</w:t>
            </w:r>
            <w:r w:rsidR="00CE2954">
              <w:rPr>
                <w:rFonts w:ascii="Arial" w:hAnsi="Arial" w:cs="Arial"/>
                <w:color w:val="353740"/>
                <w:sz w:val="16"/>
                <w:szCs w:val="16"/>
              </w:rPr>
              <w:t>n excellent</w:t>
            </w:r>
            <w:r w:rsidRPr="005A0B4B">
              <w:rPr>
                <w:rFonts w:ascii="Arial" w:hAnsi="Arial" w:cs="Arial"/>
                <w:color w:val="353740"/>
                <w:sz w:val="16"/>
                <w:szCs w:val="16"/>
              </w:rPr>
              <w:t xml:space="preserve"> populated level design and follows best photogrammetry practices. Optimized assets for performance, scalability, and reusability. </w:t>
            </w:r>
          </w:p>
        </w:tc>
        <w:tc>
          <w:tcPr>
            <w:tcW w:w="2767" w:type="dxa"/>
            <w:vMerge w:val="restart"/>
          </w:tcPr>
          <w:p w14:paraId="6183E79C" w14:textId="77777777" w:rsidR="001E1A76" w:rsidRPr="005A0B4B" w:rsidRDefault="001E1A76" w:rsidP="001E1A76">
            <w:pPr>
              <w:spacing w:after="0" w:line="240" w:lineRule="auto"/>
              <w:rPr>
                <w:rFonts w:ascii="Arial" w:hAnsi="Arial" w:cs="Arial"/>
                <w:color w:val="353740"/>
                <w:sz w:val="16"/>
                <w:szCs w:val="16"/>
              </w:rPr>
            </w:pPr>
            <w:r w:rsidRPr="005A0B4B">
              <w:rPr>
                <w:rFonts w:ascii="Arial" w:hAnsi="Arial" w:cs="Arial"/>
                <w:color w:val="353740"/>
                <w:sz w:val="16"/>
                <w:szCs w:val="16"/>
              </w:rPr>
              <w:t xml:space="preserve">The implementation phase was largely successful, with most assets created according to the design document and meeting all requirements. Adequately populated level. </w:t>
            </w:r>
          </w:p>
          <w:p w14:paraId="1C592716" w14:textId="1429FA30" w:rsidR="001E1A76" w:rsidRPr="005A0B4B" w:rsidRDefault="00CE2954" w:rsidP="005E1547">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Produces </w:t>
            </w:r>
            <w:r>
              <w:rPr>
                <w:rFonts w:ascii="Arial" w:hAnsi="Arial" w:cs="Arial"/>
                <w:color w:val="353740"/>
                <w:sz w:val="16"/>
                <w:szCs w:val="16"/>
              </w:rPr>
              <w:t>a very good, populated</w:t>
            </w:r>
            <w:r w:rsidRPr="005A0B4B">
              <w:rPr>
                <w:rFonts w:ascii="Arial" w:hAnsi="Arial" w:cs="Arial"/>
                <w:color w:val="353740"/>
                <w:sz w:val="16"/>
                <w:szCs w:val="16"/>
              </w:rPr>
              <w:t xml:space="preserve"> level design and follows </w:t>
            </w:r>
            <w:r>
              <w:rPr>
                <w:rFonts w:ascii="Arial" w:hAnsi="Arial" w:cs="Arial"/>
                <w:color w:val="353740"/>
                <w:sz w:val="16"/>
                <w:szCs w:val="16"/>
              </w:rPr>
              <w:t xml:space="preserve">very good </w:t>
            </w:r>
            <w:r w:rsidRPr="005A0B4B">
              <w:rPr>
                <w:rFonts w:ascii="Arial" w:hAnsi="Arial" w:cs="Arial"/>
                <w:color w:val="353740"/>
                <w:sz w:val="16"/>
                <w:szCs w:val="16"/>
              </w:rPr>
              <w:t>photogrammetry practices. Optimiz</w:t>
            </w:r>
            <w:r>
              <w:rPr>
                <w:rFonts w:ascii="Arial" w:hAnsi="Arial" w:cs="Arial"/>
                <w:color w:val="353740"/>
                <w:sz w:val="16"/>
                <w:szCs w:val="16"/>
              </w:rPr>
              <w:t>ation done for most</w:t>
            </w:r>
            <w:r w:rsidRPr="005A0B4B">
              <w:rPr>
                <w:rFonts w:ascii="Arial" w:hAnsi="Arial" w:cs="Arial"/>
                <w:color w:val="353740"/>
                <w:sz w:val="16"/>
                <w:szCs w:val="16"/>
              </w:rPr>
              <w:t xml:space="preserve"> assets for performance, scalability, and reusability. </w:t>
            </w:r>
          </w:p>
          <w:p w14:paraId="424AC7D0" w14:textId="5F55FCAB" w:rsidR="001E1A76" w:rsidRPr="00A23520" w:rsidRDefault="001E1A76" w:rsidP="001E1A76">
            <w:pPr>
              <w:spacing w:after="0" w:line="240" w:lineRule="auto"/>
              <w:rPr>
                <w:rFonts w:cs="Calibri"/>
                <w:sz w:val="18"/>
                <w:szCs w:val="18"/>
              </w:rPr>
            </w:pPr>
          </w:p>
        </w:tc>
        <w:tc>
          <w:tcPr>
            <w:tcW w:w="2182" w:type="dxa"/>
            <w:vMerge w:val="restart"/>
          </w:tcPr>
          <w:p w14:paraId="233D418C" w14:textId="77777777" w:rsidR="001E1A76" w:rsidRPr="005A0B4B" w:rsidRDefault="001E1A76" w:rsidP="001E1A76">
            <w:pPr>
              <w:spacing w:after="0" w:line="240" w:lineRule="auto"/>
              <w:rPr>
                <w:rFonts w:ascii="Arial" w:hAnsi="Arial" w:cs="Arial"/>
                <w:color w:val="353740"/>
                <w:sz w:val="16"/>
                <w:szCs w:val="16"/>
              </w:rPr>
            </w:pPr>
            <w:r w:rsidRPr="005A0B4B">
              <w:rPr>
                <w:rFonts w:ascii="Arial" w:hAnsi="Arial" w:cs="Arial"/>
                <w:color w:val="353740"/>
                <w:sz w:val="16"/>
                <w:szCs w:val="16"/>
              </w:rPr>
              <w:t xml:space="preserve">The implementation phase had some issues, with some assets not created according to the design document or not meeting all requirements. </w:t>
            </w:r>
          </w:p>
          <w:p w14:paraId="49E05173" w14:textId="0CA0E97C" w:rsidR="001E1A76" w:rsidRPr="005E1547" w:rsidRDefault="00CE2954" w:rsidP="005E1547">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Produces </w:t>
            </w:r>
            <w:r>
              <w:rPr>
                <w:rFonts w:ascii="Arial" w:hAnsi="Arial" w:cs="Arial"/>
                <w:color w:val="353740"/>
                <w:sz w:val="16"/>
                <w:szCs w:val="16"/>
              </w:rPr>
              <w:t>a good, populated</w:t>
            </w:r>
            <w:r w:rsidRPr="005A0B4B">
              <w:rPr>
                <w:rFonts w:ascii="Arial" w:hAnsi="Arial" w:cs="Arial"/>
                <w:color w:val="353740"/>
                <w:sz w:val="16"/>
                <w:szCs w:val="16"/>
              </w:rPr>
              <w:t xml:space="preserve"> level design and follows </w:t>
            </w:r>
            <w:r>
              <w:rPr>
                <w:rFonts w:ascii="Arial" w:hAnsi="Arial" w:cs="Arial"/>
                <w:color w:val="353740"/>
                <w:sz w:val="16"/>
                <w:szCs w:val="16"/>
              </w:rPr>
              <w:t>good</w:t>
            </w:r>
            <w:r w:rsidRPr="005A0B4B">
              <w:rPr>
                <w:rFonts w:ascii="Arial" w:hAnsi="Arial" w:cs="Arial"/>
                <w:color w:val="353740"/>
                <w:sz w:val="16"/>
                <w:szCs w:val="16"/>
              </w:rPr>
              <w:t xml:space="preserve"> photogrammetry practices. Optimiz</w:t>
            </w:r>
            <w:r>
              <w:rPr>
                <w:rFonts w:ascii="Arial" w:hAnsi="Arial" w:cs="Arial"/>
                <w:color w:val="353740"/>
                <w:sz w:val="16"/>
                <w:szCs w:val="16"/>
              </w:rPr>
              <w:t xml:space="preserve">ation done for some </w:t>
            </w:r>
            <w:r w:rsidRPr="005A0B4B">
              <w:rPr>
                <w:rFonts w:ascii="Arial" w:hAnsi="Arial" w:cs="Arial"/>
                <w:color w:val="353740"/>
                <w:sz w:val="16"/>
                <w:szCs w:val="16"/>
              </w:rPr>
              <w:t xml:space="preserve">assets for performance, scalability, and reusability. </w:t>
            </w:r>
          </w:p>
        </w:tc>
        <w:tc>
          <w:tcPr>
            <w:tcW w:w="2182" w:type="dxa"/>
            <w:vMerge w:val="restart"/>
          </w:tcPr>
          <w:p w14:paraId="5D74E36A"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The implementation phase was largely unsuccessful, with most assets not created according to the design document and not meeting all requirements.</w:t>
            </w:r>
          </w:p>
          <w:p w14:paraId="68454E65" w14:textId="0EB3B2E8" w:rsidR="001E1A76" w:rsidRPr="005A0B4B" w:rsidRDefault="00CE2954"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Produces </w:t>
            </w:r>
            <w:r>
              <w:rPr>
                <w:rFonts w:ascii="Arial" w:hAnsi="Arial" w:cs="Arial"/>
                <w:color w:val="353740"/>
                <w:sz w:val="16"/>
                <w:szCs w:val="16"/>
              </w:rPr>
              <w:t xml:space="preserve">a satisfactory </w:t>
            </w:r>
            <w:r w:rsidRPr="005A0B4B">
              <w:rPr>
                <w:rFonts w:ascii="Arial" w:hAnsi="Arial" w:cs="Arial"/>
                <w:color w:val="353740"/>
                <w:sz w:val="16"/>
                <w:szCs w:val="16"/>
              </w:rPr>
              <w:t>level design and follows photogrammetry practices. Optimiz</w:t>
            </w:r>
            <w:r>
              <w:rPr>
                <w:rFonts w:ascii="Arial" w:hAnsi="Arial" w:cs="Arial"/>
                <w:color w:val="353740"/>
                <w:sz w:val="16"/>
                <w:szCs w:val="16"/>
              </w:rPr>
              <w:t xml:space="preserve">ation done for very few </w:t>
            </w:r>
            <w:r w:rsidRPr="005A0B4B">
              <w:rPr>
                <w:rFonts w:ascii="Arial" w:hAnsi="Arial" w:cs="Arial"/>
                <w:color w:val="353740"/>
                <w:sz w:val="16"/>
                <w:szCs w:val="16"/>
              </w:rPr>
              <w:t xml:space="preserve">assets for performance, scalability, and reusability. </w:t>
            </w:r>
          </w:p>
          <w:p w14:paraId="3DA18F48" w14:textId="77777777" w:rsidR="001E1A76" w:rsidRPr="00A23520" w:rsidRDefault="001E1A76" w:rsidP="001E1A76">
            <w:pPr>
              <w:spacing w:after="0" w:line="240" w:lineRule="auto"/>
              <w:rPr>
                <w:rFonts w:cs="Calibri"/>
                <w:sz w:val="18"/>
                <w:szCs w:val="18"/>
              </w:rPr>
            </w:pPr>
          </w:p>
        </w:tc>
        <w:tc>
          <w:tcPr>
            <w:tcW w:w="2182" w:type="dxa"/>
            <w:vMerge w:val="restart"/>
          </w:tcPr>
          <w:p w14:paraId="7A028336" w14:textId="79BA955F" w:rsidR="001E1A76" w:rsidRPr="00A23520" w:rsidRDefault="001E1A76" w:rsidP="001E1A76">
            <w:pPr>
              <w:spacing w:after="100" w:line="240" w:lineRule="auto"/>
              <w:rPr>
                <w:rFonts w:cs="Calibri"/>
                <w:sz w:val="18"/>
                <w:szCs w:val="18"/>
              </w:rPr>
            </w:pPr>
            <w:r w:rsidRPr="005A0B4B">
              <w:rPr>
                <w:rFonts w:ascii="Arial" w:hAnsi="Arial" w:cs="Arial"/>
                <w:color w:val="353740"/>
                <w:sz w:val="16"/>
                <w:szCs w:val="16"/>
              </w:rPr>
              <w:t xml:space="preserve">There is an overall lack of understanding and implementation of level design and project development requirements. </w:t>
            </w:r>
            <w:r w:rsidR="00CE2954">
              <w:rPr>
                <w:rFonts w:ascii="Arial" w:hAnsi="Arial" w:cs="Arial"/>
                <w:color w:val="353740"/>
                <w:sz w:val="16"/>
                <w:szCs w:val="16"/>
              </w:rPr>
              <w:br/>
            </w:r>
            <w:r w:rsidR="00CE2954">
              <w:rPr>
                <w:rFonts w:ascii="Arial" w:hAnsi="Arial" w:cs="Arial"/>
                <w:color w:val="353740"/>
                <w:sz w:val="16"/>
                <w:szCs w:val="16"/>
              </w:rPr>
              <w:br/>
            </w:r>
            <w:r w:rsidR="00CE2954">
              <w:rPr>
                <w:rFonts w:ascii="Arial" w:hAnsi="Arial" w:cs="Arial"/>
                <w:color w:val="353740"/>
                <w:sz w:val="16"/>
                <w:szCs w:val="16"/>
              </w:rPr>
              <w:br/>
            </w:r>
            <w:r w:rsidRPr="005A0B4B">
              <w:rPr>
                <w:rFonts w:ascii="Arial" w:hAnsi="Arial" w:cs="Arial"/>
                <w:color w:val="353740"/>
                <w:sz w:val="16"/>
                <w:szCs w:val="16"/>
              </w:rPr>
              <w:t>The use of Photogrammetry reconstructions in the project is absent or not correctly implemented.</w:t>
            </w:r>
          </w:p>
        </w:tc>
        <w:tc>
          <w:tcPr>
            <w:tcW w:w="2182" w:type="dxa"/>
            <w:vMerge w:val="restart"/>
          </w:tcPr>
          <w:p w14:paraId="4D70A873" w14:textId="7E861ADD" w:rsidR="001E1A76" w:rsidRPr="00A23520" w:rsidRDefault="001E1A76" w:rsidP="001E1A76">
            <w:pPr>
              <w:spacing w:after="0" w:line="240" w:lineRule="auto"/>
              <w:rPr>
                <w:rFonts w:cs="Calibri"/>
                <w:sz w:val="18"/>
                <w:szCs w:val="18"/>
              </w:rPr>
            </w:pPr>
            <w:r w:rsidRPr="005A0B4B">
              <w:rPr>
                <w:rFonts w:ascii="Arial" w:hAnsi="Arial" w:cs="Arial"/>
                <w:color w:val="353740"/>
                <w:sz w:val="16"/>
                <w:szCs w:val="16"/>
              </w:rPr>
              <w:t xml:space="preserve">The implementation phase was a complete failure, with all assets not created according to the design document and not meeting all requirements. </w:t>
            </w:r>
            <w:r w:rsidR="00CE2954">
              <w:rPr>
                <w:rFonts w:ascii="Arial" w:hAnsi="Arial" w:cs="Arial"/>
                <w:color w:val="353740"/>
                <w:sz w:val="16"/>
                <w:szCs w:val="16"/>
              </w:rPr>
              <w:br/>
            </w:r>
            <w:r w:rsidR="00CE2954">
              <w:rPr>
                <w:rFonts w:ascii="Arial" w:hAnsi="Arial" w:cs="Arial"/>
                <w:color w:val="353740"/>
                <w:sz w:val="16"/>
                <w:szCs w:val="16"/>
              </w:rPr>
              <w:br/>
            </w:r>
            <w:r w:rsidRPr="005A0B4B">
              <w:rPr>
                <w:rFonts w:ascii="Arial" w:hAnsi="Arial" w:cs="Arial"/>
                <w:color w:val="353740"/>
                <w:sz w:val="16"/>
                <w:szCs w:val="16"/>
              </w:rPr>
              <w:t>There is no trace of the Photogrammetry reconstruction for level design.</w:t>
            </w:r>
          </w:p>
        </w:tc>
      </w:tr>
      <w:tr w:rsidR="00DE1604" w:rsidRPr="00A23520" w14:paraId="2ECA0E40" w14:textId="77777777" w:rsidTr="004B4150">
        <w:trPr>
          <w:trHeight w:val="43"/>
        </w:trPr>
        <w:tc>
          <w:tcPr>
            <w:tcW w:w="845" w:type="dxa"/>
            <w:tcBorders>
              <w:top w:val="nil"/>
              <w:bottom w:val="nil"/>
              <w:right w:val="single" w:sz="4" w:space="0" w:color="000000" w:themeColor="text1"/>
            </w:tcBorders>
          </w:tcPr>
          <w:p w14:paraId="3FB170CB" w14:textId="77777777" w:rsidR="00DE1604" w:rsidRPr="00A23520" w:rsidRDefault="00DE1604" w:rsidP="00DE1604">
            <w:pPr>
              <w:spacing w:after="0" w:line="240" w:lineRule="auto"/>
              <w:jc w:val="center"/>
              <w:rPr>
                <w:rFonts w:cs="Calibri"/>
                <w:b/>
                <w:sz w:val="20"/>
              </w:rPr>
            </w:pPr>
            <w:r w:rsidRPr="00A23520">
              <w:rPr>
                <w:rFonts w:cs="Calibri"/>
                <w:b/>
                <w:sz w:val="20"/>
              </w:rPr>
              <w:t>Grade: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0E867" w14:textId="77777777" w:rsidR="00DE1604" w:rsidRPr="00A23520" w:rsidRDefault="00DE1604" w:rsidP="00DE1604">
            <w:pPr>
              <w:spacing w:after="0" w:line="240" w:lineRule="auto"/>
              <w:jc w:val="center"/>
              <w:rPr>
                <w:rFonts w:cs="Calibri"/>
                <w:b/>
                <w:sz w:val="20"/>
              </w:rPr>
            </w:pPr>
          </w:p>
        </w:tc>
        <w:tc>
          <w:tcPr>
            <w:tcW w:w="239" w:type="dxa"/>
            <w:tcBorders>
              <w:top w:val="nil"/>
              <w:left w:val="single" w:sz="4" w:space="0" w:color="000000" w:themeColor="text1"/>
              <w:bottom w:val="nil"/>
            </w:tcBorders>
          </w:tcPr>
          <w:p w14:paraId="762063EC" w14:textId="77777777" w:rsidR="00DE1604" w:rsidRPr="00A23520" w:rsidRDefault="00DE1604" w:rsidP="00DE1604">
            <w:pPr>
              <w:spacing w:after="0" w:line="240" w:lineRule="auto"/>
              <w:jc w:val="center"/>
              <w:rPr>
                <w:rFonts w:cs="Calibri"/>
                <w:b/>
                <w:sz w:val="20"/>
              </w:rPr>
            </w:pPr>
          </w:p>
        </w:tc>
        <w:tc>
          <w:tcPr>
            <w:tcW w:w="2299" w:type="dxa"/>
            <w:vMerge/>
          </w:tcPr>
          <w:p w14:paraId="53A650E4" w14:textId="77777777" w:rsidR="00DE1604" w:rsidRPr="00A23520" w:rsidRDefault="00DE1604" w:rsidP="00DE1604">
            <w:pPr>
              <w:spacing w:line="240" w:lineRule="auto"/>
              <w:jc w:val="center"/>
              <w:rPr>
                <w:rFonts w:cs="Calibri"/>
                <w:sz w:val="18"/>
                <w:szCs w:val="18"/>
              </w:rPr>
            </w:pPr>
          </w:p>
        </w:tc>
        <w:tc>
          <w:tcPr>
            <w:tcW w:w="2767" w:type="dxa"/>
            <w:vMerge/>
          </w:tcPr>
          <w:p w14:paraId="2E7A13EB" w14:textId="77777777" w:rsidR="00DE1604" w:rsidRPr="00A23520" w:rsidRDefault="00DE1604" w:rsidP="00DE1604">
            <w:pPr>
              <w:spacing w:after="0" w:line="240" w:lineRule="auto"/>
              <w:jc w:val="center"/>
              <w:rPr>
                <w:rFonts w:cs="Calibri"/>
                <w:sz w:val="18"/>
                <w:szCs w:val="18"/>
              </w:rPr>
            </w:pPr>
          </w:p>
        </w:tc>
        <w:tc>
          <w:tcPr>
            <w:tcW w:w="2182" w:type="dxa"/>
            <w:vMerge/>
          </w:tcPr>
          <w:p w14:paraId="1C5AF717" w14:textId="77777777" w:rsidR="00DE1604" w:rsidRPr="00A23520" w:rsidRDefault="00DE1604" w:rsidP="00DE1604">
            <w:pPr>
              <w:spacing w:after="0" w:line="240" w:lineRule="auto"/>
              <w:jc w:val="center"/>
              <w:rPr>
                <w:rFonts w:cs="Calibri"/>
                <w:sz w:val="18"/>
                <w:szCs w:val="18"/>
              </w:rPr>
            </w:pPr>
          </w:p>
        </w:tc>
        <w:tc>
          <w:tcPr>
            <w:tcW w:w="2182" w:type="dxa"/>
            <w:vMerge/>
          </w:tcPr>
          <w:p w14:paraId="68C5E33A" w14:textId="77777777" w:rsidR="00DE1604" w:rsidRPr="00A23520" w:rsidRDefault="00DE1604" w:rsidP="00DE1604">
            <w:pPr>
              <w:spacing w:after="0" w:line="240" w:lineRule="auto"/>
              <w:jc w:val="center"/>
              <w:rPr>
                <w:rFonts w:cs="Calibri"/>
                <w:sz w:val="18"/>
                <w:szCs w:val="18"/>
              </w:rPr>
            </w:pPr>
          </w:p>
        </w:tc>
        <w:tc>
          <w:tcPr>
            <w:tcW w:w="2182" w:type="dxa"/>
            <w:vMerge/>
          </w:tcPr>
          <w:p w14:paraId="0AAB18EA" w14:textId="77777777" w:rsidR="00DE1604" w:rsidRPr="00A23520" w:rsidRDefault="00DE1604" w:rsidP="00DE1604">
            <w:pPr>
              <w:spacing w:after="0" w:line="240" w:lineRule="auto"/>
              <w:jc w:val="center"/>
              <w:rPr>
                <w:rFonts w:cs="Calibri"/>
                <w:sz w:val="18"/>
                <w:szCs w:val="18"/>
              </w:rPr>
            </w:pPr>
          </w:p>
        </w:tc>
        <w:tc>
          <w:tcPr>
            <w:tcW w:w="2182" w:type="dxa"/>
            <w:vMerge/>
          </w:tcPr>
          <w:p w14:paraId="60E7919D" w14:textId="77777777" w:rsidR="00DE1604" w:rsidRPr="00A23520" w:rsidRDefault="00DE1604" w:rsidP="00DE1604">
            <w:pPr>
              <w:spacing w:after="0" w:line="240" w:lineRule="auto"/>
              <w:jc w:val="center"/>
              <w:rPr>
                <w:rFonts w:cs="Calibri"/>
                <w:sz w:val="18"/>
                <w:szCs w:val="18"/>
              </w:rPr>
            </w:pPr>
          </w:p>
        </w:tc>
      </w:tr>
      <w:tr w:rsidR="00DE1604" w:rsidRPr="00A23520" w14:paraId="31C9652E" w14:textId="77777777" w:rsidTr="005E1547">
        <w:trPr>
          <w:trHeight w:val="1429"/>
        </w:trPr>
        <w:tc>
          <w:tcPr>
            <w:tcW w:w="1510" w:type="dxa"/>
            <w:gridSpan w:val="3"/>
            <w:tcBorders>
              <w:top w:val="nil"/>
            </w:tcBorders>
          </w:tcPr>
          <w:p w14:paraId="18917B67" w14:textId="77777777" w:rsidR="00DE1604" w:rsidRPr="00A23520" w:rsidRDefault="00DE1604" w:rsidP="005E1547">
            <w:pPr>
              <w:spacing w:after="0" w:line="240" w:lineRule="auto"/>
              <w:rPr>
                <w:rFonts w:cs="Calibri"/>
                <w:b/>
                <w:sz w:val="20"/>
              </w:rPr>
            </w:pPr>
          </w:p>
        </w:tc>
        <w:tc>
          <w:tcPr>
            <w:tcW w:w="2299" w:type="dxa"/>
            <w:vMerge/>
          </w:tcPr>
          <w:p w14:paraId="2037E334" w14:textId="77777777" w:rsidR="00DE1604" w:rsidRPr="00A23520" w:rsidRDefault="00DE1604" w:rsidP="00DE1604">
            <w:pPr>
              <w:spacing w:line="240" w:lineRule="auto"/>
              <w:jc w:val="center"/>
              <w:rPr>
                <w:rFonts w:cs="Calibri"/>
                <w:sz w:val="18"/>
                <w:szCs w:val="18"/>
              </w:rPr>
            </w:pPr>
          </w:p>
        </w:tc>
        <w:tc>
          <w:tcPr>
            <w:tcW w:w="2767" w:type="dxa"/>
            <w:vMerge/>
          </w:tcPr>
          <w:p w14:paraId="1B1411FE" w14:textId="77777777" w:rsidR="00DE1604" w:rsidRPr="00A23520" w:rsidRDefault="00DE1604" w:rsidP="00DE1604">
            <w:pPr>
              <w:spacing w:after="0" w:line="240" w:lineRule="auto"/>
              <w:jc w:val="center"/>
              <w:rPr>
                <w:rFonts w:cs="Calibri"/>
                <w:sz w:val="18"/>
                <w:szCs w:val="18"/>
              </w:rPr>
            </w:pPr>
          </w:p>
        </w:tc>
        <w:tc>
          <w:tcPr>
            <w:tcW w:w="2182" w:type="dxa"/>
            <w:vMerge/>
          </w:tcPr>
          <w:p w14:paraId="6C02F76A" w14:textId="77777777" w:rsidR="00DE1604" w:rsidRPr="00A23520" w:rsidRDefault="00DE1604" w:rsidP="00DE1604">
            <w:pPr>
              <w:spacing w:after="0" w:line="240" w:lineRule="auto"/>
              <w:jc w:val="center"/>
              <w:rPr>
                <w:rFonts w:cs="Calibri"/>
                <w:sz w:val="18"/>
                <w:szCs w:val="18"/>
              </w:rPr>
            </w:pPr>
          </w:p>
        </w:tc>
        <w:tc>
          <w:tcPr>
            <w:tcW w:w="2182" w:type="dxa"/>
            <w:vMerge/>
          </w:tcPr>
          <w:p w14:paraId="48DA9BE9" w14:textId="77777777" w:rsidR="00DE1604" w:rsidRPr="00A23520" w:rsidRDefault="00DE1604" w:rsidP="00DE1604">
            <w:pPr>
              <w:spacing w:after="0" w:line="240" w:lineRule="auto"/>
              <w:jc w:val="center"/>
              <w:rPr>
                <w:rFonts w:cs="Calibri"/>
                <w:sz w:val="18"/>
                <w:szCs w:val="18"/>
              </w:rPr>
            </w:pPr>
          </w:p>
        </w:tc>
        <w:tc>
          <w:tcPr>
            <w:tcW w:w="2182" w:type="dxa"/>
            <w:vMerge/>
          </w:tcPr>
          <w:p w14:paraId="059C23F9" w14:textId="77777777" w:rsidR="00DE1604" w:rsidRPr="00A23520" w:rsidRDefault="00DE1604" w:rsidP="00DE1604">
            <w:pPr>
              <w:spacing w:after="0" w:line="240" w:lineRule="auto"/>
              <w:jc w:val="center"/>
              <w:rPr>
                <w:rFonts w:cs="Calibri"/>
                <w:sz w:val="18"/>
                <w:szCs w:val="18"/>
              </w:rPr>
            </w:pPr>
          </w:p>
        </w:tc>
        <w:tc>
          <w:tcPr>
            <w:tcW w:w="2182" w:type="dxa"/>
            <w:vMerge/>
          </w:tcPr>
          <w:p w14:paraId="521CB144" w14:textId="77777777" w:rsidR="00DE1604" w:rsidRPr="00A23520" w:rsidRDefault="00DE1604" w:rsidP="00DE1604">
            <w:pPr>
              <w:spacing w:after="0" w:line="240" w:lineRule="auto"/>
              <w:jc w:val="center"/>
              <w:rPr>
                <w:rFonts w:cs="Calibri"/>
                <w:sz w:val="18"/>
                <w:szCs w:val="18"/>
              </w:rPr>
            </w:pPr>
          </w:p>
        </w:tc>
      </w:tr>
      <w:tr w:rsidR="001E1A76" w:rsidRPr="00A23520" w14:paraId="5E8680EB" w14:textId="77777777" w:rsidTr="004B4150">
        <w:trPr>
          <w:trHeight w:val="44"/>
        </w:trPr>
        <w:tc>
          <w:tcPr>
            <w:tcW w:w="1510" w:type="dxa"/>
            <w:gridSpan w:val="3"/>
            <w:tcBorders>
              <w:bottom w:val="nil"/>
            </w:tcBorders>
          </w:tcPr>
          <w:p w14:paraId="163B69A2" w14:textId="76D16118" w:rsidR="001E1A76" w:rsidRPr="00A23520" w:rsidRDefault="001E1A76" w:rsidP="001E1A76">
            <w:pPr>
              <w:spacing w:before="0" w:beforeAutospacing="0" w:after="0" w:afterAutospacing="0"/>
              <w:jc w:val="center"/>
              <w:rPr>
                <w:rFonts w:cs="Calibri"/>
                <w:b/>
                <w:sz w:val="20"/>
              </w:rPr>
            </w:pPr>
            <w:r>
              <w:rPr>
                <w:rFonts w:cs="Calibri"/>
                <w:b/>
                <w:sz w:val="20"/>
              </w:rPr>
              <w:t>User Testing</w:t>
            </w:r>
          </w:p>
          <w:p w14:paraId="0050301E" w14:textId="65BBC057" w:rsidR="001E1A76" w:rsidRPr="00A23520" w:rsidRDefault="001E1A76" w:rsidP="001E1A76">
            <w:pPr>
              <w:spacing w:before="0" w:beforeAutospacing="0" w:after="0" w:afterAutospacing="0"/>
              <w:jc w:val="center"/>
              <w:rPr>
                <w:rFonts w:cs="Calibri"/>
                <w:b/>
                <w:sz w:val="20"/>
              </w:rPr>
            </w:pPr>
            <w:r w:rsidRPr="00A23520">
              <w:rPr>
                <w:rFonts w:cs="Calibri"/>
                <w:b/>
                <w:sz w:val="20"/>
              </w:rPr>
              <w:t>(</w:t>
            </w:r>
            <w:r>
              <w:rPr>
                <w:rFonts w:cs="Calibri"/>
                <w:b/>
                <w:sz w:val="20"/>
              </w:rPr>
              <w:t>10</w:t>
            </w:r>
            <w:r w:rsidRPr="00A23520">
              <w:rPr>
                <w:rFonts w:cs="Calibri"/>
                <w:b/>
                <w:sz w:val="20"/>
              </w:rPr>
              <w:t>%)</w:t>
            </w:r>
          </w:p>
        </w:tc>
        <w:tc>
          <w:tcPr>
            <w:tcW w:w="2299" w:type="dxa"/>
            <w:vMerge w:val="restart"/>
          </w:tcPr>
          <w:p w14:paraId="7FF346CC" w14:textId="7684427B"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The testing phase was successful, with all assets tested thoroughly and meeting all requirements and covers a wide range of scenarios. Tests are executed efficiently and accurately. </w:t>
            </w:r>
          </w:p>
          <w:p w14:paraId="3C76CCBE" w14:textId="7C0232A2"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Photogrammetry assets are tested and assessed for proper integration into the game. </w:t>
            </w:r>
          </w:p>
          <w:p w14:paraId="1F528E39" w14:textId="349959CF" w:rsidR="001E1A76" w:rsidRPr="00A23520" w:rsidRDefault="001E1A76" w:rsidP="005E1547">
            <w:pPr>
              <w:spacing w:line="240" w:lineRule="auto"/>
              <w:rPr>
                <w:rFonts w:cs="Calibri"/>
                <w:sz w:val="18"/>
                <w:szCs w:val="18"/>
              </w:rPr>
            </w:pPr>
            <w:r w:rsidRPr="005A0B4B">
              <w:rPr>
                <w:rFonts w:ascii="Arial" w:hAnsi="Arial" w:cs="Arial"/>
                <w:color w:val="353740"/>
                <w:sz w:val="16"/>
                <w:szCs w:val="16"/>
              </w:rPr>
              <w:t xml:space="preserve">Documents all results of the testing process. Identifies and resolves any errors or bugs during testing. </w:t>
            </w:r>
          </w:p>
        </w:tc>
        <w:tc>
          <w:tcPr>
            <w:tcW w:w="2767" w:type="dxa"/>
            <w:vMerge w:val="restart"/>
          </w:tcPr>
          <w:p w14:paraId="65BE861D" w14:textId="4C5C4586"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The testing phase was largely successful, with most assets tested thoroughly. Tests are generally reliable and cover essential scenarios but could be improved with a few more tests or scenarios. </w:t>
            </w:r>
          </w:p>
          <w:p w14:paraId="08C65571" w14:textId="7B5D7B9E"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Photogrammetry assets are tested for integration into level design and overall effectiveness.</w:t>
            </w:r>
          </w:p>
          <w:p w14:paraId="3D26D156" w14:textId="3BC872E5" w:rsidR="001E1A76" w:rsidRPr="00A23520" w:rsidRDefault="001E1A76" w:rsidP="005E1547">
            <w:pPr>
              <w:spacing w:after="0" w:line="240" w:lineRule="auto"/>
              <w:rPr>
                <w:rFonts w:cs="Calibri"/>
                <w:sz w:val="18"/>
                <w:szCs w:val="18"/>
              </w:rPr>
            </w:pPr>
            <w:r w:rsidRPr="005A0B4B">
              <w:rPr>
                <w:rFonts w:ascii="Arial" w:hAnsi="Arial" w:cs="Arial"/>
                <w:color w:val="353740"/>
                <w:sz w:val="16"/>
                <w:szCs w:val="16"/>
              </w:rPr>
              <w:t>The project has been tested, though some bugs may still need to be addressed.</w:t>
            </w:r>
          </w:p>
        </w:tc>
        <w:tc>
          <w:tcPr>
            <w:tcW w:w="2182" w:type="dxa"/>
            <w:vMerge w:val="restart"/>
          </w:tcPr>
          <w:p w14:paraId="7307A924" w14:textId="0AE3F98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The testing phase had some issues, with some assets not tested thoroughly or not meeting all requirements. </w:t>
            </w:r>
          </w:p>
          <w:p w14:paraId="38D83CFF" w14:textId="66E86D55"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Testing scenarios is adequate, though there could be a few more tests added to cover a wider range of scenarios.</w:t>
            </w:r>
          </w:p>
          <w:p w14:paraId="5AA8D7C1"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Testing of the Photogrammetry technology is conducted, but more thorough testing could be beneficial.</w:t>
            </w:r>
          </w:p>
          <w:p w14:paraId="1A69EE24" w14:textId="77777777" w:rsidR="001E1A76" w:rsidRPr="005A0B4B" w:rsidRDefault="001E1A76" w:rsidP="001E1A76">
            <w:pPr>
              <w:adjustRightInd w:val="0"/>
              <w:spacing w:after="0" w:line="240" w:lineRule="auto"/>
              <w:rPr>
                <w:rFonts w:ascii="Arial" w:hAnsi="Arial" w:cs="Arial"/>
                <w:color w:val="353740"/>
                <w:sz w:val="16"/>
                <w:szCs w:val="16"/>
              </w:rPr>
            </w:pPr>
          </w:p>
          <w:p w14:paraId="1539B40D" w14:textId="77777777" w:rsidR="001E1A76" w:rsidRPr="00A23520" w:rsidRDefault="001E1A76" w:rsidP="001E1A76">
            <w:pPr>
              <w:spacing w:after="0" w:line="240" w:lineRule="auto"/>
              <w:jc w:val="center"/>
              <w:rPr>
                <w:rFonts w:cs="Calibri"/>
                <w:sz w:val="18"/>
                <w:szCs w:val="18"/>
              </w:rPr>
            </w:pPr>
          </w:p>
        </w:tc>
        <w:tc>
          <w:tcPr>
            <w:tcW w:w="2182" w:type="dxa"/>
            <w:vMerge w:val="restart"/>
          </w:tcPr>
          <w:p w14:paraId="287F1D36" w14:textId="7DB7460B" w:rsidR="001E1A76" w:rsidRPr="005A0B4B" w:rsidRDefault="001E1A76" w:rsidP="001E1A76">
            <w:pPr>
              <w:spacing w:after="0" w:line="240" w:lineRule="auto"/>
              <w:rPr>
                <w:rFonts w:ascii="Arial" w:hAnsi="Arial" w:cs="Arial"/>
                <w:color w:val="353740"/>
                <w:sz w:val="16"/>
                <w:szCs w:val="16"/>
              </w:rPr>
            </w:pPr>
            <w:r w:rsidRPr="005A0B4B">
              <w:rPr>
                <w:rFonts w:ascii="Arial" w:hAnsi="Arial" w:cs="Arial"/>
                <w:color w:val="353740"/>
                <w:sz w:val="16"/>
                <w:szCs w:val="16"/>
              </w:rPr>
              <w:t xml:space="preserve">The testing phase was largely unsuccessful, with most assets not tested thoroughly and not meeting all requirements. </w:t>
            </w:r>
          </w:p>
          <w:p w14:paraId="515E12B7" w14:textId="59231FC2"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Tests should be lengthened and expanded to cover a larger range of scenarios.</w:t>
            </w:r>
          </w:p>
          <w:p w14:paraId="61BD0819" w14:textId="7B0710F9" w:rsidR="001E1A76" w:rsidRPr="00A23520" w:rsidRDefault="001E1A76" w:rsidP="005E1547">
            <w:pPr>
              <w:spacing w:after="0" w:line="240" w:lineRule="auto"/>
              <w:rPr>
                <w:rFonts w:cs="Calibri"/>
                <w:sz w:val="18"/>
                <w:szCs w:val="18"/>
              </w:rPr>
            </w:pPr>
            <w:r w:rsidRPr="005A0B4B">
              <w:rPr>
                <w:rFonts w:ascii="Arial" w:hAnsi="Arial" w:cs="Arial"/>
                <w:color w:val="353740"/>
                <w:sz w:val="16"/>
                <w:szCs w:val="16"/>
              </w:rPr>
              <w:t>Tests scenarios do not properly assess the Photogrammetry assets, needing additional tests to assess underlying issues or errors.</w:t>
            </w:r>
          </w:p>
        </w:tc>
        <w:tc>
          <w:tcPr>
            <w:tcW w:w="2182" w:type="dxa"/>
            <w:vMerge w:val="restart"/>
          </w:tcPr>
          <w:p w14:paraId="6072A741" w14:textId="338646B2" w:rsidR="001E1A76" w:rsidRPr="005A0B4B" w:rsidRDefault="001E1A76" w:rsidP="001E1A76">
            <w:pPr>
              <w:spacing w:after="0" w:line="240" w:lineRule="auto"/>
              <w:rPr>
                <w:rFonts w:ascii="Arial" w:hAnsi="Arial" w:cs="Arial"/>
                <w:color w:val="353740"/>
                <w:sz w:val="16"/>
                <w:szCs w:val="16"/>
              </w:rPr>
            </w:pPr>
            <w:r w:rsidRPr="005A0B4B">
              <w:rPr>
                <w:rFonts w:ascii="Arial" w:hAnsi="Arial" w:cs="Arial"/>
                <w:color w:val="353740"/>
                <w:sz w:val="16"/>
                <w:szCs w:val="16"/>
              </w:rPr>
              <w:t>Testing is incomplete and does not adequately assess the requirements.</w:t>
            </w:r>
          </w:p>
          <w:p w14:paraId="490F5FA5" w14:textId="4152DFC0" w:rsidR="001E1A76" w:rsidRPr="005A0B4B" w:rsidRDefault="001E1A76" w:rsidP="001E1A76">
            <w:pPr>
              <w:spacing w:after="0" w:line="240" w:lineRule="auto"/>
              <w:rPr>
                <w:rFonts w:ascii="Arial" w:hAnsi="Arial" w:cs="Arial"/>
                <w:color w:val="353740"/>
                <w:sz w:val="16"/>
                <w:szCs w:val="16"/>
              </w:rPr>
            </w:pPr>
            <w:r w:rsidRPr="005A0B4B">
              <w:rPr>
                <w:rFonts w:ascii="Arial" w:hAnsi="Arial" w:cs="Arial"/>
                <w:color w:val="353740"/>
                <w:sz w:val="16"/>
                <w:szCs w:val="16"/>
              </w:rPr>
              <w:t xml:space="preserve">Tests should include more options to properly assess the module. </w:t>
            </w:r>
          </w:p>
          <w:p w14:paraId="2BEC9BD2" w14:textId="6DD508EB" w:rsidR="001E1A76" w:rsidRPr="00A23520" w:rsidRDefault="001E1A76" w:rsidP="005E1547">
            <w:pPr>
              <w:spacing w:after="0" w:line="240" w:lineRule="auto"/>
              <w:rPr>
                <w:rFonts w:cs="Calibri"/>
                <w:sz w:val="18"/>
                <w:szCs w:val="18"/>
              </w:rPr>
            </w:pPr>
            <w:r w:rsidRPr="005A0B4B">
              <w:rPr>
                <w:rFonts w:ascii="Arial" w:hAnsi="Arial" w:cs="Arial"/>
                <w:color w:val="353740"/>
                <w:sz w:val="16"/>
                <w:szCs w:val="16"/>
              </w:rPr>
              <w:t xml:space="preserve">The Photogrammetry assets are barely tested, giving very little information, or understanding of any issues it may experience. </w:t>
            </w:r>
          </w:p>
        </w:tc>
        <w:tc>
          <w:tcPr>
            <w:tcW w:w="2182" w:type="dxa"/>
            <w:vMerge w:val="restart"/>
          </w:tcPr>
          <w:p w14:paraId="1A4A9236" w14:textId="235E8E5C" w:rsidR="001E1A76" w:rsidRPr="005E1547"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The testing phase was a complete failure, with all assets not tested thoroughly and not meeting all requirements.</w:t>
            </w:r>
          </w:p>
          <w:p w14:paraId="39D7D7DE"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Lacks any form of testing, leaving unanswered questions or potential issues. </w:t>
            </w:r>
          </w:p>
          <w:p w14:paraId="2F22A0FB" w14:textId="7DB2E2AB" w:rsidR="001E1A76" w:rsidRPr="00A23520" w:rsidRDefault="001E1A76" w:rsidP="005E1547">
            <w:pPr>
              <w:spacing w:after="0" w:line="240" w:lineRule="auto"/>
              <w:rPr>
                <w:rFonts w:cs="Calibri"/>
                <w:sz w:val="18"/>
                <w:szCs w:val="18"/>
              </w:rPr>
            </w:pPr>
            <w:r w:rsidRPr="005A0B4B">
              <w:rPr>
                <w:rFonts w:ascii="Arial" w:hAnsi="Arial" w:cs="Arial"/>
                <w:color w:val="353740"/>
                <w:sz w:val="16"/>
                <w:szCs w:val="16"/>
              </w:rPr>
              <w:t>Photogrammetry assets are not tested and should not be considered implemented.</w:t>
            </w:r>
          </w:p>
        </w:tc>
      </w:tr>
      <w:tr w:rsidR="00DE1604" w:rsidRPr="00A23520" w14:paraId="332EFDE4" w14:textId="77777777" w:rsidTr="004B4150">
        <w:trPr>
          <w:trHeight w:val="43"/>
        </w:trPr>
        <w:tc>
          <w:tcPr>
            <w:tcW w:w="845" w:type="dxa"/>
            <w:tcBorders>
              <w:top w:val="nil"/>
              <w:left w:val="single" w:sz="4" w:space="0" w:color="000000" w:themeColor="text1"/>
              <w:bottom w:val="nil"/>
              <w:right w:val="single" w:sz="4" w:space="0" w:color="000000" w:themeColor="text1"/>
            </w:tcBorders>
          </w:tcPr>
          <w:p w14:paraId="690C9900" w14:textId="77777777" w:rsidR="00DE1604" w:rsidRPr="00A23520" w:rsidRDefault="00DE1604" w:rsidP="00DE1604">
            <w:pPr>
              <w:spacing w:after="0" w:line="240" w:lineRule="auto"/>
              <w:jc w:val="center"/>
              <w:rPr>
                <w:rFonts w:cs="Calibri"/>
                <w:b/>
                <w:sz w:val="20"/>
              </w:rPr>
            </w:pPr>
            <w:r w:rsidRPr="00A23520">
              <w:rPr>
                <w:rFonts w:cs="Calibri"/>
                <w:b/>
                <w:sz w:val="20"/>
              </w:rPr>
              <w:t>Grade: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688D7" w14:textId="77777777" w:rsidR="00DE1604" w:rsidRPr="00A23520" w:rsidRDefault="00DE1604" w:rsidP="00DE1604">
            <w:pPr>
              <w:spacing w:after="0" w:line="240" w:lineRule="auto"/>
              <w:jc w:val="center"/>
              <w:rPr>
                <w:rFonts w:cs="Calibri"/>
                <w:b/>
                <w:sz w:val="20"/>
              </w:rPr>
            </w:pPr>
          </w:p>
        </w:tc>
        <w:tc>
          <w:tcPr>
            <w:tcW w:w="239" w:type="dxa"/>
            <w:tcBorders>
              <w:top w:val="nil"/>
              <w:left w:val="single" w:sz="4" w:space="0" w:color="000000" w:themeColor="text1"/>
              <w:bottom w:val="nil"/>
              <w:right w:val="single" w:sz="4" w:space="0" w:color="000000" w:themeColor="text1"/>
            </w:tcBorders>
          </w:tcPr>
          <w:p w14:paraId="49CC72E7" w14:textId="77777777" w:rsidR="00DE1604" w:rsidRPr="00A23520" w:rsidRDefault="00DE1604" w:rsidP="00DE1604">
            <w:pPr>
              <w:spacing w:after="0" w:line="240" w:lineRule="auto"/>
              <w:jc w:val="center"/>
              <w:rPr>
                <w:rFonts w:cs="Calibri"/>
                <w:b/>
                <w:sz w:val="20"/>
              </w:rPr>
            </w:pPr>
          </w:p>
        </w:tc>
        <w:tc>
          <w:tcPr>
            <w:tcW w:w="2299" w:type="dxa"/>
            <w:vMerge/>
            <w:tcBorders>
              <w:left w:val="single" w:sz="4" w:space="0" w:color="000000" w:themeColor="text1"/>
            </w:tcBorders>
          </w:tcPr>
          <w:p w14:paraId="4360D6BE" w14:textId="77777777" w:rsidR="00DE1604" w:rsidRPr="00A23520" w:rsidRDefault="00DE1604" w:rsidP="00DE1604">
            <w:pPr>
              <w:spacing w:line="240" w:lineRule="auto"/>
              <w:jc w:val="center"/>
              <w:rPr>
                <w:rFonts w:cs="Calibri"/>
                <w:sz w:val="18"/>
                <w:szCs w:val="18"/>
              </w:rPr>
            </w:pPr>
          </w:p>
        </w:tc>
        <w:tc>
          <w:tcPr>
            <w:tcW w:w="2767" w:type="dxa"/>
            <w:vMerge/>
          </w:tcPr>
          <w:p w14:paraId="751B1428" w14:textId="77777777" w:rsidR="00DE1604" w:rsidRPr="00A23520" w:rsidRDefault="00DE1604" w:rsidP="00DE1604">
            <w:pPr>
              <w:spacing w:after="0" w:line="240" w:lineRule="auto"/>
              <w:jc w:val="center"/>
              <w:rPr>
                <w:rFonts w:cs="Calibri"/>
                <w:sz w:val="18"/>
                <w:szCs w:val="18"/>
              </w:rPr>
            </w:pPr>
          </w:p>
        </w:tc>
        <w:tc>
          <w:tcPr>
            <w:tcW w:w="2182" w:type="dxa"/>
            <w:vMerge/>
          </w:tcPr>
          <w:p w14:paraId="2AE13A45" w14:textId="77777777" w:rsidR="00DE1604" w:rsidRPr="00A23520" w:rsidRDefault="00DE1604" w:rsidP="00DE1604">
            <w:pPr>
              <w:spacing w:after="0" w:line="240" w:lineRule="auto"/>
              <w:jc w:val="center"/>
              <w:rPr>
                <w:rFonts w:cs="Calibri"/>
                <w:sz w:val="18"/>
                <w:szCs w:val="18"/>
              </w:rPr>
            </w:pPr>
          </w:p>
        </w:tc>
        <w:tc>
          <w:tcPr>
            <w:tcW w:w="2182" w:type="dxa"/>
            <w:vMerge/>
          </w:tcPr>
          <w:p w14:paraId="1D8526BC" w14:textId="77777777" w:rsidR="00DE1604" w:rsidRPr="00A23520" w:rsidRDefault="00DE1604" w:rsidP="00DE1604">
            <w:pPr>
              <w:spacing w:after="0" w:line="240" w:lineRule="auto"/>
              <w:jc w:val="center"/>
              <w:rPr>
                <w:rFonts w:cs="Calibri"/>
                <w:sz w:val="18"/>
                <w:szCs w:val="18"/>
              </w:rPr>
            </w:pPr>
          </w:p>
        </w:tc>
        <w:tc>
          <w:tcPr>
            <w:tcW w:w="2182" w:type="dxa"/>
            <w:vMerge/>
          </w:tcPr>
          <w:p w14:paraId="182BC095" w14:textId="77777777" w:rsidR="00DE1604" w:rsidRPr="00A23520" w:rsidRDefault="00DE1604" w:rsidP="00DE1604">
            <w:pPr>
              <w:spacing w:after="0" w:line="240" w:lineRule="auto"/>
              <w:jc w:val="center"/>
              <w:rPr>
                <w:rFonts w:cs="Calibri"/>
                <w:sz w:val="18"/>
                <w:szCs w:val="18"/>
              </w:rPr>
            </w:pPr>
          </w:p>
        </w:tc>
        <w:tc>
          <w:tcPr>
            <w:tcW w:w="2182" w:type="dxa"/>
            <w:vMerge/>
          </w:tcPr>
          <w:p w14:paraId="6187D624" w14:textId="77777777" w:rsidR="00DE1604" w:rsidRPr="00A23520" w:rsidRDefault="00DE1604" w:rsidP="00DE1604">
            <w:pPr>
              <w:spacing w:after="0" w:line="240" w:lineRule="auto"/>
              <w:jc w:val="center"/>
              <w:rPr>
                <w:rFonts w:cs="Calibri"/>
                <w:sz w:val="18"/>
                <w:szCs w:val="18"/>
              </w:rPr>
            </w:pPr>
          </w:p>
        </w:tc>
      </w:tr>
      <w:tr w:rsidR="00DE1604" w:rsidRPr="00A23520" w14:paraId="6368D30D" w14:textId="77777777" w:rsidTr="004B4150">
        <w:trPr>
          <w:trHeight w:val="43"/>
        </w:trPr>
        <w:tc>
          <w:tcPr>
            <w:tcW w:w="1510" w:type="dxa"/>
            <w:gridSpan w:val="3"/>
            <w:tcBorders>
              <w:top w:val="nil"/>
              <w:bottom w:val="single" w:sz="4" w:space="0" w:color="auto"/>
            </w:tcBorders>
          </w:tcPr>
          <w:p w14:paraId="2CCEF35D" w14:textId="77777777" w:rsidR="00DE1604" w:rsidRPr="00A23520" w:rsidRDefault="00DE1604" w:rsidP="00DE1604">
            <w:pPr>
              <w:spacing w:after="0" w:line="240" w:lineRule="auto"/>
              <w:jc w:val="center"/>
              <w:rPr>
                <w:rFonts w:cs="Calibri"/>
                <w:b/>
                <w:sz w:val="20"/>
              </w:rPr>
            </w:pPr>
          </w:p>
        </w:tc>
        <w:tc>
          <w:tcPr>
            <w:tcW w:w="2299" w:type="dxa"/>
            <w:vMerge/>
          </w:tcPr>
          <w:p w14:paraId="1A5B00F7" w14:textId="77777777" w:rsidR="00DE1604" w:rsidRPr="00A23520" w:rsidRDefault="00DE1604" w:rsidP="00DE1604">
            <w:pPr>
              <w:spacing w:line="240" w:lineRule="auto"/>
              <w:jc w:val="center"/>
              <w:rPr>
                <w:rFonts w:cs="Calibri"/>
                <w:sz w:val="18"/>
                <w:szCs w:val="18"/>
              </w:rPr>
            </w:pPr>
          </w:p>
        </w:tc>
        <w:tc>
          <w:tcPr>
            <w:tcW w:w="2767" w:type="dxa"/>
            <w:vMerge/>
          </w:tcPr>
          <w:p w14:paraId="3040D6D4" w14:textId="77777777" w:rsidR="00DE1604" w:rsidRPr="00A23520" w:rsidRDefault="00DE1604" w:rsidP="00DE1604">
            <w:pPr>
              <w:spacing w:after="0" w:line="240" w:lineRule="auto"/>
              <w:jc w:val="center"/>
              <w:rPr>
                <w:rFonts w:cs="Calibri"/>
                <w:sz w:val="18"/>
                <w:szCs w:val="18"/>
              </w:rPr>
            </w:pPr>
          </w:p>
        </w:tc>
        <w:tc>
          <w:tcPr>
            <w:tcW w:w="2182" w:type="dxa"/>
            <w:vMerge/>
          </w:tcPr>
          <w:p w14:paraId="427E475A" w14:textId="77777777" w:rsidR="00DE1604" w:rsidRPr="00A23520" w:rsidRDefault="00DE1604" w:rsidP="00DE1604">
            <w:pPr>
              <w:spacing w:after="0" w:line="240" w:lineRule="auto"/>
              <w:jc w:val="center"/>
              <w:rPr>
                <w:rFonts w:cs="Calibri"/>
                <w:sz w:val="18"/>
                <w:szCs w:val="18"/>
              </w:rPr>
            </w:pPr>
          </w:p>
        </w:tc>
        <w:tc>
          <w:tcPr>
            <w:tcW w:w="2182" w:type="dxa"/>
            <w:vMerge/>
          </w:tcPr>
          <w:p w14:paraId="0184145A" w14:textId="77777777" w:rsidR="00DE1604" w:rsidRPr="00A23520" w:rsidRDefault="00DE1604" w:rsidP="00DE1604">
            <w:pPr>
              <w:spacing w:after="0" w:line="240" w:lineRule="auto"/>
              <w:jc w:val="center"/>
              <w:rPr>
                <w:rFonts w:cs="Calibri"/>
                <w:sz w:val="18"/>
                <w:szCs w:val="18"/>
              </w:rPr>
            </w:pPr>
          </w:p>
        </w:tc>
        <w:tc>
          <w:tcPr>
            <w:tcW w:w="2182" w:type="dxa"/>
            <w:vMerge/>
          </w:tcPr>
          <w:p w14:paraId="430D6D34" w14:textId="77777777" w:rsidR="00DE1604" w:rsidRPr="00A23520" w:rsidRDefault="00DE1604" w:rsidP="00DE1604">
            <w:pPr>
              <w:spacing w:after="0" w:line="240" w:lineRule="auto"/>
              <w:jc w:val="center"/>
              <w:rPr>
                <w:rFonts w:cs="Calibri"/>
                <w:sz w:val="18"/>
                <w:szCs w:val="18"/>
              </w:rPr>
            </w:pPr>
          </w:p>
        </w:tc>
        <w:tc>
          <w:tcPr>
            <w:tcW w:w="2182" w:type="dxa"/>
            <w:vMerge/>
          </w:tcPr>
          <w:p w14:paraId="752339AF" w14:textId="77777777" w:rsidR="00DE1604" w:rsidRPr="00A23520" w:rsidRDefault="00DE1604" w:rsidP="00DE1604">
            <w:pPr>
              <w:spacing w:after="0" w:line="240" w:lineRule="auto"/>
              <w:jc w:val="center"/>
              <w:rPr>
                <w:rFonts w:cs="Calibri"/>
                <w:sz w:val="18"/>
                <w:szCs w:val="18"/>
              </w:rPr>
            </w:pPr>
          </w:p>
        </w:tc>
      </w:tr>
      <w:tr w:rsidR="001E1A76" w:rsidRPr="00A23520" w14:paraId="647FB805" w14:textId="77777777" w:rsidTr="004B4150">
        <w:trPr>
          <w:trHeight w:val="44"/>
        </w:trPr>
        <w:tc>
          <w:tcPr>
            <w:tcW w:w="1510" w:type="dxa"/>
            <w:gridSpan w:val="3"/>
            <w:tcBorders>
              <w:bottom w:val="nil"/>
            </w:tcBorders>
          </w:tcPr>
          <w:p w14:paraId="477589E4" w14:textId="62406582" w:rsidR="001E1A76" w:rsidRPr="00A23520" w:rsidRDefault="001E1A76" w:rsidP="001E1A76">
            <w:pPr>
              <w:spacing w:before="0" w:beforeAutospacing="0" w:after="0" w:afterAutospacing="0"/>
              <w:jc w:val="center"/>
              <w:rPr>
                <w:rFonts w:cs="Calibri"/>
                <w:b/>
                <w:sz w:val="20"/>
              </w:rPr>
            </w:pPr>
            <w:r>
              <w:rPr>
                <w:rFonts w:cs="Calibri"/>
                <w:b/>
                <w:sz w:val="20"/>
              </w:rPr>
              <w:lastRenderedPageBreak/>
              <w:t>Demonstration</w:t>
            </w:r>
          </w:p>
          <w:p w14:paraId="0337C673" w14:textId="5E2D026A" w:rsidR="001E1A76" w:rsidRPr="00A23520" w:rsidRDefault="001E1A76" w:rsidP="001E1A76">
            <w:pPr>
              <w:spacing w:before="0" w:beforeAutospacing="0" w:after="0" w:afterAutospacing="0"/>
              <w:jc w:val="center"/>
              <w:rPr>
                <w:rFonts w:cs="Calibri"/>
                <w:b/>
                <w:sz w:val="20"/>
              </w:rPr>
            </w:pPr>
            <w:r w:rsidRPr="00A23520">
              <w:rPr>
                <w:rFonts w:cs="Calibri"/>
                <w:b/>
                <w:sz w:val="20"/>
              </w:rPr>
              <w:t>(</w:t>
            </w:r>
            <w:r>
              <w:rPr>
                <w:rFonts w:cs="Calibri"/>
                <w:b/>
                <w:sz w:val="20"/>
              </w:rPr>
              <w:t>20</w:t>
            </w:r>
            <w:r w:rsidRPr="00A23520">
              <w:rPr>
                <w:rFonts w:cs="Calibri"/>
                <w:b/>
                <w:sz w:val="20"/>
              </w:rPr>
              <w:t>%)</w:t>
            </w:r>
          </w:p>
        </w:tc>
        <w:tc>
          <w:tcPr>
            <w:tcW w:w="2299" w:type="dxa"/>
            <w:vMerge w:val="restart"/>
          </w:tcPr>
          <w:p w14:paraId="4CD28E7A" w14:textId="7D882F71" w:rsidR="001E1A76" w:rsidRPr="005E1547"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The video description is comprehensive and highly detailed, providing a clear and step-by-step guide for creating the photogrammetry game design assets. </w:t>
            </w:r>
          </w:p>
          <w:p w14:paraId="0DC4DC5B" w14:textId="4DAC2BBE" w:rsidR="001E1A76" w:rsidRPr="00A23520" w:rsidRDefault="001E1A76" w:rsidP="005E1547">
            <w:pPr>
              <w:spacing w:line="240" w:lineRule="auto"/>
              <w:rPr>
                <w:rFonts w:cs="Calibri"/>
                <w:sz w:val="18"/>
                <w:szCs w:val="18"/>
              </w:rPr>
            </w:pPr>
            <w:r w:rsidRPr="005A0B4B">
              <w:rPr>
                <w:rFonts w:ascii="Arial" w:hAnsi="Arial" w:cs="Arial"/>
                <w:color w:val="353740"/>
                <w:sz w:val="16"/>
                <w:szCs w:val="16"/>
              </w:rPr>
              <w:t xml:space="preserve">Clearly explains the game, assets developed, game mechanics, </w:t>
            </w:r>
            <w:proofErr w:type="spellStart"/>
            <w:r w:rsidR="006023CB">
              <w:rPr>
                <w:rFonts w:ascii="Arial" w:hAnsi="Arial" w:cs="Arial"/>
                <w:color w:val="353740"/>
                <w:sz w:val="16"/>
                <w:szCs w:val="16"/>
              </w:rPr>
              <w:t>Sfx</w:t>
            </w:r>
            <w:proofErr w:type="spellEnd"/>
            <w:r w:rsidR="006023CB">
              <w:rPr>
                <w:rFonts w:ascii="Arial" w:hAnsi="Arial" w:cs="Arial"/>
                <w:color w:val="353740"/>
                <w:sz w:val="16"/>
                <w:szCs w:val="16"/>
              </w:rPr>
              <w:t xml:space="preserve"> </w:t>
            </w:r>
            <w:r w:rsidRPr="005A0B4B">
              <w:rPr>
                <w:rFonts w:ascii="Arial" w:hAnsi="Arial" w:cs="Arial"/>
                <w:color w:val="353740"/>
                <w:sz w:val="16"/>
                <w:szCs w:val="16"/>
              </w:rPr>
              <w:t xml:space="preserve">and </w:t>
            </w:r>
            <w:proofErr w:type="spellStart"/>
            <w:r w:rsidRPr="005A0B4B">
              <w:rPr>
                <w:rFonts w:ascii="Arial" w:hAnsi="Arial" w:cs="Arial"/>
                <w:color w:val="353740"/>
                <w:sz w:val="16"/>
                <w:szCs w:val="16"/>
              </w:rPr>
              <w:t>Vfx</w:t>
            </w:r>
            <w:proofErr w:type="spellEnd"/>
            <w:r w:rsidRPr="005A0B4B">
              <w:rPr>
                <w:rFonts w:ascii="Arial" w:hAnsi="Arial" w:cs="Arial"/>
                <w:color w:val="353740"/>
                <w:sz w:val="16"/>
                <w:szCs w:val="16"/>
              </w:rPr>
              <w:t xml:space="preserve"> in detail. </w:t>
            </w:r>
          </w:p>
        </w:tc>
        <w:tc>
          <w:tcPr>
            <w:tcW w:w="2767" w:type="dxa"/>
            <w:vMerge w:val="restart"/>
          </w:tcPr>
          <w:p w14:paraId="404CFC9C" w14:textId="1003FE9E"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The video description is detailed, providing a clear and step-by-step guide for creating the photogrammetry game design asset.</w:t>
            </w:r>
          </w:p>
          <w:p w14:paraId="544659D7" w14:textId="5A2B6E4F" w:rsidR="001E1A76" w:rsidRPr="00A23520" w:rsidRDefault="001E1A76" w:rsidP="001428F6">
            <w:pPr>
              <w:spacing w:after="0" w:line="240" w:lineRule="auto"/>
              <w:rPr>
                <w:rFonts w:cs="Calibri"/>
                <w:sz w:val="18"/>
                <w:szCs w:val="18"/>
              </w:rPr>
            </w:pPr>
            <w:r w:rsidRPr="005A0B4B">
              <w:rPr>
                <w:rFonts w:ascii="Arial" w:hAnsi="Arial" w:cs="Arial"/>
                <w:color w:val="353740"/>
                <w:sz w:val="16"/>
                <w:szCs w:val="16"/>
              </w:rPr>
              <w:t xml:space="preserve">Contains necessary components but could use a bit of detail in describing the game asset creation step-by-step. The use of Game mechanics, </w:t>
            </w:r>
            <w:proofErr w:type="spellStart"/>
            <w:proofErr w:type="gramStart"/>
            <w:r w:rsidR="006023CB">
              <w:rPr>
                <w:rFonts w:ascii="Arial" w:hAnsi="Arial" w:cs="Arial"/>
                <w:color w:val="353740"/>
                <w:sz w:val="16"/>
                <w:szCs w:val="16"/>
              </w:rPr>
              <w:t>Sfx</w:t>
            </w:r>
            <w:proofErr w:type="spellEnd"/>
            <w:r w:rsidR="006023CB">
              <w:rPr>
                <w:rFonts w:ascii="Arial" w:hAnsi="Arial" w:cs="Arial"/>
                <w:color w:val="353740"/>
                <w:sz w:val="16"/>
                <w:szCs w:val="16"/>
              </w:rPr>
              <w:t xml:space="preserve"> </w:t>
            </w:r>
            <w:r w:rsidRPr="005A0B4B">
              <w:rPr>
                <w:rFonts w:ascii="Arial" w:hAnsi="Arial" w:cs="Arial"/>
                <w:color w:val="353740"/>
                <w:sz w:val="16"/>
                <w:szCs w:val="16"/>
              </w:rPr>
              <w:t xml:space="preserve"> and</w:t>
            </w:r>
            <w:proofErr w:type="gramEnd"/>
            <w:r w:rsidRPr="005A0B4B">
              <w:rPr>
                <w:rFonts w:ascii="Arial" w:hAnsi="Arial" w:cs="Arial"/>
                <w:color w:val="353740"/>
                <w:sz w:val="16"/>
                <w:szCs w:val="16"/>
              </w:rPr>
              <w:t xml:space="preserve"> </w:t>
            </w:r>
            <w:proofErr w:type="spellStart"/>
            <w:r w:rsidRPr="005A0B4B">
              <w:rPr>
                <w:rFonts w:ascii="Arial" w:hAnsi="Arial" w:cs="Arial"/>
                <w:color w:val="353740"/>
                <w:sz w:val="16"/>
                <w:szCs w:val="16"/>
              </w:rPr>
              <w:t>Vfx</w:t>
            </w:r>
            <w:proofErr w:type="spellEnd"/>
            <w:r w:rsidRPr="005A0B4B">
              <w:rPr>
                <w:rFonts w:ascii="Arial" w:hAnsi="Arial" w:cs="Arial"/>
                <w:color w:val="353740"/>
                <w:sz w:val="16"/>
                <w:szCs w:val="16"/>
              </w:rPr>
              <w:t xml:space="preserve"> is also explained efficiently.</w:t>
            </w:r>
          </w:p>
        </w:tc>
        <w:tc>
          <w:tcPr>
            <w:tcW w:w="2182" w:type="dxa"/>
            <w:vMerge w:val="restart"/>
          </w:tcPr>
          <w:p w14:paraId="2C949616"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The video description is basic, providing a general overview of the steps required for creating the asset.</w:t>
            </w:r>
          </w:p>
          <w:p w14:paraId="29F1623A" w14:textId="160D8B58" w:rsidR="001E1A76" w:rsidRPr="00A23520" w:rsidRDefault="001E1A76" w:rsidP="001428F6">
            <w:pPr>
              <w:spacing w:after="0" w:line="240" w:lineRule="auto"/>
              <w:rPr>
                <w:rFonts w:cs="Calibri"/>
                <w:sz w:val="18"/>
                <w:szCs w:val="18"/>
              </w:rPr>
            </w:pPr>
            <w:r w:rsidRPr="005A0B4B">
              <w:rPr>
                <w:rFonts w:ascii="Arial" w:hAnsi="Arial" w:cs="Arial"/>
                <w:color w:val="353740"/>
                <w:sz w:val="16"/>
                <w:szCs w:val="16"/>
              </w:rPr>
              <w:t xml:space="preserve">Contains necessary components and a basic overview of the game asset development. However, it can use more detail in describing the exact steps for creating the game asset, mechanics, </w:t>
            </w:r>
            <w:proofErr w:type="spellStart"/>
            <w:r w:rsidR="006023CB">
              <w:rPr>
                <w:rFonts w:ascii="Arial" w:hAnsi="Arial" w:cs="Arial"/>
                <w:color w:val="353740"/>
                <w:sz w:val="16"/>
                <w:szCs w:val="16"/>
              </w:rPr>
              <w:t>SFx</w:t>
            </w:r>
            <w:proofErr w:type="spellEnd"/>
            <w:r w:rsidR="006023CB">
              <w:rPr>
                <w:rFonts w:ascii="Arial" w:hAnsi="Arial" w:cs="Arial"/>
                <w:color w:val="353740"/>
                <w:sz w:val="16"/>
                <w:szCs w:val="16"/>
              </w:rPr>
              <w:t xml:space="preserve"> </w:t>
            </w:r>
            <w:r w:rsidRPr="005A0B4B">
              <w:rPr>
                <w:rFonts w:ascii="Arial" w:hAnsi="Arial" w:cs="Arial"/>
                <w:color w:val="353740"/>
                <w:sz w:val="16"/>
                <w:szCs w:val="16"/>
              </w:rPr>
              <w:t xml:space="preserve">and </w:t>
            </w:r>
            <w:proofErr w:type="spellStart"/>
            <w:r w:rsidRPr="005A0B4B">
              <w:rPr>
                <w:rFonts w:ascii="Arial" w:hAnsi="Arial" w:cs="Arial"/>
                <w:color w:val="353740"/>
                <w:sz w:val="16"/>
                <w:szCs w:val="16"/>
              </w:rPr>
              <w:t>Vfx</w:t>
            </w:r>
            <w:proofErr w:type="spellEnd"/>
            <w:r w:rsidRPr="005A0B4B">
              <w:rPr>
                <w:rFonts w:ascii="Arial" w:hAnsi="Arial" w:cs="Arial"/>
                <w:color w:val="353740"/>
                <w:sz w:val="16"/>
                <w:szCs w:val="16"/>
              </w:rPr>
              <w:t>.</w:t>
            </w:r>
          </w:p>
        </w:tc>
        <w:tc>
          <w:tcPr>
            <w:tcW w:w="2182" w:type="dxa"/>
            <w:vMerge w:val="restart"/>
          </w:tcPr>
          <w:p w14:paraId="6380A23D"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The video description is vague, with limited detail on the steps required for creating the asset.</w:t>
            </w:r>
          </w:p>
          <w:p w14:paraId="2C520BBC" w14:textId="738A18CA" w:rsidR="001E1A76" w:rsidRPr="00A23520" w:rsidRDefault="001E1A76" w:rsidP="001428F6">
            <w:pPr>
              <w:spacing w:after="0" w:line="240" w:lineRule="auto"/>
              <w:rPr>
                <w:rFonts w:cs="Calibri"/>
                <w:sz w:val="18"/>
                <w:szCs w:val="18"/>
              </w:rPr>
            </w:pPr>
            <w:r w:rsidRPr="005A0B4B">
              <w:rPr>
                <w:rFonts w:ascii="Arial" w:hAnsi="Arial" w:cs="Arial"/>
                <w:color w:val="353740"/>
                <w:sz w:val="16"/>
                <w:szCs w:val="16"/>
              </w:rPr>
              <w:t xml:space="preserve">There is also a lack of detail in the steps for creating the game asset and the use of Photogrammetry, game mechanics, </w:t>
            </w:r>
            <w:proofErr w:type="spellStart"/>
            <w:r w:rsidR="006023CB">
              <w:rPr>
                <w:rFonts w:ascii="Arial" w:hAnsi="Arial" w:cs="Arial"/>
                <w:color w:val="353740"/>
                <w:sz w:val="16"/>
                <w:szCs w:val="16"/>
              </w:rPr>
              <w:t>SFx</w:t>
            </w:r>
            <w:proofErr w:type="spellEnd"/>
            <w:r w:rsidRPr="005A0B4B">
              <w:rPr>
                <w:rFonts w:ascii="Arial" w:hAnsi="Arial" w:cs="Arial"/>
                <w:color w:val="353740"/>
                <w:sz w:val="16"/>
                <w:szCs w:val="16"/>
              </w:rPr>
              <w:t xml:space="preserve"> and </w:t>
            </w:r>
            <w:proofErr w:type="spellStart"/>
            <w:r w:rsidRPr="005A0B4B">
              <w:rPr>
                <w:rFonts w:ascii="Arial" w:hAnsi="Arial" w:cs="Arial"/>
                <w:color w:val="353740"/>
                <w:sz w:val="16"/>
                <w:szCs w:val="16"/>
              </w:rPr>
              <w:t>Vfx</w:t>
            </w:r>
            <w:proofErr w:type="spellEnd"/>
            <w:r w:rsidRPr="005A0B4B">
              <w:rPr>
                <w:rFonts w:ascii="Arial" w:hAnsi="Arial" w:cs="Arial"/>
                <w:color w:val="353740"/>
                <w:sz w:val="16"/>
                <w:szCs w:val="16"/>
              </w:rPr>
              <w:t>.</w:t>
            </w:r>
          </w:p>
        </w:tc>
        <w:tc>
          <w:tcPr>
            <w:tcW w:w="2182" w:type="dxa"/>
            <w:vMerge w:val="restart"/>
          </w:tcPr>
          <w:p w14:paraId="4AA62288"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 xml:space="preserve">The video description is incomplete and does not provide an adequate description of the game asset creation. </w:t>
            </w:r>
          </w:p>
          <w:p w14:paraId="6298FBC5" w14:textId="07F9721A" w:rsidR="001E1A76" w:rsidRPr="00A23520" w:rsidRDefault="001E1A76" w:rsidP="001428F6">
            <w:pPr>
              <w:spacing w:after="0" w:line="240" w:lineRule="auto"/>
              <w:rPr>
                <w:rFonts w:cs="Calibri"/>
                <w:sz w:val="18"/>
                <w:szCs w:val="18"/>
              </w:rPr>
            </w:pPr>
            <w:r w:rsidRPr="005A0B4B">
              <w:rPr>
                <w:rFonts w:ascii="Arial" w:hAnsi="Arial" w:cs="Arial"/>
                <w:color w:val="353740"/>
                <w:sz w:val="16"/>
                <w:szCs w:val="16"/>
              </w:rPr>
              <w:t xml:space="preserve">Fails to explain the exact steps for creating the game asset, as well as the use of the Photogrammetry technology and any other project requirement. </w:t>
            </w:r>
          </w:p>
        </w:tc>
        <w:tc>
          <w:tcPr>
            <w:tcW w:w="2182" w:type="dxa"/>
            <w:vMerge w:val="restart"/>
          </w:tcPr>
          <w:p w14:paraId="079B1595" w14:textId="77777777" w:rsidR="001E1A76" w:rsidRPr="005A0B4B" w:rsidRDefault="001E1A76" w:rsidP="001E1A76">
            <w:pPr>
              <w:adjustRightInd w:val="0"/>
              <w:spacing w:after="0" w:line="240" w:lineRule="auto"/>
              <w:rPr>
                <w:rFonts w:ascii="Arial" w:hAnsi="Arial" w:cs="Arial"/>
                <w:color w:val="353740"/>
                <w:sz w:val="16"/>
                <w:szCs w:val="16"/>
              </w:rPr>
            </w:pPr>
            <w:r w:rsidRPr="005A0B4B">
              <w:rPr>
                <w:rFonts w:ascii="Arial" w:hAnsi="Arial" w:cs="Arial"/>
                <w:color w:val="353740"/>
                <w:sz w:val="16"/>
                <w:szCs w:val="16"/>
              </w:rPr>
              <w:t>The video description does not exist or is incomplete.</w:t>
            </w:r>
          </w:p>
          <w:p w14:paraId="21FF918E" w14:textId="4C4312F2" w:rsidR="001E1A76" w:rsidRPr="00A23520" w:rsidRDefault="001E1A76" w:rsidP="001428F6">
            <w:pPr>
              <w:spacing w:after="0" w:line="240" w:lineRule="auto"/>
              <w:rPr>
                <w:rFonts w:cs="Calibri"/>
                <w:sz w:val="18"/>
                <w:szCs w:val="18"/>
              </w:rPr>
            </w:pPr>
            <w:r w:rsidRPr="005A0B4B">
              <w:rPr>
                <w:rFonts w:ascii="Arial" w:hAnsi="Arial" w:cs="Arial"/>
                <w:color w:val="353740"/>
                <w:sz w:val="16"/>
                <w:szCs w:val="16"/>
              </w:rPr>
              <w:t xml:space="preserve">Shows a complete lack of effort and understanding, failing to adequately explain the game asset creation as well as the steps for creating the game and use of the Photogrammetry and any other requirement. </w:t>
            </w:r>
          </w:p>
        </w:tc>
      </w:tr>
      <w:tr w:rsidR="00DE1604" w:rsidRPr="00A23520" w14:paraId="13D437DE" w14:textId="77777777" w:rsidTr="004B4150">
        <w:trPr>
          <w:trHeight w:val="43"/>
        </w:trPr>
        <w:tc>
          <w:tcPr>
            <w:tcW w:w="845" w:type="dxa"/>
            <w:tcBorders>
              <w:top w:val="nil"/>
              <w:bottom w:val="nil"/>
              <w:right w:val="single" w:sz="4" w:space="0" w:color="000000" w:themeColor="text1"/>
            </w:tcBorders>
          </w:tcPr>
          <w:p w14:paraId="12C383F1" w14:textId="77777777" w:rsidR="00DE1604" w:rsidRPr="00A23520" w:rsidRDefault="00DE1604" w:rsidP="00DE1604">
            <w:pPr>
              <w:spacing w:after="0" w:line="240" w:lineRule="auto"/>
              <w:jc w:val="center"/>
              <w:rPr>
                <w:rFonts w:cs="Calibri"/>
                <w:b/>
                <w:sz w:val="20"/>
              </w:rPr>
            </w:pPr>
            <w:r w:rsidRPr="00A23520">
              <w:rPr>
                <w:rFonts w:cs="Calibri"/>
                <w:b/>
                <w:sz w:val="20"/>
              </w:rPr>
              <w:t>Grade: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96C25" w14:textId="77777777" w:rsidR="00DE1604" w:rsidRPr="00A23520" w:rsidRDefault="00DE1604" w:rsidP="00DE1604">
            <w:pPr>
              <w:spacing w:after="0" w:line="240" w:lineRule="auto"/>
              <w:jc w:val="center"/>
              <w:rPr>
                <w:rFonts w:cs="Calibri"/>
                <w:b/>
                <w:sz w:val="20"/>
              </w:rPr>
            </w:pPr>
          </w:p>
        </w:tc>
        <w:tc>
          <w:tcPr>
            <w:tcW w:w="239" w:type="dxa"/>
            <w:tcBorders>
              <w:top w:val="nil"/>
              <w:left w:val="single" w:sz="4" w:space="0" w:color="000000" w:themeColor="text1"/>
              <w:bottom w:val="nil"/>
            </w:tcBorders>
          </w:tcPr>
          <w:p w14:paraId="0BA6BF1B" w14:textId="77777777" w:rsidR="00DE1604" w:rsidRPr="00A23520" w:rsidRDefault="00DE1604" w:rsidP="00DE1604">
            <w:pPr>
              <w:spacing w:after="0" w:line="240" w:lineRule="auto"/>
              <w:jc w:val="center"/>
              <w:rPr>
                <w:rFonts w:cs="Calibri"/>
                <w:b/>
                <w:sz w:val="20"/>
              </w:rPr>
            </w:pPr>
          </w:p>
        </w:tc>
        <w:tc>
          <w:tcPr>
            <w:tcW w:w="2299" w:type="dxa"/>
            <w:vMerge/>
          </w:tcPr>
          <w:p w14:paraId="16FE256F" w14:textId="77777777" w:rsidR="00DE1604" w:rsidRPr="00A23520" w:rsidRDefault="00DE1604" w:rsidP="00DE1604">
            <w:pPr>
              <w:spacing w:line="240" w:lineRule="auto"/>
              <w:jc w:val="center"/>
              <w:rPr>
                <w:rFonts w:cs="Calibri"/>
                <w:sz w:val="18"/>
                <w:szCs w:val="18"/>
              </w:rPr>
            </w:pPr>
          </w:p>
        </w:tc>
        <w:tc>
          <w:tcPr>
            <w:tcW w:w="2767" w:type="dxa"/>
            <w:vMerge/>
          </w:tcPr>
          <w:p w14:paraId="2EEED6C3" w14:textId="77777777" w:rsidR="00DE1604" w:rsidRPr="00A23520" w:rsidRDefault="00DE1604" w:rsidP="00DE1604">
            <w:pPr>
              <w:spacing w:after="0" w:line="240" w:lineRule="auto"/>
              <w:jc w:val="center"/>
              <w:rPr>
                <w:rFonts w:cs="Calibri"/>
                <w:sz w:val="18"/>
                <w:szCs w:val="18"/>
              </w:rPr>
            </w:pPr>
          </w:p>
        </w:tc>
        <w:tc>
          <w:tcPr>
            <w:tcW w:w="2182" w:type="dxa"/>
            <w:vMerge/>
          </w:tcPr>
          <w:p w14:paraId="1BB1BC9A" w14:textId="77777777" w:rsidR="00DE1604" w:rsidRPr="00A23520" w:rsidRDefault="00DE1604" w:rsidP="00DE1604">
            <w:pPr>
              <w:spacing w:after="0" w:line="240" w:lineRule="auto"/>
              <w:jc w:val="center"/>
              <w:rPr>
                <w:rFonts w:cs="Calibri"/>
                <w:sz w:val="18"/>
                <w:szCs w:val="18"/>
              </w:rPr>
            </w:pPr>
          </w:p>
        </w:tc>
        <w:tc>
          <w:tcPr>
            <w:tcW w:w="2182" w:type="dxa"/>
            <w:vMerge/>
          </w:tcPr>
          <w:p w14:paraId="0C9D178C" w14:textId="77777777" w:rsidR="00DE1604" w:rsidRPr="00A23520" w:rsidRDefault="00DE1604" w:rsidP="00DE1604">
            <w:pPr>
              <w:spacing w:after="0" w:line="240" w:lineRule="auto"/>
              <w:jc w:val="center"/>
              <w:rPr>
                <w:rFonts w:cs="Calibri"/>
                <w:sz w:val="18"/>
                <w:szCs w:val="18"/>
              </w:rPr>
            </w:pPr>
          </w:p>
        </w:tc>
        <w:tc>
          <w:tcPr>
            <w:tcW w:w="2182" w:type="dxa"/>
            <w:vMerge/>
          </w:tcPr>
          <w:p w14:paraId="019D00CC" w14:textId="77777777" w:rsidR="00DE1604" w:rsidRPr="00A23520" w:rsidRDefault="00DE1604" w:rsidP="00DE1604">
            <w:pPr>
              <w:spacing w:after="0" w:line="240" w:lineRule="auto"/>
              <w:jc w:val="center"/>
              <w:rPr>
                <w:rFonts w:cs="Calibri"/>
                <w:sz w:val="18"/>
                <w:szCs w:val="18"/>
              </w:rPr>
            </w:pPr>
          </w:p>
        </w:tc>
        <w:tc>
          <w:tcPr>
            <w:tcW w:w="2182" w:type="dxa"/>
            <w:vMerge/>
          </w:tcPr>
          <w:p w14:paraId="7F3448A7" w14:textId="77777777" w:rsidR="00DE1604" w:rsidRPr="00A23520" w:rsidRDefault="00DE1604" w:rsidP="00DE1604">
            <w:pPr>
              <w:spacing w:after="0" w:line="240" w:lineRule="auto"/>
              <w:jc w:val="center"/>
              <w:rPr>
                <w:rFonts w:cs="Calibri"/>
                <w:sz w:val="18"/>
                <w:szCs w:val="18"/>
              </w:rPr>
            </w:pPr>
          </w:p>
        </w:tc>
      </w:tr>
      <w:tr w:rsidR="00DE1604" w:rsidRPr="00A23520" w14:paraId="06E21B42" w14:textId="77777777" w:rsidTr="004B4150">
        <w:trPr>
          <w:trHeight w:val="43"/>
        </w:trPr>
        <w:tc>
          <w:tcPr>
            <w:tcW w:w="1510" w:type="dxa"/>
            <w:gridSpan w:val="3"/>
            <w:tcBorders>
              <w:top w:val="nil"/>
            </w:tcBorders>
          </w:tcPr>
          <w:p w14:paraId="4F6FEEC7" w14:textId="77777777" w:rsidR="00DE1604" w:rsidRPr="00A23520" w:rsidRDefault="00DE1604" w:rsidP="00DE1604">
            <w:pPr>
              <w:spacing w:after="0" w:line="240" w:lineRule="auto"/>
              <w:jc w:val="center"/>
              <w:rPr>
                <w:rFonts w:cs="Calibri"/>
                <w:b/>
                <w:sz w:val="20"/>
              </w:rPr>
            </w:pPr>
          </w:p>
        </w:tc>
        <w:tc>
          <w:tcPr>
            <w:tcW w:w="2299" w:type="dxa"/>
            <w:vMerge/>
          </w:tcPr>
          <w:p w14:paraId="14282BCD" w14:textId="77777777" w:rsidR="00DE1604" w:rsidRPr="00A23520" w:rsidRDefault="00DE1604" w:rsidP="00DE1604">
            <w:pPr>
              <w:spacing w:line="240" w:lineRule="auto"/>
              <w:jc w:val="center"/>
              <w:rPr>
                <w:rFonts w:cs="Calibri"/>
                <w:sz w:val="18"/>
                <w:szCs w:val="18"/>
              </w:rPr>
            </w:pPr>
          </w:p>
        </w:tc>
        <w:tc>
          <w:tcPr>
            <w:tcW w:w="2767" w:type="dxa"/>
            <w:vMerge/>
          </w:tcPr>
          <w:p w14:paraId="64251357" w14:textId="77777777" w:rsidR="00DE1604" w:rsidRPr="00A23520" w:rsidRDefault="00DE1604" w:rsidP="00DE1604">
            <w:pPr>
              <w:spacing w:after="0" w:line="240" w:lineRule="auto"/>
              <w:jc w:val="center"/>
              <w:rPr>
                <w:rFonts w:cs="Calibri"/>
                <w:sz w:val="18"/>
                <w:szCs w:val="18"/>
              </w:rPr>
            </w:pPr>
          </w:p>
        </w:tc>
        <w:tc>
          <w:tcPr>
            <w:tcW w:w="2182" w:type="dxa"/>
            <w:vMerge/>
          </w:tcPr>
          <w:p w14:paraId="7D63CF76" w14:textId="77777777" w:rsidR="00DE1604" w:rsidRPr="00A23520" w:rsidRDefault="00DE1604" w:rsidP="00DE1604">
            <w:pPr>
              <w:spacing w:after="0" w:line="240" w:lineRule="auto"/>
              <w:jc w:val="center"/>
              <w:rPr>
                <w:rFonts w:cs="Calibri"/>
                <w:sz w:val="18"/>
                <w:szCs w:val="18"/>
              </w:rPr>
            </w:pPr>
          </w:p>
        </w:tc>
        <w:tc>
          <w:tcPr>
            <w:tcW w:w="2182" w:type="dxa"/>
            <w:vMerge/>
          </w:tcPr>
          <w:p w14:paraId="791AE06B" w14:textId="77777777" w:rsidR="00DE1604" w:rsidRPr="00A23520" w:rsidRDefault="00DE1604" w:rsidP="00DE1604">
            <w:pPr>
              <w:spacing w:after="0" w:line="240" w:lineRule="auto"/>
              <w:jc w:val="center"/>
              <w:rPr>
                <w:rFonts w:cs="Calibri"/>
                <w:sz w:val="18"/>
                <w:szCs w:val="18"/>
              </w:rPr>
            </w:pPr>
          </w:p>
        </w:tc>
        <w:tc>
          <w:tcPr>
            <w:tcW w:w="2182" w:type="dxa"/>
            <w:vMerge/>
          </w:tcPr>
          <w:p w14:paraId="17206122" w14:textId="77777777" w:rsidR="00DE1604" w:rsidRPr="00A23520" w:rsidRDefault="00DE1604" w:rsidP="00DE1604">
            <w:pPr>
              <w:spacing w:after="0" w:line="240" w:lineRule="auto"/>
              <w:jc w:val="center"/>
              <w:rPr>
                <w:rFonts w:cs="Calibri"/>
                <w:sz w:val="18"/>
                <w:szCs w:val="18"/>
              </w:rPr>
            </w:pPr>
          </w:p>
        </w:tc>
        <w:tc>
          <w:tcPr>
            <w:tcW w:w="2182" w:type="dxa"/>
            <w:vMerge/>
          </w:tcPr>
          <w:p w14:paraId="503B1D5B" w14:textId="77777777" w:rsidR="00DE1604" w:rsidRPr="00A23520" w:rsidRDefault="00DE1604" w:rsidP="00DE1604">
            <w:pPr>
              <w:spacing w:after="0" w:line="240" w:lineRule="auto"/>
              <w:jc w:val="center"/>
              <w:rPr>
                <w:rFonts w:cs="Calibri"/>
                <w:sz w:val="18"/>
                <w:szCs w:val="18"/>
              </w:rPr>
            </w:pPr>
          </w:p>
        </w:tc>
      </w:tr>
    </w:tbl>
    <w:p w14:paraId="7BF86300" w14:textId="77777777" w:rsidR="008C32FE" w:rsidRPr="008D1B09" w:rsidRDefault="008C32FE" w:rsidP="008C32FE">
      <w:pPr>
        <w:spacing w:before="120" w:after="0"/>
        <w:rPr>
          <w:b/>
          <w:bCs/>
        </w:rPr>
      </w:pPr>
      <w:r w:rsidRPr="008D1B09">
        <w:rPr>
          <w:b/>
          <w:bCs/>
        </w:rPr>
        <w:t>Coursework received late, without valid reason, will be regarded as a non-submission (NS) and one of your assessment opportunities will be lost.</w:t>
      </w:r>
    </w:p>
    <w:p w14:paraId="47BB6B4A" w14:textId="77777777" w:rsidR="008C32FE" w:rsidRDefault="008C32FE" w:rsidP="008C32FE">
      <w:pPr>
        <w:spacing w:before="120" w:after="0"/>
        <w:rPr>
          <w:b/>
          <w:bCs/>
          <w:i/>
          <w:iCs/>
        </w:rPr>
      </w:pPr>
    </w:p>
    <w:p w14:paraId="7C0FC5AE" w14:textId="77777777" w:rsidR="008C32FE" w:rsidRDefault="008C32FE" w:rsidP="008C32FE">
      <w:pPr>
        <w:spacing w:before="120" w:after="0"/>
        <w:rPr>
          <w:b/>
          <w:bCs/>
          <w:i/>
          <w:iCs/>
        </w:rPr>
        <w:sectPr w:rsidR="008C32FE" w:rsidSect="008C32FE">
          <w:footerReference w:type="default" r:id="rId24"/>
          <w:pgSz w:w="16838" w:h="11906" w:orient="landscape" w:code="9"/>
          <w:pgMar w:top="1440" w:right="851" w:bottom="1440" w:left="851" w:header="709" w:footer="737" w:gutter="0"/>
          <w:cols w:space="708"/>
          <w:docGrid w:linePitch="360"/>
        </w:sectPr>
      </w:pPr>
    </w:p>
    <w:p w14:paraId="75A6034E" w14:textId="77777777" w:rsidR="008D1B09" w:rsidRPr="008D1B09" w:rsidRDefault="008D1B09" w:rsidP="008D1B09">
      <w:pPr>
        <w:pStyle w:val="Heading1"/>
      </w:pPr>
      <w:r w:rsidRPr="008D1B09">
        <w:lastRenderedPageBreak/>
        <w:t>What else is important to my assessment?</w:t>
      </w:r>
    </w:p>
    <w:p w14:paraId="7CD9AB36" w14:textId="77777777" w:rsidR="008D1B09" w:rsidRPr="008D1B09" w:rsidRDefault="008D1B09" w:rsidP="008D1B09">
      <w:pPr>
        <w:pStyle w:val="Heading2"/>
      </w:pPr>
      <w:r w:rsidRPr="008D1B09">
        <w:t>What is the Assessment Word Limit Statement?</w:t>
      </w:r>
    </w:p>
    <w:p w14:paraId="458A3BC4" w14:textId="77777777" w:rsidR="008D1B09" w:rsidRPr="008D1B09" w:rsidRDefault="008D1B09" w:rsidP="008D1B09">
      <w:pPr>
        <w:tabs>
          <w:tab w:val="left" w:pos="1702"/>
        </w:tabs>
        <w:rPr>
          <w:szCs w:val="20"/>
        </w:rPr>
      </w:pPr>
      <w:r w:rsidRPr="008D1B09">
        <w:rPr>
          <w:szCs w:val="20"/>
        </w:rPr>
        <w:t xml:space="preserve">It is important that you adhere to the Word Limit specified above. The Assessment Word Limit Statement can be found in Appendix 3 of the </w:t>
      </w:r>
      <w:hyperlink r:id="rId25" w:history="1">
        <w:r w:rsidRPr="008D1B09">
          <w:rPr>
            <w:color w:val="007ABF" w:themeColor="hyperlink"/>
            <w:szCs w:val="20"/>
            <w:u w:val="single"/>
          </w:rPr>
          <w:t>RGU Assessment Policy</w:t>
        </w:r>
      </w:hyperlink>
      <w:r w:rsidRPr="008D1B09">
        <w:rPr>
          <w:szCs w:val="20"/>
        </w:rPr>
        <w:t xml:space="preserve">. It provides detail on the purpose, setting and implementation of wordage limits; lists what is included and excluded from the word count; and the penalty for exceeding the word count. </w:t>
      </w:r>
    </w:p>
    <w:p w14:paraId="63239F80" w14:textId="77777777" w:rsidR="008D1B09" w:rsidRPr="008D1B09" w:rsidRDefault="008D1B09" w:rsidP="008D1B09">
      <w:pPr>
        <w:pStyle w:val="Heading3"/>
      </w:pPr>
      <w:r w:rsidRPr="008D1B09">
        <w:t>What’s included in the word count?</w:t>
      </w:r>
    </w:p>
    <w:p w14:paraId="68AACE69" w14:textId="77777777" w:rsidR="008D1B09" w:rsidRPr="008D1B09" w:rsidRDefault="008D1B09" w:rsidP="008D1B09">
      <w:pPr>
        <w:tabs>
          <w:tab w:val="left" w:pos="1702"/>
        </w:tabs>
        <w:rPr>
          <w:szCs w:val="20"/>
        </w:rPr>
      </w:pPr>
      <w:r w:rsidRPr="008D1B09">
        <w:rPr>
          <w:szCs w:val="20"/>
        </w:rPr>
        <w:t>The table below lists the constituent parts which are included and excluded from the word limit of a Coursework; more detail can be found in the full Assessment Word Limit Statement. Images will not be allowed as a mechanism to circumvent the word count.</w:t>
      </w:r>
    </w:p>
    <w:tbl>
      <w:tblPr>
        <w:tblStyle w:val="RGUTableStyle-HeaderRowOnly1"/>
        <w:tblW w:w="0" w:type="auto"/>
        <w:tblCellMar>
          <w:top w:w="28" w:type="dxa"/>
          <w:bottom w:w="28" w:type="dxa"/>
        </w:tblCellMar>
        <w:tblLook w:val="04A0" w:firstRow="1" w:lastRow="0" w:firstColumn="1" w:lastColumn="0" w:noHBand="0" w:noVBand="1"/>
      </w:tblPr>
      <w:tblGrid>
        <w:gridCol w:w="4328"/>
        <w:gridCol w:w="4688"/>
      </w:tblGrid>
      <w:tr w:rsidR="008D1B09" w:rsidRPr="008D1B09" w14:paraId="044D04C4" w14:textId="77777777" w:rsidTr="004B4150">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673" w:type="dxa"/>
            <w:noWrap/>
          </w:tcPr>
          <w:p w14:paraId="7BBD74F9" w14:textId="77777777" w:rsidR="008D1B09" w:rsidRPr="008D1B09" w:rsidRDefault="008D1B09" w:rsidP="008D1B09">
            <w:pPr>
              <w:tabs>
                <w:tab w:val="left" w:pos="1702"/>
              </w:tabs>
              <w:spacing w:before="0" w:beforeAutospacing="0" w:after="0" w:afterAutospacing="0" w:line="240" w:lineRule="auto"/>
              <w:rPr>
                <w:szCs w:val="20"/>
              </w:rPr>
            </w:pPr>
            <w:r w:rsidRPr="008D1B09">
              <w:rPr>
                <w:szCs w:val="20"/>
              </w:rPr>
              <w:t>Excluded</w:t>
            </w:r>
          </w:p>
        </w:tc>
        <w:tc>
          <w:tcPr>
            <w:tcW w:w="5063" w:type="dxa"/>
            <w:noWrap/>
          </w:tcPr>
          <w:p w14:paraId="2E3D64B3" w14:textId="77777777" w:rsidR="008D1B09" w:rsidRPr="008D1B09" w:rsidRDefault="008D1B09" w:rsidP="008D1B09">
            <w:pPr>
              <w:tabs>
                <w:tab w:val="left" w:pos="1702"/>
              </w:tabs>
              <w:spacing w:before="0" w:beforeAutospacing="0" w:after="0" w:afterAutospacing="0" w:line="240" w:lineRule="auto"/>
              <w:cnfStyle w:val="100000000000" w:firstRow="1" w:lastRow="0" w:firstColumn="0" w:lastColumn="0" w:oddVBand="0" w:evenVBand="0" w:oddHBand="0" w:evenHBand="0" w:firstRowFirstColumn="0" w:firstRowLastColumn="0" w:lastRowFirstColumn="0" w:lastRowLastColumn="0"/>
              <w:rPr>
                <w:szCs w:val="20"/>
              </w:rPr>
            </w:pPr>
            <w:r w:rsidRPr="008D1B09">
              <w:rPr>
                <w:szCs w:val="20"/>
              </w:rPr>
              <w:t>Included</w:t>
            </w:r>
          </w:p>
        </w:tc>
      </w:tr>
      <w:tr w:rsidR="008D1B09" w:rsidRPr="008D1B09" w14:paraId="557AC0C8" w14:textId="77777777" w:rsidTr="004B4150">
        <w:tc>
          <w:tcPr>
            <w:cnfStyle w:val="001000000000" w:firstRow="0" w:lastRow="0" w:firstColumn="1" w:lastColumn="0" w:oddVBand="0" w:evenVBand="0" w:oddHBand="0" w:evenHBand="0" w:firstRowFirstColumn="0" w:firstRowLastColumn="0" w:lastRowFirstColumn="0" w:lastRowLastColumn="0"/>
            <w:tcW w:w="4673" w:type="dxa"/>
            <w:noWrap/>
          </w:tcPr>
          <w:p w14:paraId="19BC8F99" w14:textId="77777777" w:rsidR="008D1B09" w:rsidRPr="008D1B09" w:rsidRDefault="008D1B09" w:rsidP="008D1B09">
            <w:pPr>
              <w:pStyle w:val="ListParagraph"/>
              <w:numPr>
                <w:ilvl w:val="0"/>
                <w:numId w:val="13"/>
              </w:numPr>
              <w:rPr>
                <w:bCs/>
              </w:rPr>
            </w:pPr>
            <w:r w:rsidRPr="008D1B09">
              <w:t>Cover or Title Page</w:t>
            </w:r>
          </w:p>
          <w:p w14:paraId="71DDA37E" w14:textId="77777777" w:rsidR="008D1B09" w:rsidRPr="008D1B09" w:rsidRDefault="008D1B09" w:rsidP="008D1B09">
            <w:pPr>
              <w:pStyle w:val="ListParagraph"/>
              <w:numPr>
                <w:ilvl w:val="0"/>
                <w:numId w:val="13"/>
              </w:numPr>
              <w:rPr>
                <w:bCs/>
              </w:rPr>
            </w:pPr>
            <w:r w:rsidRPr="008D1B09">
              <w:t>Executive Summary (Reports) or Abstract</w:t>
            </w:r>
          </w:p>
          <w:p w14:paraId="5ED5FA7A" w14:textId="77777777" w:rsidR="008D1B09" w:rsidRPr="008D1B09" w:rsidRDefault="008D1B09" w:rsidP="008D1B09">
            <w:pPr>
              <w:pStyle w:val="ListParagraph"/>
              <w:numPr>
                <w:ilvl w:val="0"/>
                <w:numId w:val="13"/>
              </w:numPr>
              <w:rPr>
                <w:bCs/>
              </w:rPr>
            </w:pPr>
            <w:r w:rsidRPr="008D1B09">
              <w:t>Contents Page</w:t>
            </w:r>
          </w:p>
          <w:p w14:paraId="51F71521" w14:textId="77777777" w:rsidR="008D1B09" w:rsidRPr="008D1B09" w:rsidRDefault="008D1B09" w:rsidP="008D1B09">
            <w:pPr>
              <w:pStyle w:val="ListParagraph"/>
              <w:numPr>
                <w:ilvl w:val="0"/>
                <w:numId w:val="13"/>
              </w:numPr>
              <w:rPr>
                <w:bCs/>
              </w:rPr>
            </w:pPr>
            <w:r w:rsidRPr="008D1B09">
              <w:t>List of Abbreviations / Acronyms</w:t>
            </w:r>
          </w:p>
          <w:p w14:paraId="0EF261AB" w14:textId="77777777" w:rsidR="008D1B09" w:rsidRPr="008D1B09" w:rsidRDefault="008D1B09" w:rsidP="008D1B09">
            <w:pPr>
              <w:pStyle w:val="ListParagraph"/>
              <w:numPr>
                <w:ilvl w:val="0"/>
                <w:numId w:val="13"/>
              </w:numPr>
              <w:rPr>
                <w:bCs/>
              </w:rPr>
            </w:pPr>
            <w:r w:rsidRPr="008D1B09">
              <w:t>List of Tables / Figures</w:t>
            </w:r>
          </w:p>
          <w:p w14:paraId="039985F6" w14:textId="77777777" w:rsidR="008D1B09" w:rsidRPr="008D1B09" w:rsidRDefault="008D1B09" w:rsidP="008D1B09">
            <w:pPr>
              <w:pStyle w:val="ListParagraph"/>
              <w:numPr>
                <w:ilvl w:val="0"/>
                <w:numId w:val="13"/>
              </w:numPr>
              <w:rPr>
                <w:bCs/>
              </w:rPr>
            </w:pPr>
            <w:r w:rsidRPr="008D1B09">
              <w:t>Tables – mainly numeric content</w:t>
            </w:r>
          </w:p>
          <w:p w14:paraId="33B4E19F" w14:textId="77777777" w:rsidR="008D1B09" w:rsidRPr="008D1B09" w:rsidRDefault="008D1B09" w:rsidP="008D1B09">
            <w:pPr>
              <w:pStyle w:val="ListParagraph"/>
              <w:numPr>
                <w:ilvl w:val="0"/>
                <w:numId w:val="13"/>
              </w:numPr>
              <w:rPr>
                <w:bCs/>
              </w:rPr>
            </w:pPr>
            <w:r w:rsidRPr="008D1B09">
              <w:t>Figures</w:t>
            </w:r>
          </w:p>
          <w:p w14:paraId="3D404D87" w14:textId="77777777" w:rsidR="008D1B09" w:rsidRPr="008D1B09" w:rsidRDefault="008D1B09" w:rsidP="008D1B09">
            <w:pPr>
              <w:pStyle w:val="ListParagraph"/>
              <w:numPr>
                <w:ilvl w:val="0"/>
                <w:numId w:val="13"/>
              </w:numPr>
              <w:rPr>
                <w:bCs/>
              </w:rPr>
            </w:pPr>
            <w:r w:rsidRPr="008D1B09">
              <w:t>Reference List and/or Bibliography</w:t>
            </w:r>
          </w:p>
          <w:p w14:paraId="66EB19CB" w14:textId="77777777" w:rsidR="008D1B09" w:rsidRPr="008D1B09" w:rsidRDefault="008D1B09" w:rsidP="008D1B09">
            <w:pPr>
              <w:pStyle w:val="ListParagraph"/>
              <w:numPr>
                <w:ilvl w:val="0"/>
                <w:numId w:val="13"/>
              </w:numPr>
              <w:rPr>
                <w:bCs/>
              </w:rPr>
            </w:pPr>
            <w:r w:rsidRPr="008D1B09">
              <w:t>Appendices</w:t>
            </w:r>
          </w:p>
          <w:p w14:paraId="64497435" w14:textId="77777777" w:rsidR="008D1B09" w:rsidRPr="008D1B09" w:rsidRDefault="008D1B09" w:rsidP="008D1B09">
            <w:pPr>
              <w:pStyle w:val="ListParagraph"/>
              <w:numPr>
                <w:ilvl w:val="0"/>
                <w:numId w:val="13"/>
              </w:numPr>
              <w:rPr>
                <w:bCs/>
                <w:sz w:val="22"/>
                <w:szCs w:val="18"/>
              </w:rPr>
            </w:pPr>
            <w:r w:rsidRPr="008D1B09">
              <w:t>Glossary</w:t>
            </w:r>
          </w:p>
        </w:tc>
        <w:tc>
          <w:tcPr>
            <w:tcW w:w="5063" w:type="dxa"/>
            <w:noWrap/>
          </w:tcPr>
          <w:p w14:paraId="70FC11EF" w14:textId="77777777" w:rsidR="008D1B09" w:rsidRPr="008D1B09" w:rsidRDefault="008D1B09" w:rsidP="008D1B09">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rsidRPr="008D1B09">
              <w:t>Main Text e.g. Introduction, Literature Review, Methodology, Results, Discussion, Analysis, Conclusions, and Recommendations</w:t>
            </w:r>
          </w:p>
          <w:p w14:paraId="1148E142" w14:textId="77777777" w:rsidR="008D1B09" w:rsidRPr="008D1B09" w:rsidRDefault="008D1B09" w:rsidP="008D1B09">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rsidRPr="008D1B09">
              <w:t>Headings and subheadings</w:t>
            </w:r>
          </w:p>
          <w:p w14:paraId="33F655F4" w14:textId="77777777" w:rsidR="008D1B09" w:rsidRPr="008D1B09" w:rsidRDefault="008D1B09" w:rsidP="008D1B09">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rsidRPr="008D1B09">
              <w:t>In-text citations</w:t>
            </w:r>
          </w:p>
          <w:p w14:paraId="0C4C353B" w14:textId="77777777" w:rsidR="008D1B09" w:rsidRPr="008D1B09" w:rsidRDefault="008D1B09" w:rsidP="008D1B09">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rsidRPr="008D1B09">
              <w:t>Footnotes (relating to in-text footnote numbers)</w:t>
            </w:r>
          </w:p>
          <w:p w14:paraId="62A2C5C3" w14:textId="77777777" w:rsidR="008D1B09" w:rsidRPr="008D1B09" w:rsidRDefault="008D1B09" w:rsidP="008D1B09">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rsidRPr="008D1B09">
              <w:t>Quotes and quotations written within “…”</w:t>
            </w:r>
          </w:p>
          <w:p w14:paraId="1989C5EC" w14:textId="77777777" w:rsidR="008D1B09" w:rsidRPr="008D1B09" w:rsidRDefault="008D1B09" w:rsidP="008D1B09">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sz w:val="22"/>
                <w:szCs w:val="18"/>
              </w:rPr>
            </w:pPr>
            <w:r w:rsidRPr="008D1B09">
              <w:t>Tables – mainly text content</w:t>
            </w:r>
          </w:p>
        </w:tc>
      </w:tr>
    </w:tbl>
    <w:p w14:paraId="61428E86" w14:textId="77777777" w:rsidR="008D1B09" w:rsidRPr="008D1B09" w:rsidRDefault="008D1B09" w:rsidP="008D1B09">
      <w:pPr>
        <w:pStyle w:val="Heading3"/>
      </w:pPr>
      <w:r w:rsidRPr="008D1B09">
        <w:t>What are the penalties?</w:t>
      </w:r>
    </w:p>
    <w:p w14:paraId="51628AA9" w14:textId="77777777" w:rsidR="008D1B09" w:rsidRPr="008D1B09" w:rsidRDefault="008D1B09" w:rsidP="008D1B09">
      <w:pPr>
        <w:tabs>
          <w:tab w:val="left" w:pos="1702"/>
        </w:tabs>
        <w:spacing w:after="0"/>
        <w:rPr>
          <w:szCs w:val="20"/>
        </w:rPr>
      </w:pPr>
      <w:r w:rsidRPr="008D1B09">
        <w:rPr>
          <w:szCs w:val="20"/>
        </w:rPr>
        <w:t>The grade for the submission will be reduced to the next lowest grade if:</w:t>
      </w:r>
    </w:p>
    <w:p w14:paraId="4C6E6962" w14:textId="77777777" w:rsidR="008D1B09" w:rsidRPr="008D1B09" w:rsidRDefault="008D1B09" w:rsidP="008D1B09">
      <w:pPr>
        <w:pStyle w:val="ListParagraph"/>
        <w:numPr>
          <w:ilvl w:val="0"/>
          <w:numId w:val="14"/>
        </w:numPr>
        <w:spacing w:after="100" w:afterAutospacing="1"/>
        <w:ind w:left="360"/>
        <w:rPr>
          <w:szCs w:val="20"/>
        </w:rPr>
      </w:pPr>
      <w:r w:rsidRPr="008D1B09">
        <w:rPr>
          <w:szCs w:val="20"/>
        </w:rPr>
        <w:t>The word count of the submission is above the specified word limit by more than 10%.</w:t>
      </w:r>
    </w:p>
    <w:p w14:paraId="42CDB556" w14:textId="77777777" w:rsidR="008D1B09" w:rsidRPr="008D1B09" w:rsidRDefault="008D1B09" w:rsidP="008D1B09">
      <w:pPr>
        <w:pStyle w:val="ListParagraph"/>
        <w:numPr>
          <w:ilvl w:val="0"/>
          <w:numId w:val="14"/>
        </w:numPr>
        <w:spacing w:after="100" w:afterAutospacing="1"/>
        <w:ind w:left="360"/>
        <w:rPr>
          <w:szCs w:val="20"/>
        </w:rPr>
      </w:pPr>
      <w:r w:rsidRPr="008D1B09">
        <w:rPr>
          <w:szCs w:val="20"/>
        </w:rPr>
        <w:lastRenderedPageBreak/>
        <w:t>The submission contains an excessive use of text within Tables or Footnotes.</w:t>
      </w:r>
    </w:p>
    <w:p w14:paraId="6DFD1E3E" w14:textId="35F41522" w:rsidR="00C11212" w:rsidRDefault="008D1B09" w:rsidP="008D1B09">
      <w:pPr>
        <w:pStyle w:val="Heading2"/>
      </w:pPr>
      <w:r>
        <w:t>What are the categories of Gen AI use?</w:t>
      </w:r>
    </w:p>
    <w:p w14:paraId="00FBCEA2" w14:textId="12CFC2E9" w:rsidR="008D1B09" w:rsidRDefault="008D1B09" w:rsidP="008D1B09">
      <w:r>
        <w:t>The table below describes the different categories of Gen AI use in assessment.</w:t>
      </w:r>
    </w:p>
    <w:tbl>
      <w:tblPr>
        <w:tblStyle w:val="RGUTableStyle-HeaderRowOnly"/>
        <w:tblW w:w="9129" w:type="dxa"/>
        <w:tblInd w:w="80" w:type="dxa"/>
        <w:tblCellMar>
          <w:top w:w="28" w:type="dxa"/>
          <w:left w:w="57" w:type="dxa"/>
          <w:bottom w:w="28" w:type="dxa"/>
          <w:right w:w="57" w:type="dxa"/>
        </w:tblCellMar>
        <w:tblLook w:val="04A0" w:firstRow="1" w:lastRow="0" w:firstColumn="1" w:lastColumn="0" w:noHBand="0" w:noVBand="1"/>
      </w:tblPr>
      <w:tblGrid>
        <w:gridCol w:w="1475"/>
        <w:gridCol w:w="7654"/>
      </w:tblGrid>
      <w:tr w:rsidR="008D1B09" w:rsidRPr="000052BF" w14:paraId="37CB9834" w14:textId="0BF26D7C" w:rsidTr="008D1B0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75" w:type="dxa"/>
            <w:vAlign w:val="center"/>
          </w:tcPr>
          <w:p w14:paraId="0799F152" w14:textId="77777777" w:rsidR="008D1B09" w:rsidRPr="000052BF" w:rsidRDefault="008D1B09" w:rsidP="00AB7CE4">
            <w:pPr>
              <w:spacing w:line="240" w:lineRule="auto"/>
              <w:jc w:val="center"/>
            </w:pPr>
            <w:r w:rsidRPr="000052BF">
              <w:t>Category</w:t>
            </w:r>
          </w:p>
        </w:tc>
        <w:tc>
          <w:tcPr>
            <w:tcW w:w="7654" w:type="dxa"/>
          </w:tcPr>
          <w:p w14:paraId="6E5EEC03" w14:textId="7FDE26E8" w:rsidR="008D1B09" w:rsidRPr="000052BF" w:rsidRDefault="008D1B09" w:rsidP="004B4150">
            <w:pPr>
              <w:spacing w:line="240" w:lineRule="auto"/>
              <w:cnfStyle w:val="100000000000" w:firstRow="1" w:lastRow="0" w:firstColumn="0" w:lastColumn="0" w:oddVBand="0" w:evenVBand="0" w:oddHBand="0" w:evenHBand="0" w:firstRowFirstColumn="0" w:firstRowLastColumn="0" w:lastRowFirstColumn="0" w:lastRowLastColumn="0"/>
            </w:pPr>
            <w:r>
              <w:t>Description</w:t>
            </w:r>
            <w:r w:rsidRPr="008D1B09">
              <w:rPr>
                <w:b w:val="0"/>
                <w:bCs/>
              </w:rPr>
              <w:t xml:space="preserve"> *</w:t>
            </w:r>
          </w:p>
        </w:tc>
      </w:tr>
      <w:tr w:rsidR="008D1B09" w:rsidRPr="0036261B" w14:paraId="7CAA54A4" w14:textId="4A91113F" w:rsidTr="008D1B09">
        <w:trPr>
          <w:trHeight w:val="737"/>
        </w:trPr>
        <w:tc>
          <w:tcPr>
            <w:cnfStyle w:val="001000000000" w:firstRow="0" w:lastRow="0" w:firstColumn="1" w:lastColumn="0" w:oddVBand="0" w:evenVBand="0" w:oddHBand="0" w:evenHBand="0" w:firstRowFirstColumn="0" w:firstRowLastColumn="0" w:lastRowFirstColumn="0" w:lastRowLastColumn="0"/>
            <w:tcW w:w="1475" w:type="dxa"/>
            <w:vAlign w:val="center"/>
          </w:tcPr>
          <w:p w14:paraId="189ACC53" w14:textId="77777777" w:rsidR="008D1B09" w:rsidRDefault="008D1B09" w:rsidP="004B4150">
            <w:pPr>
              <w:spacing w:before="0" w:beforeAutospacing="0" w:after="0" w:afterAutospacing="0" w:line="240" w:lineRule="auto"/>
              <w:jc w:val="center"/>
              <w:rPr>
                <w:bCs/>
              </w:rPr>
            </w:pPr>
            <w:r w:rsidRPr="00142A8A">
              <w:rPr>
                <w:noProof/>
                <w:color w:val="C00000"/>
                <w:sz w:val="36"/>
                <w:szCs w:val="36"/>
              </w:rPr>
              <w:drawing>
                <wp:inline distT="0" distB="0" distL="0" distR="0" wp14:anchorId="6D8D017E" wp14:editId="557F299F">
                  <wp:extent cx="360000" cy="360000"/>
                  <wp:effectExtent l="0" t="0" r="2540" b="2540"/>
                  <wp:docPr id="1790876239" name="Graphic 2"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1556" name="Graphic 1236051556" descr="Badge 1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360000" cy="360000"/>
                          </a:xfrm>
                          <a:prstGeom prst="rect">
                            <a:avLst/>
                          </a:prstGeom>
                        </pic:spPr>
                      </pic:pic>
                    </a:graphicData>
                  </a:graphic>
                </wp:inline>
              </w:drawing>
            </w:r>
          </w:p>
          <w:p w14:paraId="059D3FEF" w14:textId="77777777" w:rsidR="008D1B09" w:rsidRPr="0036261B" w:rsidRDefault="008D1B09" w:rsidP="00735FA7">
            <w:pPr>
              <w:spacing w:before="0" w:beforeAutospacing="0" w:after="0" w:afterAutospacing="0" w:line="240" w:lineRule="auto"/>
              <w:jc w:val="center"/>
              <w:rPr>
                <w:b/>
              </w:rPr>
            </w:pPr>
            <w:r w:rsidRPr="00755CE0">
              <w:rPr>
                <w:b/>
              </w:rPr>
              <w:t>No AI</w:t>
            </w:r>
          </w:p>
        </w:tc>
        <w:tc>
          <w:tcPr>
            <w:tcW w:w="7654" w:type="dxa"/>
          </w:tcPr>
          <w:p w14:paraId="3C5F6239" w14:textId="77777777" w:rsidR="009F4C8B" w:rsidRDefault="009F4C8B" w:rsidP="009F4C8B">
            <w:pPr>
              <w:spacing w:before="0" w:beforeAutospacing="0" w:after="120" w:afterAutospacing="0"/>
              <w:cnfStyle w:val="000000000000" w:firstRow="0" w:lastRow="0" w:firstColumn="0" w:lastColumn="0" w:oddVBand="0" w:evenVBand="0" w:oddHBand="0" w:evenHBand="0" w:firstRowFirstColumn="0" w:firstRowLastColumn="0" w:lastRowFirstColumn="0" w:lastRowLastColumn="0"/>
            </w:pPr>
            <w:r>
              <w:t>Gen AI use is not authorised.</w:t>
            </w:r>
          </w:p>
          <w:p w14:paraId="3A4F75EE" w14:textId="55E4D157" w:rsidR="008D1B09" w:rsidRPr="00142A8A"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1C417B">
              <w:t xml:space="preserve">You </w:t>
            </w:r>
            <w:r w:rsidRPr="001C417B">
              <w:rPr>
                <w:rStyle w:val="Listparagraph2Char"/>
              </w:rPr>
              <w:t>must not use Gen</w:t>
            </w:r>
            <w:r w:rsidRPr="001C417B">
              <w:t xml:space="preserve"> AI at any point to complete the assessment.</w:t>
            </w:r>
          </w:p>
        </w:tc>
      </w:tr>
      <w:tr w:rsidR="008D1B09" w:rsidRPr="0036261B" w14:paraId="7175457C" w14:textId="156BEF59" w:rsidTr="008D1B09">
        <w:trPr>
          <w:trHeight w:val="737"/>
        </w:trPr>
        <w:tc>
          <w:tcPr>
            <w:cnfStyle w:val="001000000000" w:firstRow="0" w:lastRow="0" w:firstColumn="1" w:lastColumn="0" w:oddVBand="0" w:evenVBand="0" w:oddHBand="0" w:evenHBand="0" w:firstRowFirstColumn="0" w:firstRowLastColumn="0" w:lastRowFirstColumn="0" w:lastRowLastColumn="0"/>
            <w:tcW w:w="1475" w:type="dxa"/>
            <w:vAlign w:val="center"/>
          </w:tcPr>
          <w:p w14:paraId="2D7E06D9" w14:textId="77777777" w:rsidR="008D1B09" w:rsidRDefault="008D1B09" w:rsidP="004B4150">
            <w:pPr>
              <w:spacing w:before="0" w:beforeAutospacing="0" w:after="0" w:afterAutospacing="0" w:line="240" w:lineRule="auto"/>
              <w:jc w:val="center"/>
              <w:rPr>
                <w:b/>
              </w:rPr>
            </w:pPr>
            <w:r w:rsidRPr="00142A8A">
              <w:rPr>
                <w:noProof/>
                <w:color w:val="C00000"/>
                <w:sz w:val="36"/>
                <w:szCs w:val="36"/>
              </w:rPr>
              <w:drawing>
                <wp:inline distT="0" distB="0" distL="0" distR="0" wp14:anchorId="0A6C9381" wp14:editId="02636E12">
                  <wp:extent cx="360000" cy="360000"/>
                  <wp:effectExtent l="0" t="0" r="2540" b="2540"/>
                  <wp:docPr id="1301765400" name="Graphic 4"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30412" name="Graphic 1855430412" descr="Badg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360000" cy="360000"/>
                          </a:xfrm>
                          <a:prstGeom prst="rect">
                            <a:avLst/>
                          </a:prstGeom>
                        </pic:spPr>
                      </pic:pic>
                    </a:graphicData>
                  </a:graphic>
                </wp:inline>
              </w:drawing>
            </w:r>
          </w:p>
          <w:p w14:paraId="56D982A1" w14:textId="77777777" w:rsidR="008D1B09" w:rsidRPr="0036261B" w:rsidRDefault="008D1B09" w:rsidP="00735FA7">
            <w:pPr>
              <w:spacing w:before="0" w:beforeAutospacing="0" w:after="0" w:afterAutospacing="0" w:line="240" w:lineRule="auto"/>
              <w:jc w:val="center"/>
              <w:rPr>
                <w:b/>
              </w:rPr>
            </w:pPr>
            <w:r w:rsidRPr="00755CE0">
              <w:rPr>
                <w:b/>
              </w:rPr>
              <w:t>Ideas</w:t>
            </w:r>
          </w:p>
        </w:tc>
        <w:tc>
          <w:tcPr>
            <w:tcW w:w="7654" w:type="dxa"/>
          </w:tcPr>
          <w:p w14:paraId="13F14A4E" w14:textId="77777777" w:rsidR="009F4C8B" w:rsidRDefault="009F4C8B" w:rsidP="009F4C8B">
            <w:pPr>
              <w:spacing w:before="0" w:beforeAutospacing="0" w:after="120" w:afterAutospacing="0"/>
              <w:cnfStyle w:val="000000000000" w:firstRow="0" w:lastRow="0" w:firstColumn="0" w:lastColumn="0" w:oddVBand="0" w:evenVBand="0" w:oddHBand="0" w:evenHBand="0" w:firstRowFirstColumn="0" w:firstRowLastColumn="0" w:lastRowFirstColumn="0" w:lastRowLastColumn="0"/>
            </w:pPr>
            <w:r w:rsidRPr="003E0133">
              <w:t xml:space="preserve">You may use Gen AI to plan, research and generate ideas for the content and structure, or on how to improve the work. </w:t>
            </w:r>
          </w:p>
          <w:p w14:paraId="5B5948DC" w14:textId="77777777" w:rsidR="008D1B09"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noProof/>
              </w:rPr>
            </w:pPr>
            <w:r>
              <w:rPr>
                <w:noProof/>
              </w:rPr>
              <w:t>This may be optional or a requirement of the assessment.</w:t>
            </w:r>
          </w:p>
          <w:p w14:paraId="68C9F289" w14:textId="0AA35A08" w:rsidR="009F4C8B" w:rsidRPr="00142A8A"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noProof/>
              </w:rPr>
            </w:pPr>
            <w:r>
              <w:rPr>
                <w:noProof/>
              </w:rPr>
              <w:t>No Gen AI content is allowed in the final submission.</w:t>
            </w:r>
          </w:p>
        </w:tc>
      </w:tr>
      <w:tr w:rsidR="008D1B09" w:rsidRPr="0036261B" w14:paraId="22DB7F8C" w14:textId="266A5D5E" w:rsidTr="008D1B09">
        <w:trPr>
          <w:trHeight w:val="737"/>
        </w:trPr>
        <w:tc>
          <w:tcPr>
            <w:cnfStyle w:val="001000000000" w:firstRow="0" w:lastRow="0" w:firstColumn="1" w:lastColumn="0" w:oddVBand="0" w:evenVBand="0" w:oddHBand="0" w:evenHBand="0" w:firstRowFirstColumn="0" w:firstRowLastColumn="0" w:lastRowFirstColumn="0" w:lastRowLastColumn="0"/>
            <w:tcW w:w="1475" w:type="dxa"/>
            <w:vAlign w:val="center"/>
          </w:tcPr>
          <w:p w14:paraId="3AF78E93" w14:textId="77777777" w:rsidR="008D1B09" w:rsidRDefault="008D1B09" w:rsidP="004B4150">
            <w:pPr>
              <w:spacing w:before="0" w:beforeAutospacing="0" w:after="0" w:afterAutospacing="0" w:line="240" w:lineRule="auto"/>
              <w:jc w:val="center"/>
              <w:rPr>
                <w:b/>
              </w:rPr>
            </w:pPr>
            <w:r w:rsidRPr="00142A8A">
              <w:rPr>
                <w:noProof/>
                <w:color w:val="C00000"/>
                <w:sz w:val="36"/>
                <w:szCs w:val="36"/>
              </w:rPr>
              <w:drawing>
                <wp:inline distT="0" distB="0" distL="0" distR="0" wp14:anchorId="3B82507A" wp14:editId="11562B0C">
                  <wp:extent cx="360000" cy="360000"/>
                  <wp:effectExtent l="0" t="0" r="2540" b="2540"/>
                  <wp:docPr id="1093456627" name="Graphic 5" descr="Badge 3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32526" name="Graphic 1362232526" descr="Badge 3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p w14:paraId="46255FDD" w14:textId="77777777" w:rsidR="008D1B09" w:rsidRPr="0036261B" w:rsidRDefault="008D1B09" w:rsidP="00735FA7">
            <w:pPr>
              <w:spacing w:before="0" w:beforeAutospacing="0" w:after="0" w:afterAutospacing="0" w:line="240" w:lineRule="auto"/>
              <w:jc w:val="center"/>
              <w:rPr>
                <w:b/>
              </w:rPr>
            </w:pPr>
            <w:r w:rsidRPr="00755CE0">
              <w:rPr>
                <w:b/>
              </w:rPr>
              <w:t>Editing</w:t>
            </w:r>
          </w:p>
        </w:tc>
        <w:tc>
          <w:tcPr>
            <w:tcW w:w="7654" w:type="dxa"/>
          </w:tcPr>
          <w:p w14:paraId="1BBA39DA" w14:textId="77777777" w:rsidR="009F4C8B" w:rsidRDefault="009F4C8B" w:rsidP="009F4C8B">
            <w:pPr>
              <w:spacing w:before="0" w:beforeAutospacing="0" w:after="120" w:afterAutospacing="0"/>
              <w:cnfStyle w:val="000000000000" w:firstRow="0" w:lastRow="0" w:firstColumn="0" w:lastColumn="0" w:oddVBand="0" w:evenVBand="0" w:oddHBand="0" w:evenHBand="0" w:firstRowFirstColumn="0" w:firstRowLastColumn="0" w:lastRowFirstColumn="0" w:lastRowLastColumn="0"/>
            </w:pPr>
            <w:r w:rsidRPr="003E0133">
              <w:t xml:space="preserve">You may use Gen AI to improve the communication and appearance of your work, i.e. to refine, edit and enhance the language or presentation of the original work (e.g. proofreading; image editing). </w:t>
            </w:r>
          </w:p>
          <w:p w14:paraId="7173FB7B" w14:textId="77777777" w:rsidR="009F4C8B"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noProof/>
              </w:rPr>
            </w:pPr>
            <w:r>
              <w:rPr>
                <w:noProof/>
              </w:rPr>
              <w:t>This may be optional or a requirement of the assessment.</w:t>
            </w:r>
          </w:p>
          <w:p w14:paraId="7B8C1CBC" w14:textId="3F5BAB54" w:rsidR="009F4C8B"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noProof/>
              </w:rPr>
            </w:pPr>
            <w:r>
              <w:rPr>
                <w:noProof/>
              </w:rPr>
              <w:t>No new content can be created.</w:t>
            </w:r>
          </w:p>
          <w:p w14:paraId="598CB2B1" w14:textId="6EF2B307" w:rsidR="008D1B09" w:rsidRPr="00142A8A"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noProof/>
              </w:rPr>
            </w:pPr>
            <w:r>
              <w:rPr>
                <w:noProof/>
              </w:rPr>
              <w:t>English is the language of assessment at RGU, therefore submitted work must not include text produced using translation tools (false authorship).</w:t>
            </w:r>
          </w:p>
        </w:tc>
      </w:tr>
      <w:tr w:rsidR="008D1B09" w:rsidRPr="0036261B" w14:paraId="3A9E1F30" w14:textId="05B01E73" w:rsidTr="008D1B09">
        <w:trPr>
          <w:trHeight w:val="737"/>
        </w:trPr>
        <w:tc>
          <w:tcPr>
            <w:cnfStyle w:val="001000000000" w:firstRow="0" w:lastRow="0" w:firstColumn="1" w:lastColumn="0" w:oddVBand="0" w:evenVBand="0" w:oddHBand="0" w:evenHBand="0" w:firstRowFirstColumn="0" w:firstRowLastColumn="0" w:lastRowFirstColumn="0" w:lastRowLastColumn="0"/>
            <w:tcW w:w="1475" w:type="dxa"/>
            <w:vAlign w:val="center"/>
          </w:tcPr>
          <w:p w14:paraId="59B8E4AA" w14:textId="77777777" w:rsidR="008D1B09" w:rsidRDefault="008D1B09" w:rsidP="004B4150">
            <w:pPr>
              <w:spacing w:before="0" w:beforeAutospacing="0" w:after="0" w:afterAutospacing="0" w:line="240" w:lineRule="auto"/>
              <w:jc w:val="center"/>
              <w:rPr>
                <w:b/>
              </w:rPr>
            </w:pPr>
            <w:r w:rsidRPr="00142A8A">
              <w:rPr>
                <w:noProof/>
                <w:color w:val="C00000"/>
                <w:sz w:val="36"/>
                <w:szCs w:val="36"/>
              </w:rPr>
              <w:drawing>
                <wp:inline distT="0" distB="0" distL="0" distR="0" wp14:anchorId="31BE23DB" wp14:editId="667260BF">
                  <wp:extent cx="360000" cy="360000"/>
                  <wp:effectExtent l="0" t="0" r="2540" b="2540"/>
                  <wp:docPr id="264752817" name="Graphic 3" descr="Badge 4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8700" name="Graphic 193828700" descr="Badge 4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360000" cy="360000"/>
                          </a:xfrm>
                          <a:prstGeom prst="rect">
                            <a:avLst/>
                          </a:prstGeom>
                        </pic:spPr>
                      </pic:pic>
                    </a:graphicData>
                  </a:graphic>
                </wp:inline>
              </w:drawing>
            </w:r>
          </w:p>
          <w:p w14:paraId="2529408D" w14:textId="77777777" w:rsidR="008D1B09" w:rsidRPr="0036261B" w:rsidRDefault="008D1B09" w:rsidP="00735FA7">
            <w:pPr>
              <w:spacing w:before="0" w:beforeAutospacing="0" w:after="0" w:afterAutospacing="0" w:line="240" w:lineRule="auto"/>
              <w:jc w:val="center"/>
              <w:rPr>
                <w:b/>
              </w:rPr>
            </w:pPr>
            <w:r w:rsidRPr="00755CE0">
              <w:rPr>
                <w:b/>
              </w:rPr>
              <w:t>Tasks</w:t>
            </w:r>
          </w:p>
        </w:tc>
        <w:tc>
          <w:tcPr>
            <w:tcW w:w="7654" w:type="dxa"/>
          </w:tcPr>
          <w:p w14:paraId="3FAC53B4" w14:textId="77777777" w:rsidR="009F4C8B" w:rsidRPr="003E0133" w:rsidRDefault="009F4C8B" w:rsidP="009F4C8B">
            <w:pPr>
              <w:spacing w:before="0" w:beforeAutospacing="0" w:after="120" w:afterAutospacing="0"/>
              <w:cnfStyle w:val="000000000000" w:firstRow="0" w:lastRow="0" w:firstColumn="0" w:lastColumn="0" w:oddVBand="0" w:evenVBand="0" w:oddHBand="0" w:evenHBand="0" w:firstRowFirstColumn="0" w:firstRowLastColumn="0" w:lastRowFirstColumn="0" w:lastRowLastColumn="0"/>
            </w:pPr>
            <w:r w:rsidRPr="003E0133">
              <w:t xml:space="preserve">You can use Gen AI to complete certain elements of the assessment task. </w:t>
            </w:r>
          </w:p>
          <w:p w14:paraId="508CD5B4" w14:textId="6F681F1F" w:rsidR="008D1B09" w:rsidRPr="00142A8A"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rPr>
                <w:noProof/>
              </w:rPr>
            </w:pPr>
            <w:r>
              <w:rPr>
                <w:noProof/>
              </w:rPr>
              <w:t>This may be optional or a requirement of the assessment.</w:t>
            </w:r>
          </w:p>
        </w:tc>
      </w:tr>
      <w:tr w:rsidR="008D1B09" w:rsidRPr="0036261B" w14:paraId="3CB4577C" w14:textId="45EF2F82" w:rsidTr="008D1B09">
        <w:trPr>
          <w:trHeight w:val="737"/>
        </w:trPr>
        <w:tc>
          <w:tcPr>
            <w:cnfStyle w:val="001000000000" w:firstRow="0" w:lastRow="0" w:firstColumn="1" w:lastColumn="0" w:oddVBand="0" w:evenVBand="0" w:oddHBand="0" w:evenHBand="0" w:firstRowFirstColumn="0" w:firstRowLastColumn="0" w:lastRowFirstColumn="0" w:lastRowLastColumn="0"/>
            <w:tcW w:w="1475" w:type="dxa"/>
            <w:vAlign w:val="center"/>
          </w:tcPr>
          <w:p w14:paraId="5F1F5698" w14:textId="77777777" w:rsidR="008D1B09" w:rsidRDefault="008D1B09" w:rsidP="004B4150">
            <w:pPr>
              <w:spacing w:before="0" w:beforeAutospacing="0" w:after="0" w:afterAutospacing="0" w:line="240" w:lineRule="auto"/>
              <w:jc w:val="center"/>
              <w:rPr>
                <w:b/>
              </w:rPr>
            </w:pPr>
            <w:r w:rsidRPr="00142A8A">
              <w:rPr>
                <w:noProof/>
                <w:color w:val="C00000"/>
                <w:sz w:val="36"/>
                <w:szCs w:val="36"/>
              </w:rPr>
              <w:drawing>
                <wp:inline distT="0" distB="0" distL="0" distR="0" wp14:anchorId="4CF67792" wp14:editId="2656035E">
                  <wp:extent cx="360000" cy="360000"/>
                  <wp:effectExtent l="0" t="0" r="2540" b="2540"/>
                  <wp:docPr id="1129755875" name="Graphic 6" descr="Badge 5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2746" name="Graphic 286002746" descr="Badge 5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360000" cy="360000"/>
                          </a:xfrm>
                          <a:prstGeom prst="rect">
                            <a:avLst/>
                          </a:prstGeom>
                        </pic:spPr>
                      </pic:pic>
                    </a:graphicData>
                  </a:graphic>
                </wp:inline>
              </w:drawing>
            </w:r>
          </w:p>
          <w:p w14:paraId="5049DD1C" w14:textId="77777777" w:rsidR="008D1B09" w:rsidRPr="0036261B" w:rsidRDefault="008D1B09" w:rsidP="00735FA7">
            <w:pPr>
              <w:spacing w:before="0" w:beforeAutospacing="0" w:after="0" w:afterAutospacing="0" w:line="240" w:lineRule="auto"/>
              <w:jc w:val="center"/>
              <w:rPr>
                <w:b/>
                <w:color w:val="005A8F" w:themeColor="accent3" w:themeShade="BF"/>
                <w:sz w:val="48"/>
                <w:szCs w:val="44"/>
              </w:rPr>
            </w:pPr>
            <w:r w:rsidRPr="00755CE0">
              <w:rPr>
                <w:b/>
              </w:rPr>
              <w:t>Full AI</w:t>
            </w:r>
          </w:p>
        </w:tc>
        <w:tc>
          <w:tcPr>
            <w:tcW w:w="7654" w:type="dxa"/>
          </w:tcPr>
          <w:p w14:paraId="056FC896" w14:textId="77777777" w:rsidR="009F4C8B" w:rsidRDefault="009F4C8B" w:rsidP="009F4C8B">
            <w:pPr>
              <w:spacing w:before="0" w:beforeAutospacing="0" w:after="120" w:afterAutospacing="0"/>
              <w:cnfStyle w:val="000000000000" w:firstRow="0" w:lastRow="0" w:firstColumn="0" w:lastColumn="0" w:oddVBand="0" w:evenVBand="0" w:oddHBand="0" w:evenHBand="0" w:firstRowFirstColumn="0" w:firstRowLastColumn="0" w:lastRowFirstColumn="0" w:lastRowLastColumn="0"/>
            </w:pPr>
            <w:r w:rsidRPr="003E0133">
              <w:t xml:space="preserve">You can use Gen AI throughout the assessment. </w:t>
            </w:r>
          </w:p>
          <w:p w14:paraId="3746C599" w14:textId="31176037" w:rsidR="009F4C8B"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noProof/>
              </w:rPr>
              <w:t>This may be optional or a requirement of the assessment.</w:t>
            </w:r>
          </w:p>
          <w:p w14:paraId="03FE7542" w14:textId="76441428" w:rsidR="008D1B09" w:rsidRPr="00142A8A" w:rsidRDefault="009F4C8B" w:rsidP="009F4C8B">
            <w:pPr>
              <w:pStyle w:val="ListParagraph"/>
              <w:numPr>
                <w:ilvl w:val="0"/>
                <w:numId w:val="18"/>
              </w:numPr>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noProof/>
              </w:rPr>
              <w:t>English is the language of assessment at RGU, therefore submitted work must not include text produced using translation tools (false authorship).</w:t>
            </w:r>
          </w:p>
        </w:tc>
      </w:tr>
    </w:tbl>
    <w:p w14:paraId="04860C9A" w14:textId="77777777" w:rsidR="008D1B09" w:rsidRDefault="008D1B09" w:rsidP="008D1B09">
      <w:r>
        <w:t xml:space="preserve">* For all categories, please see the </w:t>
      </w:r>
      <w:hyperlink r:id="rId26" w:anchor="/" w:history="1">
        <w:r w:rsidRPr="0071173E">
          <w:rPr>
            <w:rStyle w:val="Hyperlink"/>
          </w:rPr>
          <w:t>Academic Integrity in Practice</w:t>
        </w:r>
      </w:hyperlink>
      <w:r>
        <w:t xml:space="preserve"> resource which contains guidance on </w:t>
      </w:r>
      <w:hyperlink r:id="rId27" w:anchor="/lessons/bs7LA5dPePoUAphFsvNpksQfe_7NPlF3" w:history="1">
        <w:r w:rsidRPr="0071173E">
          <w:rPr>
            <w:rStyle w:val="Hyperlink"/>
          </w:rPr>
          <w:t>Document Control</w:t>
        </w:r>
      </w:hyperlink>
      <w:r>
        <w:t xml:space="preserve"> for maintaining academic integrity.  </w:t>
      </w:r>
    </w:p>
    <w:p w14:paraId="0E016886" w14:textId="77777777" w:rsidR="009F4C8B" w:rsidRPr="00667010" w:rsidRDefault="009F4C8B" w:rsidP="009F4C8B">
      <w:pPr>
        <w:pStyle w:val="Heading3"/>
      </w:pPr>
      <w:r w:rsidRPr="00667010">
        <w:lastRenderedPageBreak/>
        <w:t>Citing and referencing use of Gen</w:t>
      </w:r>
      <w:r>
        <w:t xml:space="preserve"> </w:t>
      </w:r>
      <w:r w:rsidRPr="00667010">
        <w:t>AI</w:t>
      </w:r>
    </w:p>
    <w:p w14:paraId="671393C0" w14:textId="03B29E51" w:rsidR="009F4C8B" w:rsidRDefault="009F4C8B" w:rsidP="009F4C8B">
      <w:pPr>
        <w:shd w:val="clear" w:color="auto" w:fill="FFFFFF"/>
        <w:spacing w:after="120"/>
      </w:pPr>
      <w:r>
        <w:t xml:space="preserve">RGU Library has guidance for citing and referencing </w:t>
      </w:r>
      <w:r w:rsidR="00DA0281">
        <w:t xml:space="preserve">use of Gen AI </w:t>
      </w:r>
      <w:r>
        <w:t xml:space="preserve">in the style of </w:t>
      </w:r>
      <w:hyperlink r:id="rId28" w:history="1">
        <w:r w:rsidRPr="00687AF7">
          <w:rPr>
            <w:rStyle w:val="Hyperlink"/>
          </w:rPr>
          <w:t>Harvard</w:t>
        </w:r>
      </w:hyperlink>
      <w:r>
        <w:t xml:space="preserve">, </w:t>
      </w:r>
      <w:hyperlink r:id="rId29" w:history="1">
        <w:r w:rsidRPr="00687AF7">
          <w:rPr>
            <w:rStyle w:val="Hyperlink"/>
          </w:rPr>
          <w:t>Vancouver</w:t>
        </w:r>
      </w:hyperlink>
      <w:r>
        <w:t xml:space="preserve">, </w:t>
      </w:r>
      <w:hyperlink r:id="rId30" w:history="1">
        <w:r w:rsidRPr="00687AF7">
          <w:rPr>
            <w:rStyle w:val="Hyperlink"/>
          </w:rPr>
          <w:t>APA</w:t>
        </w:r>
      </w:hyperlink>
      <w:r>
        <w:t xml:space="preserve"> and </w:t>
      </w:r>
      <w:hyperlink r:id="rId31" w:history="1">
        <w:r w:rsidRPr="00687AF7">
          <w:rPr>
            <w:rStyle w:val="Hyperlink"/>
          </w:rPr>
          <w:t>OSCOLA</w:t>
        </w:r>
      </w:hyperlink>
      <w:r>
        <w:t xml:space="preserve">. </w:t>
      </w:r>
    </w:p>
    <w:p w14:paraId="751819FE" w14:textId="77777777" w:rsidR="009F4C8B" w:rsidRDefault="009F4C8B" w:rsidP="009F4C8B">
      <w:pPr>
        <w:pStyle w:val="Heading3"/>
      </w:pPr>
      <w:r>
        <w:t>Acknowledging use of Gen AI</w:t>
      </w:r>
    </w:p>
    <w:p w14:paraId="38AA1F08" w14:textId="77777777" w:rsidR="009F4C8B" w:rsidRPr="00D4536C" w:rsidRDefault="009F4C8B" w:rsidP="009F4C8B">
      <w:pPr>
        <w:shd w:val="clear" w:color="auto" w:fill="FFFFFF"/>
        <w:spacing w:after="120"/>
        <w:rPr>
          <w:rFonts w:eastAsia="Times New Roman" w:cstheme="minorHAnsi"/>
          <w:bCs/>
          <w:color w:val="000000"/>
          <w:szCs w:val="24"/>
          <w:lang w:eastAsia="en-GB"/>
        </w:rPr>
      </w:pPr>
      <w:r>
        <w:rPr>
          <w:rFonts w:eastAsia="Times New Roman" w:cstheme="minorHAnsi"/>
          <w:bCs/>
          <w:color w:val="000000"/>
          <w:szCs w:val="24"/>
          <w:lang w:eastAsia="en-GB"/>
        </w:rPr>
        <w:t xml:space="preserve">If you </w:t>
      </w:r>
      <w:proofErr w:type="gramStart"/>
      <w:r>
        <w:rPr>
          <w:rFonts w:eastAsia="Times New Roman" w:cstheme="minorHAnsi"/>
          <w:bCs/>
          <w:color w:val="000000"/>
          <w:szCs w:val="24"/>
          <w:lang w:eastAsia="en-GB"/>
        </w:rPr>
        <w:t>have to</w:t>
      </w:r>
      <w:proofErr w:type="gramEnd"/>
      <w:r>
        <w:rPr>
          <w:rFonts w:eastAsia="Times New Roman" w:cstheme="minorHAnsi"/>
          <w:bCs/>
          <w:color w:val="000000"/>
          <w:szCs w:val="24"/>
          <w:lang w:eastAsia="en-GB"/>
        </w:rPr>
        <w:t xml:space="preserve"> acknowledge Gen AI use, you can use this template unless otherwise specified: </w:t>
      </w:r>
    </w:p>
    <w:p w14:paraId="71755630" w14:textId="77777777" w:rsidR="009F4C8B" w:rsidRPr="00966477" w:rsidRDefault="009F4C8B" w:rsidP="009F4C8B">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FC8E2" w:themeFill="accent2" w:themeFillTint="66"/>
        <w:tabs>
          <w:tab w:val="left" w:pos="1702"/>
        </w:tabs>
        <w:spacing w:after="0"/>
        <w:rPr>
          <w:sz w:val="4"/>
          <w:szCs w:val="4"/>
        </w:rPr>
      </w:pPr>
    </w:p>
    <w:p w14:paraId="3D7858F0" w14:textId="77777777" w:rsidR="009F4C8B" w:rsidRPr="000A5EB6" w:rsidRDefault="009F4C8B" w:rsidP="009F4C8B">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FC8E2" w:themeFill="accent2" w:themeFillTint="66"/>
        <w:tabs>
          <w:tab w:val="left" w:pos="1702"/>
        </w:tabs>
        <w:spacing w:after="0"/>
      </w:pPr>
      <w:r w:rsidRPr="000A5EB6">
        <w:t>“I acknowledge use of [</w:t>
      </w:r>
      <w:r w:rsidRPr="000A5EB6">
        <w:rPr>
          <w:color w:val="712177" w:themeColor="accent1"/>
        </w:rPr>
        <w:t>insert name of Gen</w:t>
      </w:r>
      <w:r>
        <w:rPr>
          <w:color w:val="712177" w:themeColor="accent1"/>
        </w:rPr>
        <w:t xml:space="preserve"> </w:t>
      </w:r>
      <w:r w:rsidRPr="000A5EB6">
        <w:rPr>
          <w:color w:val="712177" w:themeColor="accent1"/>
        </w:rPr>
        <w:t>AI tool(s)</w:t>
      </w:r>
      <w:r w:rsidRPr="000A5EB6">
        <w:t>] from [</w:t>
      </w:r>
      <w:proofErr w:type="spellStart"/>
      <w:r w:rsidRPr="000A5EB6">
        <w:rPr>
          <w:color w:val="712177" w:themeColor="accent1"/>
        </w:rPr>
        <w:t>url</w:t>
      </w:r>
      <w:proofErr w:type="spellEnd"/>
      <w:r w:rsidRPr="000A5EB6">
        <w:rPr>
          <w:color w:val="712177" w:themeColor="accent1"/>
        </w:rPr>
        <w:t xml:space="preserve"> of Gen</w:t>
      </w:r>
      <w:r>
        <w:rPr>
          <w:color w:val="712177" w:themeColor="accent1"/>
        </w:rPr>
        <w:t xml:space="preserve"> </w:t>
      </w:r>
      <w:r w:rsidRPr="000A5EB6">
        <w:rPr>
          <w:color w:val="712177" w:themeColor="accent1"/>
        </w:rPr>
        <w:t>AI tool(s)</w:t>
      </w:r>
      <w:r w:rsidRPr="000A5EB6">
        <w:t>] to [</w:t>
      </w:r>
      <w:r w:rsidRPr="000A5EB6">
        <w:rPr>
          <w:color w:val="712177" w:themeColor="accent1"/>
        </w:rPr>
        <w:t>insert statement summarising use</w:t>
      </w:r>
      <w:r w:rsidRPr="000A5EB6">
        <w:t>]. I entered the following prompts on [</w:t>
      </w:r>
      <w:r w:rsidRPr="000A5EB6">
        <w:rPr>
          <w:color w:val="712177" w:themeColor="accent1"/>
        </w:rPr>
        <w:t>insert date</w:t>
      </w:r>
      <w:r w:rsidRPr="000A5EB6">
        <w:t>]: [</w:t>
      </w:r>
      <w:r w:rsidRPr="000A5EB6">
        <w:rPr>
          <w:color w:val="712177" w:themeColor="accent1"/>
        </w:rPr>
        <w:t>insert prompts</w:t>
      </w:r>
      <w:r w:rsidRPr="000A5EB6">
        <w:t>] and [</w:t>
      </w:r>
      <w:r w:rsidRPr="000A5EB6">
        <w:rPr>
          <w:color w:val="712177" w:themeColor="accent1"/>
        </w:rPr>
        <w:t>insert description of how the generated content was used</w:t>
      </w:r>
      <w:r w:rsidRPr="000A5EB6">
        <w:t>].”</w:t>
      </w:r>
    </w:p>
    <w:p w14:paraId="17F13B27" w14:textId="5F58BCA3" w:rsidR="008A73B6" w:rsidRDefault="008A73B6" w:rsidP="009F4C8B">
      <w:pPr>
        <w:pStyle w:val="Heading2"/>
      </w:pPr>
      <w:r>
        <w:t>Academic Integrity</w:t>
      </w:r>
    </w:p>
    <w:p w14:paraId="4BD594BE" w14:textId="406741A5" w:rsidR="002B682B" w:rsidRDefault="008A73B6" w:rsidP="008A73B6">
      <w:r>
        <w:t xml:space="preserve">For information on </w:t>
      </w:r>
      <w:r w:rsidR="002B682B">
        <w:t>a</w:t>
      </w:r>
      <w:r>
        <w:t xml:space="preserve">cademic </w:t>
      </w:r>
      <w:r w:rsidR="002B682B">
        <w:t>i</w:t>
      </w:r>
      <w:r>
        <w:t xml:space="preserve">ntegrity, please see the Moodle page </w:t>
      </w:r>
      <w:hyperlink r:id="rId32" w:history="1">
        <w:r w:rsidRPr="00357C09">
          <w:rPr>
            <w:rStyle w:val="Hyperlink"/>
          </w:rPr>
          <w:t>Academic Integrity</w:t>
        </w:r>
      </w:hyperlink>
      <w:r>
        <w:t xml:space="preserve"> and the resource </w:t>
      </w:r>
      <w:hyperlink r:id="rId33" w:anchor="/" w:history="1">
        <w:r w:rsidRPr="0071173E">
          <w:rPr>
            <w:rStyle w:val="Hyperlink"/>
          </w:rPr>
          <w:t>Academic Integrity in Practice</w:t>
        </w:r>
      </w:hyperlink>
      <w:r>
        <w:t xml:space="preserve"> which contains guidance on </w:t>
      </w:r>
      <w:hyperlink r:id="rId34" w:anchor="/lessons/bs7LA5dPePoUAphFsvNpksQfe_7NPlF3" w:history="1">
        <w:r w:rsidRPr="0071173E">
          <w:rPr>
            <w:rStyle w:val="Hyperlink"/>
          </w:rPr>
          <w:t>Document Control</w:t>
        </w:r>
      </w:hyperlink>
      <w:r>
        <w:t xml:space="preserve"> for maintaining academic integrity. </w:t>
      </w:r>
      <w:r w:rsidR="002B682B">
        <w:t xml:space="preserve">Categories of academic misconduct are defined in </w:t>
      </w:r>
      <w:hyperlink r:id="rId35" w:history="1">
        <w:r w:rsidR="002B682B" w:rsidRPr="00096CF9">
          <w:rPr>
            <w:rStyle w:val="Hyperlink"/>
          </w:rPr>
          <w:t>RGU Academic Regulation A3-2 Student Conduct Procedure</w:t>
        </w:r>
      </w:hyperlink>
      <w:r w:rsidR="002B682B">
        <w:t xml:space="preserve"> and include the definitions below.</w:t>
      </w:r>
    </w:p>
    <w:p w14:paraId="4CF8BF6F" w14:textId="0E6370F6" w:rsidR="009F4C8B" w:rsidRPr="00D73CAA" w:rsidRDefault="009F4C8B" w:rsidP="008A73B6">
      <w:pPr>
        <w:pStyle w:val="Heading3"/>
      </w:pPr>
      <w:r w:rsidRPr="00D73CAA">
        <w:t>What is false authorship?</w:t>
      </w:r>
    </w:p>
    <w:p w14:paraId="7DD4F3C4" w14:textId="15B94F3E" w:rsidR="009F4C8B" w:rsidRDefault="009F4C8B" w:rsidP="009F4C8B">
      <w:r>
        <w:t>“</w:t>
      </w:r>
      <w:r w:rsidRPr="0096477A">
        <w:t xml:space="preserve">The University defines this as the practice of submitting work where the student is not the author of that work. The ‘false authorship’ may relate to the student engaging with a third party and/or software tool to complete an assessment, either in part or whole. This may include work produced by, but not attributed </w:t>
      </w:r>
      <w:proofErr w:type="gramStart"/>
      <w:r w:rsidRPr="0096477A">
        <w:t>to:</w:t>
      </w:r>
      <w:proofErr w:type="gramEnd"/>
      <w:r w:rsidRPr="0096477A">
        <w:t xml:space="preserve"> another student, an essay mill, a family member or friend, a tutoring service or the unauthorised use of Artificial Intelligence (AI) software. It may also include payment, or other favours, though this will not always be the case. It may relate to any form of assessment or conducting research</w:t>
      </w:r>
      <w:r>
        <w:t>”</w:t>
      </w:r>
      <w:r w:rsidR="002B682B">
        <w:t>.</w:t>
      </w:r>
    </w:p>
    <w:p w14:paraId="6D989C5D" w14:textId="77777777" w:rsidR="009F4C8B" w:rsidRPr="00357C09" w:rsidRDefault="009F4C8B" w:rsidP="008A73B6">
      <w:pPr>
        <w:pStyle w:val="Heading3"/>
      </w:pPr>
      <w:r w:rsidRPr="00357C09">
        <w:t>What is plagiarism?</w:t>
      </w:r>
    </w:p>
    <w:p w14:paraId="12B386DC" w14:textId="0D05FB54" w:rsidR="009F4C8B" w:rsidRDefault="009F4C8B" w:rsidP="009F4C8B">
      <w:r w:rsidRPr="0096477A">
        <w:t xml:space="preserve">Plagiarism is “the practice of presenting the thoughts, writings or other output of another or others as original, without acknowledgement of their source(s) at the point of their use in </w:t>
      </w:r>
      <w:r w:rsidRPr="0096477A">
        <w:lastRenderedPageBreak/>
        <w:t>the student’s work. All materials including text, data, diagrams or other illustrations used to support a piece of work, whether from a printed publication or from electronic media, should be appropriately identified and referenced and should not normally be copied directly unless as an acknowledged quotation. Text, opinions or ideas translated into the words of the individual student should in all cases acknowledge the original source</w:t>
      </w:r>
      <w:r>
        <w:t>”</w:t>
      </w:r>
      <w:r w:rsidR="002B682B">
        <w:t>.</w:t>
      </w:r>
    </w:p>
    <w:p w14:paraId="0C496F21" w14:textId="77777777" w:rsidR="009F4C8B" w:rsidRPr="00357C09" w:rsidRDefault="009F4C8B" w:rsidP="008A73B6">
      <w:pPr>
        <w:pStyle w:val="Heading3"/>
      </w:pPr>
      <w:r w:rsidRPr="00357C09">
        <w:t>What is collusion?</w:t>
      </w:r>
    </w:p>
    <w:p w14:paraId="78390A38" w14:textId="1BEC3C3D" w:rsidR="009F4C8B" w:rsidRDefault="009F4C8B" w:rsidP="009F4C8B">
      <w:r w:rsidRPr="0096477A">
        <w:t>Collusion is defined as “two or more students working together, without the prior authorisation of the Course Leader, tutor or supervisor, to produce the same piece of work, and then attempting to present this work as their own</w:t>
      </w:r>
      <w:r>
        <w:t>”</w:t>
      </w:r>
      <w:r w:rsidR="002B682B">
        <w:t>.</w:t>
      </w:r>
    </w:p>
    <w:p w14:paraId="14F88579" w14:textId="77777777" w:rsidR="009F4C8B" w:rsidRPr="00357C09" w:rsidRDefault="009F4C8B" w:rsidP="009F4C8B">
      <w:pPr>
        <w:pStyle w:val="Heading2"/>
      </w:pPr>
      <w:r w:rsidRPr="0096477A">
        <w:t>What if I’m unable to submit?</w:t>
      </w:r>
    </w:p>
    <w:p w14:paraId="1D252DDA" w14:textId="77777777" w:rsidR="009F4C8B" w:rsidRDefault="009F4C8B" w:rsidP="009F4C8B">
      <w:pPr>
        <w:pStyle w:val="ListParagraph"/>
        <w:numPr>
          <w:ilvl w:val="0"/>
          <w:numId w:val="15"/>
        </w:numPr>
        <w:spacing w:after="100" w:afterAutospacing="1"/>
      </w:pPr>
      <w:r>
        <w:t xml:space="preserve">The University operates a </w:t>
      </w:r>
      <w:hyperlink r:id="rId36" w:history="1">
        <w:r w:rsidRPr="0096477A">
          <w:rPr>
            <w:rStyle w:val="Hyperlink"/>
          </w:rPr>
          <w:t>Fit to Sit Policy</w:t>
        </w:r>
      </w:hyperlink>
      <w:r>
        <w:t xml:space="preserve"> which means that if you undertake an assessment then you are declaring yourself well enough to do so. </w:t>
      </w:r>
    </w:p>
    <w:p w14:paraId="365CD532" w14:textId="77777777" w:rsidR="009F4C8B" w:rsidRDefault="009F4C8B" w:rsidP="009F4C8B">
      <w:pPr>
        <w:pStyle w:val="ListParagraph"/>
        <w:numPr>
          <w:ilvl w:val="0"/>
          <w:numId w:val="15"/>
        </w:numPr>
        <w:spacing w:after="100" w:afterAutospacing="1"/>
      </w:pPr>
      <w:r>
        <w:t xml:space="preserve">If you require an extension, you should complete and submit a </w:t>
      </w:r>
      <w:r w:rsidRPr="005E5D9E">
        <w:t>Coursework Extension Form</w:t>
      </w:r>
      <w:r>
        <w:t xml:space="preserve">. This form is available on the RGU </w:t>
      </w:r>
      <w:hyperlink r:id="rId37" w:history="1">
        <w:r w:rsidRPr="003F3825">
          <w:rPr>
            <w:rStyle w:val="Hyperlink"/>
          </w:rPr>
          <w:t>Student and Applicant Forms</w:t>
        </w:r>
      </w:hyperlink>
      <w:r>
        <w:t xml:space="preserve"> page.</w:t>
      </w:r>
    </w:p>
    <w:p w14:paraId="226BA034" w14:textId="77777777" w:rsidR="009F4C8B" w:rsidRDefault="009F4C8B" w:rsidP="009F4C8B">
      <w:pPr>
        <w:pStyle w:val="ListParagraph"/>
        <w:numPr>
          <w:ilvl w:val="0"/>
          <w:numId w:val="15"/>
        </w:numPr>
        <w:spacing w:after="100" w:afterAutospacing="1"/>
      </w:pPr>
      <w:r>
        <w:t>Further support is available from your Course Leader.</w:t>
      </w:r>
    </w:p>
    <w:p w14:paraId="15EDB7D8" w14:textId="77777777" w:rsidR="009F4C8B" w:rsidRPr="00367E74" w:rsidRDefault="009F4C8B" w:rsidP="009F4C8B">
      <w:pPr>
        <w:pStyle w:val="Heading2"/>
      </w:pPr>
      <w:r w:rsidRPr="00367E74">
        <w:t>What additional support is available?</w:t>
      </w:r>
    </w:p>
    <w:bookmarkStart w:id="0" w:name="_Hlk205287070"/>
    <w:p w14:paraId="5BB2A1D9" w14:textId="77777777" w:rsidR="009F4C8B" w:rsidRPr="00D347E1" w:rsidRDefault="009F4C8B" w:rsidP="009F4C8B">
      <w:pPr>
        <w:pStyle w:val="ListParagraph"/>
        <w:numPr>
          <w:ilvl w:val="0"/>
          <w:numId w:val="16"/>
        </w:numPr>
        <w:spacing w:after="100" w:afterAutospacing="1"/>
      </w:pPr>
      <w:r>
        <w:fldChar w:fldCharType="begin"/>
      </w:r>
      <w:r>
        <w:instrText>HYPERLINK "https://campusmoodle.rgu.ac.uk/course/view.php?id=88648"</w:instrText>
      </w:r>
      <w:r>
        <w:fldChar w:fldCharType="separate"/>
      </w:r>
      <w:r w:rsidRPr="00D347E1">
        <w:rPr>
          <w:rStyle w:val="Hyperlink"/>
        </w:rPr>
        <w:t>RGU Study Skills</w:t>
      </w:r>
      <w:r>
        <w:fldChar w:fldCharType="end"/>
      </w:r>
      <w:r w:rsidRPr="00D347E1">
        <w:t xml:space="preserve"> provide advice and guidance on academic writing, study skills, maths and statistics and basic IT.</w:t>
      </w:r>
    </w:p>
    <w:p w14:paraId="6EF7ED80" w14:textId="77777777" w:rsidR="009F4C8B" w:rsidRPr="00D347E1" w:rsidRDefault="009F4C8B" w:rsidP="009F4C8B">
      <w:pPr>
        <w:pStyle w:val="ListParagraph"/>
        <w:numPr>
          <w:ilvl w:val="0"/>
          <w:numId w:val="16"/>
        </w:numPr>
        <w:spacing w:after="100" w:afterAutospacing="1"/>
      </w:pPr>
      <w:hyperlink r:id="rId38" w:history="1">
        <w:r w:rsidRPr="00D347E1">
          <w:rPr>
            <w:rStyle w:val="Hyperlink"/>
          </w:rPr>
          <w:t xml:space="preserve">RGU Library guidance on referencing and citing. </w:t>
        </w:r>
      </w:hyperlink>
      <w:r w:rsidRPr="00D347E1">
        <w:t xml:space="preserve"> </w:t>
      </w:r>
    </w:p>
    <w:p w14:paraId="385F4861" w14:textId="77777777" w:rsidR="009F4C8B" w:rsidRDefault="009F4C8B" w:rsidP="009F4C8B">
      <w:pPr>
        <w:pStyle w:val="ListParagraph"/>
        <w:numPr>
          <w:ilvl w:val="0"/>
          <w:numId w:val="16"/>
        </w:numPr>
        <w:spacing w:after="100" w:afterAutospacing="1"/>
      </w:pPr>
      <w:hyperlink r:id="rId39" w:history="1">
        <w:r w:rsidRPr="00D347E1">
          <w:rPr>
            <w:rStyle w:val="Hyperlink"/>
          </w:rPr>
          <w:t>The Inclusion Centre: Disability &amp; Dyslexia</w:t>
        </w:r>
      </w:hyperlink>
      <w:r w:rsidRPr="00D347E1">
        <w:t>.</w:t>
      </w:r>
    </w:p>
    <w:bookmarkEnd w:id="0"/>
    <w:p w14:paraId="3A6874E6" w14:textId="77777777" w:rsidR="009F4C8B" w:rsidRDefault="009F4C8B" w:rsidP="009F4C8B">
      <w:pPr>
        <w:pStyle w:val="ListParagraph"/>
        <w:numPr>
          <w:ilvl w:val="0"/>
          <w:numId w:val="16"/>
        </w:numPr>
        <w:spacing w:after="100" w:afterAutospacing="1"/>
      </w:pPr>
      <w:r w:rsidRPr="00D347E1">
        <w:t>Your Module Coordinator, Course Leader and Personal Tutor can also provide support</w:t>
      </w:r>
      <w:r>
        <w:t>.</w:t>
      </w:r>
    </w:p>
    <w:p w14:paraId="54597638" w14:textId="77777777" w:rsidR="009F4C8B" w:rsidRPr="00367E74" w:rsidRDefault="009F4C8B" w:rsidP="009F4C8B">
      <w:pPr>
        <w:pStyle w:val="Heading2"/>
      </w:pPr>
      <w:r w:rsidRPr="00367E74">
        <w:lastRenderedPageBreak/>
        <w:t>What are the University rules on assessment?</w:t>
      </w:r>
    </w:p>
    <w:p w14:paraId="071913F2" w14:textId="77777777" w:rsidR="009F4C8B" w:rsidRPr="000D7890" w:rsidRDefault="009F4C8B" w:rsidP="009F4C8B">
      <w:pPr>
        <w:spacing w:after="120"/>
        <w:rPr>
          <w:b/>
          <w:bCs/>
        </w:rPr>
      </w:pPr>
      <w:r w:rsidRPr="003F3825">
        <w:t>The University Regulation ‘</w:t>
      </w:r>
      <w:hyperlink r:id="rId40" w:history="1">
        <w:r w:rsidRPr="003F3825">
          <w:rPr>
            <w:rStyle w:val="Hyperlink"/>
          </w:rPr>
          <w:t>A4: Assessment and Recommendations of Assessment Boards</w:t>
        </w:r>
      </w:hyperlink>
      <w:r w:rsidRPr="003F3825">
        <w:t>‘ sets out important information about assessment and how it is conducted across the University</w:t>
      </w:r>
      <w:r>
        <w:t>.</w:t>
      </w:r>
    </w:p>
    <w:p w14:paraId="681ED6F8" w14:textId="77777777" w:rsidR="009F4C8B" w:rsidRPr="00C35806" w:rsidRDefault="009F4C8B" w:rsidP="009F4C8B"/>
    <w:sectPr w:rsidR="009F4C8B" w:rsidRPr="00C35806" w:rsidSect="00BD5224">
      <w:footerReference w:type="default" r:id="rId41"/>
      <w:pgSz w:w="11906" w:h="16838" w:code="9"/>
      <w:pgMar w:top="1560" w:right="1440" w:bottom="1560" w:left="1440"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3EFE3C" w14:textId="77777777" w:rsidR="008A32B3" w:rsidRDefault="008A32B3" w:rsidP="007E5B65">
      <w:pPr>
        <w:spacing w:after="0"/>
      </w:pPr>
      <w:r>
        <w:separator/>
      </w:r>
    </w:p>
  </w:endnote>
  <w:endnote w:type="continuationSeparator" w:id="0">
    <w:p w14:paraId="4BC9411B" w14:textId="77777777" w:rsidR="008A32B3" w:rsidRDefault="008A32B3" w:rsidP="007E5B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DF72C58-733D-CD49-81A4-CD1A01DEAA81}"/>
  </w:font>
  <w:font w:name="Times New Roman">
    <w:panose1 w:val="02020603050405020304"/>
    <w:charset w:val="00"/>
    <w:family w:val="roman"/>
    <w:pitch w:val="variable"/>
    <w:sig w:usb0="E0002EFF" w:usb1="C000785B" w:usb2="00000009" w:usb3="00000000" w:csb0="000001FF" w:csb1="00000000"/>
    <w:embedRegular r:id="rId2" w:fontKey="{0435F6A5-5A11-344A-B89F-B28C49015A80}"/>
    <w:embedBold r:id="rId3" w:fontKey="{CAB38C6B-6D17-3E4C-BB20-C3219E20CF01}"/>
    <w:embedItalic r:id="rId4" w:fontKey="{CE97E4F1-929C-E34D-B1D8-628EAAE6F7E9}"/>
  </w:font>
  <w:font w:name="Courier New">
    <w:panose1 w:val="02070309020205020404"/>
    <w:charset w:val="00"/>
    <w:family w:val="modern"/>
    <w:pitch w:val="fixed"/>
    <w:sig w:usb0="E0002EFF" w:usb1="C0007843" w:usb2="00000009" w:usb3="00000000" w:csb0="000001FF" w:csb1="00000000"/>
    <w:embedRegular r:id="rId5" w:fontKey="{7ED2D110-169F-E446-A1E8-2D96F690A3A5}"/>
  </w:font>
  <w:font w:name="Wingdings">
    <w:panose1 w:val="05000000000000000000"/>
    <w:charset w:val="4D"/>
    <w:family w:val="decorative"/>
    <w:pitch w:val="variable"/>
    <w:sig w:usb0="00000003" w:usb1="00000000" w:usb2="00000000" w:usb3="00000000" w:csb0="80000001" w:csb1="00000000"/>
    <w:embedRegular r:id="rId6" w:fontKey="{FF6AEA93-93BC-674E-B7DF-FBCD781BEBB8}"/>
  </w:font>
  <w:font w:name="Zona Pro Regular">
    <w:altName w:val="Calibri"/>
    <w:panose1 w:val="020B0604020202020204"/>
    <w:charset w:val="00"/>
    <w:family w:val="auto"/>
    <w:pitch w:val="variable"/>
    <w:sig w:usb0="800002AF" w:usb1="4000004A" w:usb2="00000000" w:usb3="00000000" w:csb0="0000009F" w:csb1="00000000"/>
  </w:font>
  <w:font w:name="Calibri">
    <w:panose1 w:val="020F0502020204030204"/>
    <w:charset w:val="00"/>
    <w:family w:val="swiss"/>
    <w:pitch w:val="variable"/>
    <w:sig w:usb0="E4002EFF" w:usb1="C000247B" w:usb2="00000009" w:usb3="00000000" w:csb0="000001FF" w:csb1="00000000"/>
    <w:embedRegular r:id="rId11" w:fontKey="{92496848-A87B-5B49-95FF-EDC62C7E25FF}"/>
    <w:embedBold r:id="rId12" w:fontKey="{36847F27-B342-FE4A-9707-43354655193F}"/>
    <w:embedItalic r:id="rId13" w:fontKey="{89221F4D-E45A-ED4D-BF87-1C9A755B7930}"/>
    <w:embedBoldItalic r:id="rId14" w:fontKey="{57A3A596-F5A9-9840-90E1-A274C1F65945}"/>
  </w:font>
  <w:font w:name="Open Sans">
    <w:altName w:val="Open Sans"/>
    <w:panose1 w:val="020B0606030504020204"/>
    <w:charset w:val="00"/>
    <w:family w:val="swiss"/>
    <w:pitch w:val="variable"/>
    <w:sig w:usb0="E00002EF" w:usb1="4000205B" w:usb2="00000028" w:usb3="00000000" w:csb0="0000019F" w:csb1="00000000"/>
    <w:embedRegular r:id="rId15" w:fontKey="{94B41789-871B-FF4D-ADFA-EA28692412D2}"/>
    <w:embedBold r:id="rId16" w:fontKey="{D9E8A053-2692-4947-B95B-92C3B50F4C75}"/>
    <w:embedItalic r:id="rId17" w:fontKey="{EA1C4A72-7B53-1C4E-9E84-EFCF268E059A}"/>
    <w:embedBoldItalic r:id="rId18" w:fontKey="{70125598-52A1-1349-ADCA-BB2C8044BB35}"/>
  </w:font>
  <w:font w:name="Zona Pro SemiBold">
    <w:altName w:val="Calibri"/>
    <w:panose1 w:val="020B0604020202020204"/>
    <w:charset w:val="00"/>
    <w:family w:val="auto"/>
    <w:pitch w:val="variable"/>
    <w:sig w:usb0="800002AF" w:usb1="4000004A" w:usb2="00000000" w:usb3="00000000" w:csb0="0000009F" w:csb1="00000000"/>
  </w:font>
  <w:font w:name="Segoe UI">
    <w:panose1 w:val="020B0502040204020203"/>
    <w:charset w:val="00"/>
    <w:family w:val="swiss"/>
    <w:pitch w:val="variable"/>
    <w:sig w:usb0="E4002EFF" w:usb1="C000E47F" w:usb2="00000009" w:usb3="00000000" w:csb0="000001FF" w:csb1="00000000"/>
    <w:embedRegular r:id="rId19" w:fontKey="{B6E1B169-FBE7-8646-B980-B906C89FAA14}"/>
  </w:font>
  <w:font w:name="Consolas">
    <w:panose1 w:val="020B0609020204030204"/>
    <w:charset w:val="00"/>
    <w:family w:val="modern"/>
    <w:pitch w:val="fixed"/>
    <w:sig w:usb0="E10002FF" w:usb1="4000FCFF" w:usb2="00000009" w:usb3="00000000" w:csb0="0000019F" w:csb1="00000000"/>
    <w:embedRegular r:id="rId20" w:fontKey="{9B1110D9-950D-E44C-95EE-CC6AEBF167F1}"/>
  </w:font>
  <w:font w:name="Zona Pro ExtraBold">
    <w:altName w:val="Calibri"/>
    <w:panose1 w:val="020B0604020202020204"/>
    <w:charset w:val="00"/>
    <w:family w:val="auto"/>
    <w:pitch w:val="variable"/>
    <w:sig w:usb0="800002AF" w:usb1="4000004A" w:usb2="00000000" w:usb3="00000000" w:csb0="0000009F" w:csb1="00000000"/>
  </w:font>
  <w:font w:name="Arial">
    <w:panose1 w:val="020B0604020202020204"/>
    <w:charset w:val="00"/>
    <w:family w:val="swiss"/>
    <w:pitch w:val="variable"/>
    <w:sig w:usb0="E0002EFF" w:usb1="C000785B" w:usb2="00000009" w:usb3="00000000" w:csb0="000001FF" w:csb1="00000000"/>
    <w:embedRegular r:id="rId22" w:fontKey="{4970CC64-DBFD-954D-B42C-048625AEA330}"/>
    <w:embedBold r:id="rId23" w:fontKey="{47CC7693-C840-8D44-B4C7-98D882ABC537}"/>
    <w:embedBoldItalic r:id="rId24" w:fontKey="{DA3B69CD-2242-A14C-913C-68CCBD498E50}"/>
  </w:font>
  <w:font w:name="MS Gothic">
    <w:altName w:val="ＭＳ ゴシック"/>
    <w:panose1 w:val="020B0609070205080204"/>
    <w:charset w:val="80"/>
    <w:family w:val="modern"/>
    <w:pitch w:val="fixed"/>
    <w:sig w:usb0="E00002FF" w:usb1="6AC7FDFB" w:usb2="08000012" w:usb3="00000000" w:csb0="0002009F" w:csb1="00000000"/>
    <w:embedRegular r:id="rId25" w:subsetted="1" w:fontKey="{4AECCFCF-E4AE-8C4E-B143-D779C471FB46}"/>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166894" w14:textId="77777777" w:rsidR="00C11212" w:rsidRDefault="00C11212" w:rsidP="00FC75BD">
    <w:pPr>
      <w:pStyle w:val="Footer"/>
      <w:tabs>
        <w:tab w:val="clear" w:pos="4513"/>
        <w:tab w:val="clear" w:pos="9026"/>
        <w:tab w:val="left" w:pos="7085"/>
      </w:tabs>
    </w:pPr>
    <w:r>
      <w:rPr>
        <w:noProof/>
      </w:rPr>
      <mc:AlternateContent>
        <mc:Choice Requires="wps">
          <w:drawing>
            <wp:anchor distT="45720" distB="45720" distL="114300" distR="114300" simplePos="0" relativeHeight="251658242" behindDoc="0" locked="0" layoutInCell="1" allowOverlap="1" wp14:anchorId="0DD7FD94" wp14:editId="3227C97E">
              <wp:simplePos x="0" y="0"/>
              <wp:positionH relativeFrom="rightMargin">
                <wp:posOffset>-536118</wp:posOffset>
              </wp:positionH>
              <wp:positionV relativeFrom="page">
                <wp:posOffset>9980930</wp:posOffset>
              </wp:positionV>
              <wp:extent cx="641985" cy="741045"/>
              <wp:effectExtent l="0" t="0" r="0" b="5080"/>
              <wp:wrapSquare wrapText="bothSides"/>
              <wp:docPr id="658436702"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741045"/>
                      </a:xfrm>
                      <a:prstGeom prst="rect">
                        <a:avLst/>
                      </a:prstGeom>
                      <a:noFill/>
                      <a:ln w="9525">
                        <a:noFill/>
                        <a:miter lim="800000"/>
                        <a:headEnd/>
                        <a:tailEnd/>
                      </a:ln>
                    </wps:spPr>
                    <wps:txbx>
                      <w:txbxContent>
                        <w:p w14:paraId="7D747CBA" w14:textId="77777777" w:rsidR="00C11212" w:rsidRPr="00EC0297" w:rsidRDefault="00C11212" w:rsidP="0075026A">
                          <w:pPr>
                            <w:rPr>
                              <w:color w:val="712177" w:themeColor="accent1"/>
                            </w:rPr>
                          </w:pPr>
                          <w:r w:rsidRPr="00EC0297">
                            <w:rPr>
                              <w:color w:val="712177" w:themeColor="accent1"/>
                            </w:rPr>
                            <w:fldChar w:fldCharType="begin"/>
                          </w:r>
                          <w:r w:rsidRPr="00EC0297">
                            <w:rPr>
                              <w:color w:val="712177" w:themeColor="accent1"/>
                            </w:rPr>
                            <w:instrText xml:space="preserve"> PAGE   \* MERGEFORMAT </w:instrText>
                          </w:r>
                          <w:r w:rsidRPr="00EC0297">
                            <w:rPr>
                              <w:color w:val="712177" w:themeColor="accent1"/>
                            </w:rPr>
                            <w:fldChar w:fldCharType="separate"/>
                          </w:r>
                          <w:r w:rsidRPr="00EC0297">
                            <w:rPr>
                              <w:noProof/>
                              <w:color w:val="712177" w:themeColor="accent1"/>
                            </w:rPr>
                            <w:t>1</w:t>
                          </w:r>
                          <w:r w:rsidRPr="00EC0297">
                            <w:rPr>
                              <w:noProof/>
                              <w:color w:val="712177" w:themeColor="accent1"/>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DD7FD94" id="_x0000_t202" coordsize="21600,21600" o:spt="202" path="m,l,21600r21600,l21600,xe">
              <v:stroke joinstyle="miter"/>
              <v:path gradientshapeok="t" o:connecttype="rect"/>
            </v:shapetype>
            <v:shape id="Text Box 2" o:spid="_x0000_s1026" type="#_x0000_t202" alt="&quot;&quot;" style="position:absolute;margin-left:-42.2pt;margin-top:785.9pt;width:50.55pt;height:58.35pt;z-index:25165824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" filled="f" stroked="f">
              <v:textbox>
                <w:txbxContent>
                  <w:p w14:paraId="7D747CBA" w14:textId="77777777" w:rsidR="00C11212" w:rsidRPr="00EC0297" w:rsidRDefault="00C11212" w:rsidP="0075026A">
                    <w:pPr>
                      <w:rPr>
                        <w:color w:val="712177" w:themeColor="accent1"/>
                      </w:rPr>
                    </w:pPr>
                    <w:r w:rsidRPr="00EC0297">
                      <w:rPr>
                        <w:color w:val="712177" w:themeColor="accent1"/>
                      </w:rPr>
                      <w:fldChar w:fldCharType="begin"/>
                    </w:r>
                    <w:r w:rsidRPr="00EC0297">
                      <w:rPr>
                        <w:color w:val="712177" w:themeColor="accent1"/>
                      </w:rPr>
                      <w:instrText xml:space="preserve"> PAGE   \* MERGEFORMAT </w:instrText>
                    </w:r>
                    <w:r w:rsidRPr="00EC0297">
                      <w:rPr>
                        <w:color w:val="712177" w:themeColor="accent1"/>
                      </w:rPr>
                      <w:fldChar w:fldCharType="separate"/>
                    </w:r>
                    <w:r w:rsidRPr="00EC0297">
                      <w:rPr>
                        <w:noProof/>
                        <w:color w:val="712177" w:themeColor="accent1"/>
                      </w:rPr>
                      <w:t>1</w:t>
                    </w:r>
                    <w:r w:rsidRPr="00EC0297">
                      <w:rPr>
                        <w:noProof/>
                        <w:color w:val="712177" w:themeColor="accent1"/>
                      </w:rPr>
                      <w:fldChar w:fldCharType="end"/>
                    </w:r>
                  </w:p>
                </w:txbxContent>
              </v:textbox>
              <w10:wrap type="square" anchorx="margin" anchory="page"/>
            </v:shape>
          </w:pict>
        </mc:Fallback>
      </mc:AlternateContent>
    </w:r>
    <w:r>
      <w:rPr>
        <w:noProof/>
      </w:rPr>
      <mc:AlternateContent>
        <mc:Choice Requires="wps">
          <w:drawing>
            <wp:anchor distT="0" distB="0" distL="114300" distR="114300" simplePos="0" relativeHeight="251658243" behindDoc="1" locked="0" layoutInCell="1" allowOverlap="1" wp14:anchorId="3B69BF7D" wp14:editId="62E3FAA5">
              <wp:simplePos x="0" y="0"/>
              <wp:positionH relativeFrom="column">
                <wp:posOffset>-981710</wp:posOffset>
              </wp:positionH>
              <wp:positionV relativeFrom="paragraph">
                <wp:posOffset>-40005</wp:posOffset>
              </wp:positionV>
              <wp:extent cx="10800000" cy="804866"/>
              <wp:effectExtent l="0" t="0" r="1905" b="0"/>
              <wp:wrapNone/>
              <wp:docPr id="2130206202" name="Freeform: Shap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800000" cy="804866"/>
                      </a:xfrm>
                      <a:custGeom>
                        <a:avLst/>
                        <a:gdLst>
                          <a:gd name="connsiteX0" fmla="*/ 0 w 7683816"/>
                          <a:gd name="connsiteY0" fmla="*/ 0 h 804866"/>
                          <a:gd name="connsiteX1" fmla="*/ 7683816 w 7683816"/>
                          <a:gd name="connsiteY1" fmla="*/ 0 h 804866"/>
                          <a:gd name="connsiteX2" fmla="*/ 7683816 w 7683816"/>
                          <a:gd name="connsiteY2" fmla="*/ 804866 h 804866"/>
                          <a:gd name="connsiteX3" fmla="*/ 0 w 7683816"/>
                          <a:gd name="connsiteY3" fmla="*/ 804866 h 804866"/>
                        </a:gdLst>
                        <a:ahLst/>
                        <a:cxnLst>
                          <a:cxn ang="0">
                            <a:pos x="connsiteX0" y="connsiteY0"/>
                          </a:cxn>
                          <a:cxn ang="0">
                            <a:pos x="connsiteX1" y="connsiteY1"/>
                          </a:cxn>
                          <a:cxn ang="0">
                            <a:pos x="connsiteX2" y="connsiteY2"/>
                          </a:cxn>
                          <a:cxn ang="0">
                            <a:pos x="connsiteX3" y="connsiteY3"/>
                          </a:cxn>
                        </a:cxnLst>
                        <a:rect l="l" t="t" r="r" b="b"/>
                        <a:pathLst>
                          <a:path w="7683816" h="804866">
                            <a:moveTo>
                              <a:pt x="0" y="0"/>
                            </a:moveTo>
                            <a:lnTo>
                              <a:pt x="7683816" y="0"/>
                            </a:lnTo>
                            <a:lnTo>
                              <a:pt x="7683816" y="804866"/>
                            </a:lnTo>
                            <a:lnTo>
                              <a:pt x="0" y="804866"/>
                            </a:lnTo>
                            <a:close/>
                          </a:path>
                        </a:pathLst>
                      </a:custGeom>
                      <a:solidFill>
                        <a:srgbClr val="EFE7F2"/>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6FEDF1B0">
            <v:shape id="Freeform: Shape 1" style="position:absolute;margin-left:-77.3pt;margin-top:-3.15pt;width:850.4pt;height:63.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coordsize="7683816,804866" o:spid="_x0000_s1026" fillcolor="#efe7f2" stroked="f" strokeweight=".35442mm" path="m,l7683816,r,804866l,80486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" w14:anchorId="16820933">
              <v:stroke joinstyle="miter"/>
              <v:path arrowok="t" o:connecttype="custom" o:connectlocs="0,0;10800000,0;10800000,804866;0,804866" o:connectangles="0,0,0,0"/>
            </v:shape>
          </w:pict>
        </mc:Fallback>
      </mc:AlternateContent>
    </w:r>
    <w:r>
      <w:rPr>
        <w:noProof/>
      </w:rPr>
      <mc:AlternateContent>
        <mc:Choice Requires="wpg">
          <w:drawing>
            <wp:anchor distT="0" distB="0" distL="114300" distR="114300" simplePos="0" relativeHeight="251658244" behindDoc="1" locked="0" layoutInCell="1" allowOverlap="1" wp14:anchorId="5F137CC8" wp14:editId="09A6F3A1">
              <wp:simplePos x="0" y="0"/>
              <wp:positionH relativeFrom="column">
                <wp:posOffset>-324638</wp:posOffset>
              </wp:positionH>
              <wp:positionV relativeFrom="paragraph">
                <wp:posOffset>222805</wp:posOffset>
              </wp:positionV>
              <wp:extent cx="1551083" cy="281690"/>
              <wp:effectExtent l="0" t="0" r="0" b="4445"/>
              <wp:wrapNone/>
              <wp:docPr id="677515010" name="Graphic 443794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551083" cy="281690"/>
                        <a:chOff x="612622" y="239315"/>
                        <a:chExt cx="1551083" cy="281690"/>
                      </a:xfrm>
                    </wpg:grpSpPr>
                    <wps:wsp>
                      <wps:cNvPr id="1927109886" name="Freeform: Shape 1927109886"/>
                      <wps:cNvSpPr/>
                      <wps:spPr>
                        <a:xfrm>
                          <a:off x="933228" y="413665"/>
                          <a:ext cx="64070" cy="107341"/>
                        </a:xfrm>
                        <a:custGeom>
                          <a:avLst/>
                          <a:gdLst>
                            <a:gd name="connsiteX0" fmla="*/ 60114 w 64070"/>
                            <a:gd name="connsiteY0" fmla="*/ 92280 h 107341"/>
                            <a:gd name="connsiteX1" fmla="*/ 31907 w 64070"/>
                            <a:gd name="connsiteY1" fmla="*/ 107341 h 107341"/>
                            <a:gd name="connsiteX2" fmla="*/ 3701 w 64070"/>
                            <a:gd name="connsiteY2" fmla="*/ 92280 h 107341"/>
                            <a:gd name="connsiteX3" fmla="*/ 0 w 64070"/>
                            <a:gd name="connsiteY3" fmla="*/ 75305 h 107341"/>
                            <a:gd name="connsiteX4" fmla="*/ 0 w 64070"/>
                            <a:gd name="connsiteY4" fmla="*/ 0 h 107341"/>
                            <a:gd name="connsiteX5" fmla="*/ 23229 w 64070"/>
                            <a:gd name="connsiteY5" fmla="*/ 0 h 107341"/>
                            <a:gd name="connsiteX6" fmla="*/ 23229 w 64070"/>
                            <a:gd name="connsiteY6" fmla="*/ 75305 h 107341"/>
                            <a:gd name="connsiteX7" fmla="*/ 23867 w 64070"/>
                            <a:gd name="connsiteY7" fmla="*/ 80921 h 107341"/>
                            <a:gd name="connsiteX8" fmla="*/ 32035 w 64070"/>
                            <a:gd name="connsiteY8" fmla="*/ 86537 h 107341"/>
                            <a:gd name="connsiteX9" fmla="*/ 40203 w 64070"/>
                            <a:gd name="connsiteY9" fmla="*/ 80921 h 107341"/>
                            <a:gd name="connsiteX10" fmla="*/ 40841 w 64070"/>
                            <a:gd name="connsiteY10" fmla="*/ 75305 h 107341"/>
                            <a:gd name="connsiteX11" fmla="*/ 40841 w 64070"/>
                            <a:gd name="connsiteY11" fmla="*/ 0 h 107341"/>
                            <a:gd name="connsiteX12" fmla="*/ 64070 w 64070"/>
                            <a:gd name="connsiteY12" fmla="*/ 0 h 107341"/>
                            <a:gd name="connsiteX13" fmla="*/ 64070 w 64070"/>
                            <a:gd name="connsiteY13" fmla="*/ 75305 h 107341"/>
                            <a:gd name="connsiteX14" fmla="*/ 60369 w 64070"/>
                            <a:gd name="connsiteY14" fmla="*/ 92280 h 107341"/>
                            <a:gd name="connsiteX15" fmla="*/ 60369 w 64070"/>
                            <a:gd name="connsiteY15" fmla="*/ 92280 h 107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4070" h="107341">
                              <a:moveTo>
                                <a:pt x="60114" y="92280"/>
                              </a:moveTo>
                              <a:cubicBezTo>
                                <a:pt x="55136" y="101087"/>
                                <a:pt x="45053" y="107341"/>
                                <a:pt x="31907" y="107341"/>
                              </a:cubicBezTo>
                              <a:cubicBezTo>
                                <a:pt x="18761" y="107341"/>
                                <a:pt x="8679" y="101087"/>
                                <a:pt x="3701" y="92280"/>
                              </a:cubicBezTo>
                              <a:cubicBezTo>
                                <a:pt x="1149" y="87941"/>
                                <a:pt x="0" y="82835"/>
                                <a:pt x="0" y="75305"/>
                              </a:cubicBezTo>
                              <a:lnTo>
                                <a:pt x="0" y="0"/>
                              </a:lnTo>
                              <a:lnTo>
                                <a:pt x="23229" y="0"/>
                              </a:lnTo>
                              <a:lnTo>
                                <a:pt x="23229" y="75305"/>
                              </a:lnTo>
                              <a:cubicBezTo>
                                <a:pt x="23229" y="77857"/>
                                <a:pt x="23229" y="79006"/>
                                <a:pt x="23867" y="80921"/>
                              </a:cubicBezTo>
                              <a:cubicBezTo>
                                <a:pt x="25143" y="84111"/>
                                <a:pt x="28206" y="86537"/>
                                <a:pt x="32035" y="86537"/>
                              </a:cubicBezTo>
                              <a:cubicBezTo>
                                <a:pt x="35864" y="86537"/>
                                <a:pt x="38927" y="84622"/>
                                <a:pt x="40203" y="80921"/>
                              </a:cubicBezTo>
                              <a:cubicBezTo>
                                <a:pt x="40203" y="79644"/>
                                <a:pt x="40841" y="78368"/>
                                <a:pt x="40841" y="75305"/>
                              </a:cubicBezTo>
                              <a:lnTo>
                                <a:pt x="40841" y="0"/>
                              </a:lnTo>
                              <a:lnTo>
                                <a:pt x="64070" y="0"/>
                              </a:lnTo>
                              <a:lnTo>
                                <a:pt x="64070" y="75305"/>
                              </a:lnTo>
                              <a:cubicBezTo>
                                <a:pt x="64070" y="82835"/>
                                <a:pt x="62794" y="87813"/>
                                <a:pt x="60369" y="92280"/>
                              </a:cubicBezTo>
                              <a:lnTo>
                                <a:pt x="60369" y="92280"/>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1521799" name="Freeform: Shape 261521799"/>
                      <wps:cNvSpPr/>
                      <wps:spPr>
                        <a:xfrm>
                          <a:off x="1010954" y="414303"/>
                          <a:ext cx="63942" cy="104788"/>
                        </a:xfrm>
                        <a:custGeom>
                          <a:avLst/>
                          <a:gdLst>
                            <a:gd name="connsiteX0" fmla="*/ 42628 w 63942"/>
                            <a:gd name="connsiteY0" fmla="*/ 104788 h 104788"/>
                            <a:gd name="connsiteX1" fmla="*/ 22591 w 63942"/>
                            <a:gd name="connsiteY1" fmla="*/ 45821 h 104788"/>
                            <a:gd name="connsiteX2" fmla="*/ 22591 w 63942"/>
                            <a:gd name="connsiteY2" fmla="*/ 104788 h 104788"/>
                            <a:gd name="connsiteX3" fmla="*/ 0 w 63942"/>
                            <a:gd name="connsiteY3" fmla="*/ 104788 h 104788"/>
                            <a:gd name="connsiteX4" fmla="*/ 0 w 63942"/>
                            <a:gd name="connsiteY4" fmla="*/ 0 h 104788"/>
                            <a:gd name="connsiteX5" fmla="*/ 21314 w 63942"/>
                            <a:gd name="connsiteY5" fmla="*/ 0 h 104788"/>
                            <a:gd name="connsiteX6" fmla="*/ 41352 w 63942"/>
                            <a:gd name="connsiteY6" fmla="*/ 58329 h 104788"/>
                            <a:gd name="connsiteX7" fmla="*/ 41352 w 63942"/>
                            <a:gd name="connsiteY7" fmla="*/ 0 h 104788"/>
                            <a:gd name="connsiteX8" fmla="*/ 63942 w 63942"/>
                            <a:gd name="connsiteY8" fmla="*/ 0 h 104788"/>
                            <a:gd name="connsiteX9" fmla="*/ 63942 w 63942"/>
                            <a:gd name="connsiteY9" fmla="*/ 104788 h 104788"/>
                            <a:gd name="connsiteX10" fmla="*/ 42628 w 63942"/>
                            <a:gd name="connsiteY10" fmla="*/ 104788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3942" h="104788">
                              <a:moveTo>
                                <a:pt x="42628" y="104788"/>
                              </a:moveTo>
                              <a:lnTo>
                                <a:pt x="22591" y="45821"/>
                              </a:lnTo>
                              <a:lnTo>
                                <a:pt x="22591" y="104788"/>
                              </a:lnTo>
                              <a:lnTo>
                                <a:pt x="0" y="104788"/>
                              </a:lnTo>
                              <a:lnTo>
                                <a:pt x="0" y="0"/>
                              </a:lnTo>
                              <a:lnTo>
                                <a:pt x="21314" y="0"/>
                              </a:lnTo>
                              <a:lnTo>
                                <a:pt x="41352" y="58329"/>
                              </a:lnTo>
                              <a:lnTo>
                                <a:pt x="41352" y="0"/>
                              </a:lnTo>
                              <a:lnTo>
                                <a:pt x="63942" y="0"/>
                              </a:lnTo>
                              <a:lnTo>
                                <a:pt x="63942" y="104788"/>
                              </a:lnTo>
                              <a:lnTo>
                                <a:pt x="42628" y="104788"/>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48149927" name="Freeform: Shape 1948149927"/>
                      <wps:cNvSpPr/>
                      <wps:spPr>
                        <a:xfrm>
                          <a:off x="1090595" y="414303"/>
                          <a:ext cx="23228" cy="104788"/>
                        </a:xfrm>
                        <a:custGeom>
                          <a:avLst/>
                          <a:gdLst>
                            <a:gd name="connsiteX0" fmla="*/ 0 w 23228"/>
                            <a:gd name="connsiteY0" fmla="*/ 104788 h 104788"/>
                            <a:gd name="connsiteX1" fmla="*/ 0 w 23228"/>
                            <a:gd name="connsiteY1" fmla="*/ 0 h 104788"/>
                            <a:gd name="connsiteX2" fmla="*/ 23229 w 23228"/>
                            <a:gd name="connsiteY2" fmla="*/ 0 h 104788"/>
                            <a:gd name="connsiteX3" fmla="*/ 23229 w 23228"/>
                            <a:gd name="connsiteY3" fmla="*/ 104788 h 104788"/>
                            <a:gd name="connsiteX4" fmla="*/ 0 w 23228"/>
                            <a:gd name="connsiteY4" fmla="*/ 104788 h 10478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228" h="104788">
                              <a:moveTo>
                                <a:pt x="0" y="104788"/>
                              </a:moveTo>
                              <a:lnTo>
                                <a:pt x="0" y="0"/>
                              </a:lnTo>
                              <a:lnTo>
                                <a:pt x="23229" y="0"/>
                              </a:lnTo>
                              <a:lnTo>
                                <a:pt x="23229" y="104788"/>
                              </a:lnTo>
                              <a:lnTo>
                                <a:pt x="0" y="104788"/>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1988910" name="Freeform: Shape 1651988910"/>
                      <wps:cNvSpPr/>
                      <wps:spPr>
                        <a:xfrm>
                          <a:off x="1121226" y="414303"/>
                          <a:ext cx="68920" cy="104788"/>
                        </a:xfrm>
                        <a:custGeom>
                          <a:avLst/>
                          <a:gdLst>
                            <a:gd name="connsiteX0" fmla="*/ 45819 w 68920"/>
                            <a:gd name="connsiteY0" fmla="*/ 104788 h 104788"/>
                            <a:gd name="connsiteX1" fmla="*/ 23867 w 68920"/>
                            <a:gd name="connsiteY1" fmla="*/ 104788 h 104788"/>
                            <a:gd name="connsiteX2" fmla="*/ 0 w 68920"/>
                            <a:gd name="connsiteY2" fmla="*/ 0 h 104788"/>
                            <a:gd name="connsiteX3" fmla="*/ 23229 w 68920"/>
                            <a:gd name="connsiteY3" fmla="*/ 0 h 104788"/>
                            <a:gd name="connsiteX4" fmla="*/ 34460 w 68920"/>
                            <a:gd name="connsiteY4" fmla="*/ 65860 h 104788"/>
                            <a:gd name="connsiteX5" fmla="*/ 45691 w 68920"/>
                            <a:gd name="connsiteY5" fmla="*/ 0 h 104788"/>
                            <a:gd name="connsiteX6" fmla="*/ 68920 w 68920"/>
                            <a:gd name="connsiteY6" fmla="*/ 0 h 104788"/>
                            <a:gd name="connsiteX7" fmla="*/ 45053 w 68920"/>
                            <a:gd name="connsiteY7" fmla="*/ 104788 h 104788"/>
                            <a:gd name="connsiteX8" fmla="*/ 45691 w 68920"/>
                            <a:gd name="connsiteY8" fmla="*/ 104788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8920" h="104788">
                              <a:moveTo>
                                <a:pt x="45819" y="104788"/>
                              </a:moveTo>
                              <a:lnTo>
                                <a:pt x="23867" y="104788"/>
                              </a:lnTo>
                              <a:lnTo>
                                <a:pt x="0" y="0"/>
                              </a:lnTo>
                              <a:lnTo>
                                <a:pt x="23229" y="0"/>
                              </a:lnTo>
                              <a:lnTo>
                                <a:pt x="34460" y="65860"/>
                              </a:lnTo>
                              <a:lnTo>
                                <a:pt x="45691" y="0"/>
                              </a:lnTo>
                              <a:lnTo>
                                <a:pt x="68920" y="0"/>
                              </a:lnTo>
                              <a:lnTo>
                                <a:pt x="45053" y="104788"/>
                              </a:lnTo>
                              <a:lnTo>
                                <a:pt x="45691" y="104788"/>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7290570" name="Freeform: Shape 1087290570"/>
                      <wps:cNvSpPr/>
                      <wps:spPr>
                        <a:xfrm>
                          <a:off x="1198442" y="414303"/>
                          <a:ext cx="50796" cy="105298"/>
                        </a:xfrm>
                        <a:custGeom>
                          <a:avLst/>
                          <a:gdLst>
                            <a:gd name="connsiteX0" fmla="*/ 0 w 50796"/>
                            <a:gd name="connsiteY0" fmla="*/ 104788 h 105298"/>
                            <a:gd name="connsiteX1" fmla="*/ 0 w 50796"/>
                            <a:gd name="connsiteY1" fmla="*/ 0 h 105298"/>
                            <a:gd name="connsiteX2" fmla="*/ 49520 w 50796"/>
                            <a:gd name="connsiteY2" fmla="*/ 0 h 105298"/>
                            <a:gd name="connsiteX3" fmla="*/ 49520 w 50796"/>
                            <a:gd name="connsiteY3" fmla="*/ 21315 h 105298"/>
                            <a:gd name="connsiteX4" fmla="*/ 23229 w 50796"/>
                            <a:gd name="connsiteY4" fmla="*/ 21315 h 105298"/>
                            <a:gd name="connsiteX5" fmla="*/ 23229 w 50796"/>
                            <a:gd name="connsiteY5" fmla="*/ 40077 h 105298"/>
                            <a:gd name="connsiteX6" fmla="*/ 48372 w 50796"/>
                            <a:gd name="connsiteY6" fmla="*/ 40077 h 105298"/>
                            <a:gd name="connsiteX7" fmla="*/ 48372 w 50796"/>
                            <a:gd name="connsiteY7" fmla="*/ 61392 h 105298"/>
                            <a:gd name="connsiteX8" fmla="*/ 23229 w 50796"/>
                            <a:gd name="connsiteY8" fmla="*/ 61392 h 105298"/>
                            <a:gd name="connsiteX9" fmla="*/ 23229 w 50796"/>
                            <a:gd name="connsiteY9" fmla="*/ 83984 h 105298"/>
                            <a:gd name="connsiteX10" fmla="*/ 50797 w 50796"/>
                            <a:gd name="connsiteY10" fmla="*/ 83984 h 105298"/>
                            <a:gd name="connsiteX11" fmla="*/ 50797 w 50796"/>
                            <a:gd name="connsiteY11" fmla="*/ 105299 h 105298"/>
                            <a:gd name="connsiteX12" fmla="*/ 0 w 50796"/>
                            <a:gd name="connsiteY12" fmla="*/ 105299 h 105298"/>
                            <a:gd name="connsiteX13" fmla="*/ 0 w 50796"/>
                            <a:gd name="connsiteY13" fmla="*/ 104661 h 1052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0796" h="105298">
                              <a:moveTo>
                                <a:pt x="0" y="104788"/>
                              </a:moveTo>
                              <a:lnTo>
                                <a:pt x="0" y="0"/>
                              </a:lnTo>
                              <a:lnTo>
                                <a:pt x="49520" y="0"/>
                              </a:lnTo>
                              <a:lnTo>
                                <a:pt x="49520" y="21315"/>
                              </a:lnTo>
                              <a:lnTo>
                                <a:pt x="23229" y="21315"/>
                              </a:lnTo>
                              <a:lnTo>
                                <a:pt x="23229" y="40077"/>
                              </a:lnTo>
                              <a:lnTo>
                                <a:pt x="48372" y="40077"/>
                              </a:lnTo>
                              <a:lnTo>
                                <a:pt x="48372" y="61392"/>
                              </a:lnTo>
                              <a:lnTo>
                                <a:pt x="23229" y="61392"/>
                              </a:lnTo>
                              <a:lnTo>
                                <a:pt x="23229" y="83984"/>
                              </a:lnTo>
                              <a:lnTo>
                                <a:pt x="50797" y="83984"/>
                              </a:lnTo>
                              <a:lnTo>
                                <a:pt x="50797" y="105299"/>
                              </a:lnTo>
                              <a:lnTo>
                                <a:pt x="0" y="105299"/>
                              </a:lnTo>
                              <a:lnTo>
                                <a:pt x="0" y="104661"/>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5700410" name="Freeform: Shape 225700410"/>
                      <wps:cNvSpPr/>
                      <wps:spPr>
                        <a:xfrm>
                          <a:off x="1262385" y="414303"/>
                          <a:ext cx="68409" cy="104788"/>
                        </a:xfrm>
                        <a:custGeom>
                          <a:avLst/>
                          <a:gdLst>
                            <a:gd name="connsiteX0" fmla="*/ 42628 w 68409"/>
                            <a:gd name="connsiteY0" fmla="*/ 104788 h 104788"/>
                            <a:gd name="connsiteX1" fmla="*/ 31397 w 68409"/>
                            <a:gd name="connsiteY1" fmla="*/ 69689 h 104788"/>
                            <a:gd name="connsiteX2" fmla="*/ 22590 w 68409"/>
                            <a:gd name="connsiteY2" fmla="*/ 69689 h 104788"/>
                            <a:gd name="connsiteX3" fmla="*/ 22590 w 68409"/>
                            <a:gd name="connsiteY3" fmla="*/ 104788 h 104788"/>
                            <a:gd name="connsiteX4" fmla="*/ 0 w 68409"/>
                            <a:gd name="connsiteY4" fmla="*/ 104788 h 104788"/>
                            <a:gd name="connsiteX5" fmla="*/ 0 w 68409"/>
                            <a:gd name="connsiteY5" fmla="*/ 0 h 104788"/>
                            <a:gd name="connsiteX6" fmla="*/ 31397 w 68409"/>
                            <a:gd name="connsiteY6" fmla="*/ 0 h 104788"/>
                            <a:gd name="connsiteX7" fmla="*/ 64070 w 68409"/>
                            <a:gd name="connsiteY7" fmla="*/ 34461 h 104788"/>
                            <a:gd name="connsiteX8" fmla="*/ 53349 w 68409"/>
                            <a:gd name="connsiteY8" fmla="*/ 61392 h 104788"/>
                            <a:gd name="connsiteX9" fmla="*/ 68409 w 68409"/>
                            <a:gd name="connsiteY9" fmla="*/ 104023 h 104788"/>
                            <a:gd name="connsiteX10" fmla="*/ 42756 w 68409"/>
                            <a:gd name="connsiteY10" fmla="*/ 104023 h 104788"/>
                            <a:gd name="connsiteX11" fmla="*/ 42756 w 68409"/>
                            <a:gd name="connsiteY11" fmla="*/ 104661 h 104788"/>
                            <a:gd name="connsiteX12" fmla="*/ 29482 w 68409"/>
                            <a:gd name="connsiteY12" fmla="*/ 20166 h 104788"/>
                            <a:gd name="connsiteX13" fmla="*/ 21952 w 68409"/>
                            <a:gd name="connsiteY13" fmla="*/ 20166 h 104788"/>
                            <a:gd name="connsiteX14" fmla="*/ 21952 w 68409"/>
                            <a:gd name="connsiteY14" fmla="*/ 49650 h 104788"/>
                            <a:gd name="connsiteX15" fmla="*/ 29482 w 68409"/>
                            <a:gd name="connsiteY15" fmla="*/ 49650 h 104788"/>
                            <a:gd name="connsiteX16" fmla="*/ 40714 w 68409"/>
                            <a:gd name="connsiteY16" fmla="*/ 35227 h 104788"/>
                            <a:gd name="connsiteX17" fmla="*/ 29482 w 68409"/>
                            <a:gd name="connsiteY17" fmla="*/ 20805 h 104788"/>
                            <a:gd name="connsiteX18" fmla="*/ 29482 w 68409"/>
                            <a:gd name="connsiteY18" fmla="*/ 20166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68409" h="104788">
                              <a:moveTo>
                                <a:pt x="42628" y="104788"/>
                              </a:moveTo>
                              <a:lnTo>
                                <a:pt x="31397" y="69689"/>
                              </a:lnTo>
                              <a:lnTo>
                                <a:pt x="22590" y="69689"/>
                              </a:lnTo>
                              <a:lnTo>
                                <a:pt x="22590" y="104788"/>
                              </a:lnTo>
                              <a:lnTo>
                                <a:pt x="0" y="104788"/>
                              </a:lnTo>
                              <a:lnTo>
                                <a:pt x="0" y="0"/>
                              </a:lnTo>
                              <a:lnTo>
                                <a:pt x="31397" y="0"/>
                              </a:lnTo>
                              <a:cubicBezTo>
                                <a:pt x="51435" y="0"/>
                                <a:pt x="64070" y="13785"/>
                                <a:pt x="64070" y="34461"/>
                              </a:cubicBezTo>
                              <a:cubicBezTo>
                                <a:pt x="64070" y="55138"/>
                                <a:pt x="60369" y="55777"/>
                                <a:pt x="53349" y="61392"/>
                              </a:cubicBezTo>
                              <a:lnTo>
                                <a:pt x="68409" y="104023"/>
                              </a:lnTo>
                              <a:lnTo>
                                <a:pt x="42756" y="104023"/>
                              </a:lnTo>
                              <a:lnTo>
                                <a:pt x="42756" y="104661"/>
                              </a:lnTo>
                              <a:close/>
                              <a:moveTo>
                                <a:pt x="29482" y="20166"/>
                              </a:moveTo>
                              <a:lnTo>
                                <a:pt x="21952" y="20166"/>
                              </a:lnTo>
                              <a:lnTo>
                                <a:pt x="21952" y="49650"/>
                              </a:lnTo>
                              <a:lnTo>
                                <a:pt x="29482" y="49650"/>
                              </a:lnTo>
                              <a:cubicBezTo>
                                <a:pt x="36374" y="49650"/>
                                <a:pt x="40714" y="44672"/>
                                <a:pt x="40714" y="35227"/>
                              </a:cubicBezTo>
                              <a:cubicBezTo>
                                <a:pt x="40714" y="25782"/>
                                <a:pt x="37013" y="20805"/>
                                <a:pt x="29482" y="20805"/>
                              </a:cubicBezTo>
                              <a:lnTo>
                                <a:pt x="29482" y="20166"/>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5912111" name="Freeform: Shape 1935912111"/>
                      <wps:cNvSpPr/>
                      <wps:spPr>
                        <a:xfrm>
                          <a:off x="1335772" y="411878"/>
                          <a:ext cx="62027" cy="109127"/>
                        </a:xfrm>
                        <a:custGeom>
                          <a:avLst/>
                          <a:gdLst>
                            <a:gd name="connsiteX0" fmla="*/ 29482 w 62027"/>
                            <a:gd name="connsiteY0" fmla="*/ 109128 h 109127"/>
                            <a:gd name="connsiteX1" fmla="*/ 1276 w 62027"/>
                            <a:gd name="connsiteY1" fmla="*/ 102236 h 109127"/>
                            <a:gd name="connsiteX2" fmla="*/ 1276 w 62027"/>
                            <a:gd name="connsiteY2" fmla="*/ 77730 h 109127"/>
                            <a:gd name="connsiteX3" fmla="*/ 26930 w 62027"/>
                            <a:gd name="connsiteY3" fmla="*/ 88451 h 109127"/>
                            <a:gd name="connsiteX4" fmla="*/ 37651 w 62027"/>
                            <a:gd name="connsiteY4" fmla="*/ 79644 h 109127"/>
                            <a:gd name="connsiteX5" fmla="*/ 17613 w 62027"/>
                            <a:gd name="connsiteY5" fmla="*/ 58967 h 109127"/>
                            <a:gd name="connsiteX6" fmla="*/ 0 w 62027"/>
                            <a:gd name="connsiteY6" fmla="*/ 28207 h 109127"/>
                            <a:gd name="connsiteX7" fmla="*/ 30759 w 62027"/>
                            <a:gd name="connsiteY7" fmla="*/ 0 h 109127"/>
                            <a:gd name="connsiteX8" fmla="*/ 57689 w 62027"/>
                            <a:gd name="connsiteY8" fmla="*/ 6254 h 109127"/>
                            <a:gd name="connsiteX9" fmla="*/ 57689 w 62027"/>
                            <a:gd name="connsiteY9" fmla="*/ 28207 h 109127"/>
                            <a:gd name="connsiteX10" fmla="*/ 33184 w 62027"/>
                            <a:gd name="connsiteY10" fmla="*/ 20039 h 109127"/>
                            <a:gd name="connsiteX11" fmla="*/ 23739 w 62027"/>
                            <a:gd name="connsiteY11" fmla="*/ 28845 h 109127"/>
                            <a:gd name="connsiteX12" fmla="*/ 41990 w 62027"/>
                            <a:gd name="connsiteY12" fmla="*/ 47608 h 109127"/>
                            <a:gd name="connsiteX13" fmla="*/ 62028 w 62027"/>
                            <a:gd name="connsiteY13" fmla="*/ 79644 h 109127"/>
                            <a:gd name="connsiteX14" fmla="*/ 29993 w 62027"/>
                            <a:gd name="connsiteY14" fmla="*/ 109128 h 109127"/>
                            <a:gd name="connsiteX15" fmla="*/ 29355 w 62027"/>
                            <a:gd name="connsiteY15" fmla="*/ 109128 h 1091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2027" h="109127">
                              <a:moveTo>
                                <a:pt x="29482" y="109128"/>
                              </a:moveTo>
                              <a:cubicBezTo>
                                <a:pt x="15698" y="109128"/>
                                <a:pt x="4339" y="104150"/>
                                <a:pt x="1276" y="102236"/>
                              </a:cubicBezTo>
                              <a:lnTo>
                                <a:pt x="1276" y="77730"/>
                              </a:lnTo>
                              <a:cubicBezTo>
                                <a:pt x="3829" y="80282"/>
                                <a:pt x="13146" y="88451"/>
                                <a:pt x="26930" y="88451"/>
                              </a:cubicBezTo>
                              <a:cubicBezTo>
                                <a:pt x="40714" y="88451"/>
                                <a:pt x="37651" y="84750"/>
                                <a:pt x="37651" y="79644"/>
                              </a:cubicBezTo>
                              <a:cubicBezTo>
                                <a:pt x="37651" y="71476"/>
                                <a:pt x="25781" y="65221"/>
                                <a:pt x="17613" y="58967"/>
                              </a:cubicBezTo>
                              <a:cubicBezTo>
                                <a:pt x="10083" y="53351"/>
                                <a:pt x="0" y="45821"/>
                                <a:pt x="0" y="28207"/>
                              </a:cubicBezTo>
                              <a:cubicBezTo>
                                <a:pt x="0" y="10594"/>
                                <a:pt x="13784" y="0"/>
                                <a:pt x="30759" y="0"/>
                              </a:cubicBezTo>
                              <a:cubicBezTo>
                                <a:pt x="47733" y="0"/>
                                <a:pt x="55902" y="4978"/>
                                <a:pt x="57689" y="6254"/>
                              </a:cubicBezTo>
                              <a:lnTo>
                                <a:pt x="57689" y="28207"/>
                              </a:lnTo>
                              <a:cubicBezTo>
                                <a:pt x="52073" y="24506"/>
                                <a:pt x="43266" y="20039"/>
                                <a:pt x="33184" y="20039"/>
                              </a:cubicBezTo>
                              <a:cubicBezTo>
                                <a:pt x="23101" y="20039"/>
                                <a:pt x="23739" y="23740"/>
                                <a:pt x="23739" y="28845"/>
                              </a:cubicBezTo>
                              <a:cubicBezTo>
                                <a:pt x="23739" y="33951"/>
                                <a:pt x="30631" y="40077"/>
                                <a:pt x="41990" y="47608"/>
                              </a:cubicBezTo>
                              <a:cubicBezTo>
                                <a:pt x="50158" y="53224"/>
                                <a:pt x="62028" y="61392"/>
                                <a:pt x="62028" y="79644"/>
                              </a:cubicBezTo>
                              <a:cubicBezTo>
                                <a:pt x="62028" y="97896"/>
                                <a:pt x="50797" y="109128"/>
                                <a:pt x="29993" y="109128"/>
                              </a:cubicBezTo>
                              <a:lnTo>
                                <a:pt x="29355" y="109128"/>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9302530" name="Freeform: Shape 729302530"/>
                      <wps:cNvSpPr/>
                      <wps:spPr>
                        <a:xfrm>
                          <a:off x="1407882" y="414303"/>
                          <a:ext cx="23228" cy="104788"/>
                        </a:xfrm>
                        <a:custGeom>
                          <a:avLst/>
                          <a:gdLst>
                            <a:gd name="connsiteX0" fmla="*/ 0 w 23228"/>
                            <a:gd name="connsiteY0" fmla="*/ 104788 h 104788"/>
                            <a:gd name="connsiteX1" fmla="*/ 0 w 23228"/>
                            <a:gd name="connsiteY1" fmla="*/ 0 h 104788"/>
                            <a:gd name="connsiteX2" fmla="*/ 23229 w 23228"/>
                            <a:gd name="connsiteY2" fmla="*/ 0 h 104788"/>
                            <a:gd name="connsiteX3" fmla="*/ 23229 w 23228"/>
                            <a:gd name="connsiteY3" fmla="*/ 104788 h 104788"/>
                            <a:gd name="connsiteX4" fmla="*/ 0 w 23228"/>
                            <a:gd name="connsiteY4" fmla="*/ 104788 h 10478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228" h="104788">
                              <a:moveTo>
                                <a:pt x="0" y="104788"/>
                              </a:moveTo>
                              <a:lnTo>
                                <a:pt x="0" y="0"/>
                              </a:lnTo>
                              <a:lnTo>
                                <a:pt x="23229" y="0"/>
                              </a:lnTo>
                              <a:lnTo>
                                <a:pt x="23229" y="104788"/>
                              </a:lnTo>
                              <a:lnTo>
                                <a:pt x="0" y="104788"/>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7863932" name="Freeform: Shape 1437863932"/>
                      <wps:cNvSpPr/>
                      <wps:spPr>
                        <a:xfrm>
                          <a:off x="1440556" y="414303"/>
                          <a:ext cx="61517" cy="104788"/>
                        </a:xfrm>
                        <a:custGeom>
                          <a:avLst/>
                          <a:gdLst>
                            <a:gd name="connsiteX0" fmla="*/ 41990 w 61517"/>
                            <a:gd name="connsiteY0" fmla="*/ 21315 h 104788"/>
                            <a:gd name="connsiteX1" fmla="*/ 41990 w 61517"/>
                            <a:gd name="connsiteY1" fmla="*/ 104788 h 104788"/>
                            <a:gd name="connsiteX2" fmla="*/ 18761 w 61517"/>
                            <a:gd name="connsiteY2" fmla="*/ 104788 h 104788"/>
                            <a:gd name="connsiteX3" fmla="*/ 18761 w 61517"/>
                            <a:gd name="connsiteY3" fmla="*/ 21315 h 104788"/>
                            <a:gd name="connsiteX4" fmla="*/ 0 w 61517"/>
                            <a:gd name="connsiteY4" fmla="*/ 21315 h 104788"/>
                            <a:gd name="connsiteX5" fmla="*/ 0 w 61517"/>
                            <a:gd name="connsiteY5" fmla="*/ 0 h 104788"/>
                            <a:gd name="connsiteX6" fmla="*/ 61517 w 61517"/>
                            <a:gd name="connsiteY6" fmla="*/ 0 h 104788"/>
                            <a:gd name="connsiteX7" fmla="*/ 61517 w 61517"/>
                            <a:gd name="connsiteY7" fmla="*/ 21315 h 104788"/>
                            <a:gd name="connsiteX8" fmla="*/ 42118 w 61517"/>
                            <a:gd name="connsiteY8" fmla="*/ 21315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1517" h="104788">
                              <a:moveTo>
                                <a:pt x="41990" y="21315"/>
                              </a:moveTo>
                              <a:lnTo>
                                <a:pt x="41990" y="104788"/>
                              </a:lnTo>
                              <a:lnTo>
                                <a:pt x="18761" y="104788"/>
                              </a:lnTo>
                              <a:lnTo>
                                <a:pt x="18761" y="21315"/>
                              </a:lnTo>
                              <a:lnTo>
                                <a:pt x="0" y="21315"/>
                              </a:lnTo>
                              <a:lnTo>
                                <a:pt x="0" y="0"/>
                              </a:lnTo>
                              <a:lnTo>
                                <a:pt x="61517" y="0"/>
                              </a:lnTo>
                              <a:lnTo>
                                <a:pt x="61517" y="21315"/>
                              </a:lnTo>
                              <a:lnTo>
                                <a:pt x="42118" y="21315"/>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6962639" name="Freeform: Shape 756962639"/>
                      <wps:cNvSpPr/>
                      <wps:spPr>
                        <a:xfrm>
                          <a:off x="1503222" y="414303"/>
                          <a:ext cx="74025" cy="104788"/>
                        </a:xfrm>
                        <a:custGeom>
                          <a:avLst/>
                          <a:gdLst>
                            <a:gd name="connsiteX0" fmla="*/ 48372 w 74025"/>
                            <a:gd name="connsiteY0" fmla="*/ 58329 h 104788"/>
                            <a:gd name="connsiteX1" fmla="*/ 48372 w 74025"/>
                            <a:gd name="connsiteY1" fmla="*/ 104788 h 104788"/>
                            <a:gd name="connsiteX2" fmla="*/ 25143 w 74025"/>
                            <a:gd name="connsiteY2" fmla="*/ 104788 h 104788"/>
                            <a:gd name="connsiteX3" fmla="*/ 25143 w 74025"/>
                            <a:gd name="connsiteY3" fmla="*/ 58329 h 104788"/>
                            <a:gd name="connsiteX4" fmla="*/ 0 w 74025"/>
                            <a:gd name="connsiteY4" fmla="*/ 0 h 104788"/>
                            <a:gd name="connsiteX5" fmla="*/ 23229 w 74025"/>
                            <a:gd name="connsiteY5" fmla="*/ 0 h 104788"/>
                            <a:gd name="connsiteX6" fmla="*/ 37013 w 74025"/>
                            <a:gd name="connsiteY6" fmla="*/ 35738 h 104788"/>
                            <a:gd name="connsiteX7" fmla="*/ 50797 w 74025"/>
                            <a:gd name="connsiteY7" fmla="*/ 0 h 104788"/>
                            <a:gd name="connsiteX8" fmla="*/ 74025 w 74025"/>
                            <a:gd name="connsiteY8" fmla="*/ 0 h 104788"/>
                            <a:gd name="connsiteX9" fmla="*/ 48882 w 74025"/>
                            <a:gd name="connsiteY9" fmla="*/ 58329 h 104788"/>
                            <a:gd name="connsiteX10" fmla="*/ 48244 w 74025"/>
                            <a:gd name="connsiteY10" fmla="*/ 58329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74025" h="104788">
                              <a:moveTo>
                                <a:pt x="48372" y="58329"/>
                              </a:moveTo>
                              <a:lnTo>
                                <a:pt x="48372" y="104788"/>
                              </a:lnTo>
                              <a:lnTo>
                                <a:pt x="25143" y="104788"/>
                              </a:lnTo>
                              <a:lnTo>
                                <a:pt x="25143" y="58329"/>
                              </a:lnTo>
                              <a:lnTo>
                                <a:pt x="0" y="0"/>
                              </a:lnTo>
                              <a:lnTo>
                                <a:pt x="23229" y="0"/>
                              </a:lnTo>
                              <a:lnTo>
                                <a:pt x="37013" y="35738"/>
                              </a:lnTo>
                              <a:lnTo>
                                <a:pt x="50797" y="0"/>
                              </a:lnTo>
                              <a:lnTo>
                                <a:pt x="74025" y="0"/>
                              </a:lnTo>
                              <a:lnTo>
                                <a:pt x="48882" y="58329"/>
                              </a:lnTo>
                              <a:lnTo>
                                <a:pt x="48244" y="58329"/>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3272193" name="Freeform: Shape 483272193"/>
                      <wps:cNvSpPr/>
                      <wps:spPr>
                        <a:xfrm>
                          <a:off x="1591541" y="414303"/>
                          <a:ext cx="77088" cy="104788"/>
                        </a:xfrm>
                        <a:custGeom>
                          <a:avLst/>
                          <a:gdLst>
                            <a:gd name="connsiteX0" fmla="*/ 53477 w 77088"/>
                            <a:gd name="connsiteY0" fmla="*/ 104788 h 104788"/>
                            <a:gd name="connsiteX1" fmla="*/ 50286 w 77088"/>
                            <a:gd name="connsiteY1" fmla="*/ 89089 h 104788"/>
                            <a:gd name="connsiteX2" fmla="*/ 26419 w 77088"/>
                            <a:gd name="connsiteY2" fmla="*/ 89089 h 104788"/>
                            <a:gd name="connsiteX3" fmla="*/ 23229 w 77088"/>
                            <a:gd name="connsiteY3" fmla="*/ 104788 h 104788"/>
                            <a:gd name="connsiteX4" fmla="*/ 0 w 77088"/>
                            <a:gd name="connsiteY4" fmla="*/ 104788 h 104788"/>
                            <a:gd name="connsiteX5" fmla="*/ 26292 w 77088"/>
                            <a:gd name="connsiteY5" fmla="*/ 0 h 104788"/>
                            <a:gd name="connsiteX6" fmla="*/ 50797 w 77088"/>
                            <a:gd name="connsiteY6" fmla="*/ 0 h 104788"/>
                            <a:gd name="connsiteX7" fmla="*/ 77088 w 77088"/>
                            <a:gd name="connsiteY7" fmla="*/ 104788 h 104788"/>
                            <a:gd name="connsiteX8" fmla="*/ 52584 w 77088"/>
                            <a:gd name="connsiteY8" fmla="*/ 104788 h 104788"/>
                            <a:gd name="connsiteX9" fmla="*/ 53222 w 77088"/>
                            <a:gd name="connsiteY9" fmla="*/ 104788 h 104788"/>
                            <a:gd name="connsiteX10" fmla="*/ 38417 w 77088"/>
                            <a:gd name="connsiteY10" fmla="*/ 31398 h 104788"/>
                            <a:gd name="connsiteX11" fmla="*/ 30248 w 77088"/>
                            <a:gd name="connsiteY11" fmla="*/ 69689 h 104788"/>
                            <a:gd name="connsiteX12" fmla="*/ 46585 w 77088"/>
                            <a:gd name="connsiteY12" fmla="*/ 69689 h 104788"/>
                            <a:gd name="connsiteX13" fmla="*/ 38417 w 77088"/>
                            <a:gd name="connsiteY13" fmla="*/ 31398 h 104788"/>
                            <a:gd name="connsiteX14" fmla="*/ 38417 w 77088"/>
                            <a:gd name="connsiteY14" fmla="*/ 31398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77088" h="104788">
                              <a:moveTo>
                                <a:pt x="53477" y="104788"/>
                              </a:moveTo>
                              <a:lnTo>
                                <a:pt x="50286" y="89089"/>
                              </a:lnTo>
                              <a:lnTo>
                                <a:pt x="26419" y="89089"/>
                              </a:lnTo>
                              <a:lnTo>
                                <a:pt x="23229" y="104788"/>
                              </a:lnTo>
                              <a:lnTo>
                                <a:pt x="0" y="104788"/>
                              </a:lnTo>
                              <a:lnTo>
                                <a:pt x="26292" y="0"/>
                              </a:lnTo>
                              <a:lnTo>
                                <a:pt x="50797" y="0"/>
                              </a:lnTo>
                              <a:lnTo>
                                <a:pt x="77088" y="104788"/>
                              </a:lnTo>
                              <a:lnTo>
                                <a:pt x="52584" y="104788"/>
                              </a:lnTo>
                              <a:lnTo>
                                <a:pt x="53222" y="104788"/>
                              </a:lnTo>
                              <a:close/>
                              <a:moveTo>
                                <a:pt x="38417" y="31398"/>
                              </a:moveTo>
                              <a:lnTo>
                                <a:pt x="30248" y="69689"/>
                              </a:lnTo>
                              <a:lnTo>
                                <a:pt x="46585" y="69689"/>
                              </a:lnTo>
                              <a:lnTo>
                                <a:pt x="38417" y="31398"/>
                              </a:lnTo>
                              <a:lnTo>
                                <a:pt x="38417" y="31398"/>
                              </a:ln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5152401" name="Freeform: Shape 225152401"/>
                      <wps:cNvSpPr/>
                      <wps:spPr>
                        <a:xfrm>
                          <a:off x="1677053" y="414303"/>
                          <a:ext cx="63942" cy="104788"/>
                        </a:xfrm>
                        <a:custGeom>
                          <a:avLst/>
                          <a:gdLst>
                            <a:gd name="connsiteX0" fmla="*/ 33184 w 63942"/>
                            <a:gd name="connsiteY0" fmla="*/ 104788 h 104788"/>
                            <a:gd name="connsiteX1" fmla="*/ 0 w 63942"/>
                            <a:gd name="connsiteY1" fmla="*/ 104788 h 104788"/>
                            <a:gd name="connsiteX2" fmla="*/ 0 w 63942"/>
                            <a:gd name="connsiteY2" fmla="*/ 0 h 104788"/>
                            <a:gd name="connsiteX3" fmla="*/ 29483 w 63942"/>
                            <a:gd name="connsiteY3" fmla="*/ 0 h 104788"/>
                            <a:gd name="connsiteX4" fmla="*/ 60241 w 63942"/>
                            <a:gd name="connsiteY4" fmla="*/ 26931 h 104788"/>
                            <a:gd name="connsiteX5" fmla="*/ 50159 w 63942"/>
                            <a:gd name="connsiteY5" fmla="*/ 49522 h 104788"/>
                            <a:gd name="connsiteX6" fmla="*/ 63943 w 63942"/>
                            <a:gd name="connsiteY6" fmla="*/ 74028 h 104788"/>
                            <a:gd name="connsiteX7" fmla="*/ 33184 w 63942"/>
                            <a:gd name="connsiteY7" fmla="*/ 104150 h 104788"/>
                            <a:gd name="connsiteX8" fmla="*/ 33184 w 63942"/>
                            <a:gd name="connsiteY8" fmla="*/ 104788 h 104788"/>
                            <a:gd name="connsiteX9" fmla="*/ 29993 w 63942"/>
                            <a:gd name="connsiteY9" fmla="*/ 20166 h 104788"/>
                            <a:gd name="connsiteX10" fmla="*/ 22463 w 63942"/>
                            <a:gd name="connsiteY10" fmla="*/ 20166 h 104788"/>
                            <a:gd name="connsiteX11" fmla="*/ 22463 w 63942"/>
                            <a:gd name="connsiteY11" fmla="*/ 40205 h 104788"/>
                            <a:gd name="connsiteX12" fmla="*/ 29993 w 63942"/>
                            <a:gd name="connsiteY12" fmla="*/ 40205 h 104788"/>
                            <a:gd name="connsiteX13" fmla="*/ 38800 w 63942"/>
                            <a:gd name="connsiteY13" fmla="*/ 30122 h 104788"/>
                            <a:gd name="connsiteX14" fmla="*/ 29993 w 63942"/>
                            <a:gd name="connsiteY14" fmla="*/ 20039 h 104788"/>
                            <a:gd name="connsiteX15" fmla="*/ 29993 w 63942"/>
                            <a:gd name="connsiteY15" fmla="*/ 20039 h 104788"/>
                            <a:gd name="connsiteX16" fmla="*/ 31269 w 63942"/>
                            <a:gd name="connsiteY16" fmla="*/ 60882 h 104788"/>
                            <a:gd name="connsiteX17" fmla="*/ 22463 w 63942"/>
                            <a:gd name="connsiteY17" fmla="*/ 60882 h 104788"/>
                            <a:gd name="connsiteX18" fmla="*/ 22463 w 63942"/>
                            <a:gd name="connsiteY18" fmla="*/ 84750 h 104788"/>
                            <a:gd name="connsiteX19" fmla="*/ 31269 w 63942"/>
                            <a:gd name="connsiteY19" fmla="*/ 84750 h 104788"/>
                            <a:gd name="connsiteX20" fmla="*/ 41352 w 63942"/>
                            <a:gd name="connsiteY20" fmla="*/ 72880 h 104788"/>
                            <a:gd name="connsiteX21" fmla="*/ 31269 w 63942"/>
                            <a:gd name="connsiteY21" fmla="*/ 61010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63942" h="104788">
                              <a:moveTo>
                                <a:pt x="33184" y="104788"/>
                              </a:moveTo>
                              <a:lnTo>
                                <a:pt x="0" y="104788"/>
                              </a:lnTo>
                              <a:lnTo>
                                <a:pt x="0" y="0"/>
                              </a:lnTo>
                              <a:lnTo>
                                <a:pt x="29483" y="0"/>
                              </a:lnTo>
                              <a:cubicBezTo>
                                <a:pt x="50797" y="0"/>
                                <a:pt x="60241" y="13785"/>
                                <a:pt x="60241" y="26931"/>
                              </a:cubicBezTo>
                              <a:cubicBezTo>
                                <a:pt x="60241" y="40077"/>
                                <a:pt x="57689" y="44545"/>
                                <a:pt x="50159" y="49522"/>
                              </a:cubicBezTo>
                              <a:cubicBezTo>
                                <a:pt x="59603" y="54500"/>
                                <a:pt x="63943" y="62669"/>
                                <a:pt x="63943" y="74028"/>
                              </a:cubicBezTo>
                              <a:cubicBezTo>
                                <a:pt x="63943" y="92791"/>
                                <a:pt x="50797" y="104150"/>
                                <a:pt x="33184" y="104150"/>
                              </a:cubicBezTo>
                              <a:lnTo>
                                <a:pt x="33184" y="104788"/>
                              </a:lnTo>
                              <a:close/>
                              <a:moveTo>
                                <a:pt x="29993" y="20166"/>
                              </a:moveTo>
                              <a:lnTo>
                                <a:pt x="22463" y="20166"/>
                              </a:lnTo>
                              <a:lnTo>
                                <a:pt x="22463" y="40205"/>
                              </a:lnTo>
                              <a:lnTo>
                                <a:pt x="29993" y="40205"/>
                              </a:lnTo>
                              <a:cubicBezTo>
                                <a:pt x="34971" y="40205"/>
                                <a:pt x="38800" y="35865"/>
                                <a:pt x="38800" y="30122"/>
                              </a:cubicBezTo>
                              <a:cubicBezTo>
                                <a:pt x="38800" y="24378"/>
                                <a:pt x="35098" y="20039"/>
                                <a:pt x="29993" y="20039"/>
                              </a:cubicBezTo>
                              <a:lnTo>
                                <a:pt x="29993" y="20039"/>
                              </a:lnTo>
                              <a:close/>
                              <a:moveTo>
                                <a:pt x="31269" y="60882"/>
                              </a:moveTo>
                              <a:lnTo>
                                <a:pt x="22463" y="60882"/>
                              </a:lnTo>
                              <a:lnTo>
                                <a:pt x="22463" y="84750"/>
                              </a:lnTo>
                              <a:lnTo>
                                <a:pt x="31269" y="84750"/>
                              </a:lnTo>
                              <a:cubicBezTo>
                                <a:pt x="37523" y="84750"/>
                                <a:pt x="41352" y="79772"/>
                                <a:pt x="41352" y="72880"/>
                              </a:cubicBezTo>
                              <a:cubicBezTo>
                                <a:pt x="41352" y="65987"/>
                                <a:pt x="37651" y="61010"/>
                                <a:pt x="31269" y="61010"/>
                              </a:cubicBez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8006595" name="Freeform: Shape 738006595"/>
                      <wps:cNvSpPr/>
                      <wps:spPr>
                        <a:xfrm>
                          <a:off x="1753503" y="414303"/>
                          <a:ext cx="50796" cy="105298"/>
                        </a:xfrm>
                        <a:custGeom>
                          <a:avLst/>
                          <a:gdLst>
                            <a:gd name="connsiteX0" fmla="*/ 0 w 50796"/>
                            <a:gd name="connsiteY0" fmla="*/ 104788 h 105298"/>
                            <a:gd name="connsiteX1" fmla="*/ 0 w 50796"/>
                            <a:gd name="connsiteY1" fmla="*/ 0 h 105298"/>
                            <a:gd name="connsiteX2" fmla="*/ 49520 w 50796"/>
                            <a:gd name="connsiteY2" fmla="*/ 0 h 105298"/>
                            <a:gd name="connsiteX3" fmla="*/ 49520 w 50796"/>
                            <a:gd name="connsiteY3" fmla="*/ 21315 h 105298"/>
                            <a:gd name="connsiteX4" fmla="*/ 23229 w 50796"/>
                            <a:gd name="connsiteY4" fmla="*/ 21315 h 105298"/>
                            <a:gd name="connsiteX5" fmla="*/ 23229 w 50796"/>
                            <a:gd name="connsiteY5" fmla="*/ 40077 h 105298"/>
                            <a:gd name="connsiteX6" fmla="*/ 48372 w 50796"/>
                            <a:gd name="connsiteY6" fmla="*/ 40077 h 105298"/>
                            <a:gd name="connsiteX7" fmla="*/ 48372 w 50796"/>
                            <a:gd name="connsiteY7" fmla="*/ 61392 h 105298"/>
                            <a:gd name="connsiteX8" fmla="*/ 23229 w 50796"/>
                            <a:gd name="connsiteY8" fmla="*/ 61392 h 105298"/>
                            <a:gd name="connsiteX9" fmla="*/ 23229 w 50796"/>
                            <a:gd name="connsiteY9" fmla="*/ 83984 h 105298"/>
                            <a:gd name="connsiteX10" fmla="*/ 50797 w 50796"/>
                            <a:gd name="connsiteY10" fmla="*/ 83984 h 105298"/>
                            <a:gd name="connsiteX11" fmla="*/ 50797 w 50796"/>
                            <a:gd name="connsiteY11" fmla="*/ 105299 h 105298"/>
                            <a:gd name="connsiteX12" fmla="*/ 0 w 50796"/>
                            <a:gd name="connsiteY12" fmla="*/ 105299 h 105298"/>
                            <a:gd name="connsiteX13" fmla="*/ 0 w 50796"/>
                            <a:gd name="connsiteY13" fmla="*/ 104661 h 1052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0796" h="105298">
                              <a:moveTo>
                                <a:pt x="0" y="104788"/>
                              </a:moveTo>
                              <a:lnTo>
                                <a:pt x="0" y="0"/>
                              </a:lnTo>
                              <a:lnTo>
                                <a:pt x="49520" y="0"/>
                              </a:lnTo>
                              <a:lnTo>
                                <a:pt x="49520" y="21315"/>
                              </a:lnTo>
                              <a:lnTo>
                                <a:pt x="23229" y="21315"/>
                              </a:lnTo>
                              <a:lnTo>
                                <a:pt x="23229" y="40077"/>
                              </a:lnTo>
                              <a:lnTo>
                                <a:pt x="48372" y="40077"/>
                              </a:lnTo>
                              <a:lnTo>
                                <a:pt x="48372" y="61392"/>
                              </a:lnTo>
                              <a:lnTo>
                                <a:pt x="23229" y="61392"/>
                              </a:lnTo>
                              <a:lnTo>
                                <a:pt x="23229" y="83984"/>
                              </a:lnTo>
                              <a:lnTo>
                                <a:pt x="50797" y="83984"/>
                              </a:lnTo>
                              <a:lnTo>
                                <a:pt x="50797" y="105299"/>
                              </a:lnTo>
                              <a:lnTo>
                                <a:pt x="0" y="105299"/>
                              </a:lnTo>
                              <a:lnTo>
                                <a:pt x="0" y="104661"/>
                              </a:ln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7887422" name="Freeform: Shape 1827887422"/>
                      <wps:cNvSpPr/>
                      <wps:spPr>
                        <a:xfrm>
                          <a:off x="1817446" y="414303"/>
                          <a:ext cx="68409" cy="104788"/>
                        </a:xfrm>
                        <a:custGeom>
                          <a:avLst/>
                          <a:gdLst>
                            <a:gd name="connsiteX0" fmla="*/ 42628 w 68409"/>
                            <a:gd name="connsiteY0" fmla="*/ 104788 h 104788"/>
                            <a:gd name="connsiteX1" fmla="*/ 31397 w 68409"/>
                            <a:gd name="connsiteY1" fmla="*/ 69689 h 104788"/>
                            <a:gd name="connsiteX2" fmla="*/ 22591 w 68409"/>
                            <a:gd name="connsiteY2" fmla="*/ 69689 h 104788"/>
                            <a:gd name="connsiteX3" fmla="*/ 22591 w 68409"/>
                            <a:gd name="connsiteY3" fmla="*/ 104788 h 104788"/>
                            <a:gd name="connsiteX4" fmla="*/ 0 w 68409"/>
                            <a:gd name="connsiteY4" fmla="*/ 104788 h 104788"/>
                            <a:gd name="connsiteX5" fmla="*/ 0 w 68409"/>
                            <a:gd name="connsiteY5" fmla="*/ 0 h 104788"/>
                            <a:gd name="connsiteX6" fmla="*/ 31397 w 68409"/>
                            <a:gd name="connsiteY6" fmla="*/ 0 h 104788"/>
                            <a:gd name="connsiteX7" fmla="*/ 64070 w 68409"/>
                            <a:gd name="connsiteY7" fmla="*/ 34461 h 104788"/>
                            <a:gd name="connsiteX8" fmla="*/ 53349 w 68409"/>
                            <a:gd name="connsiteY8" fmla="*/ 61392 h 104788"/>
                            <a:gd name="connsiteX9" fmla="*/ 68410 w 68409"/>
                            <a:gd name="connsiteY9" fmla="*/ 104023 h 104788"/>
                            <a:gd name="connsiteX10" fmla="*/ 42756 w 68409"/>
                            <a:gd name="connsiteY10" fmla="*/ 104023 h 104788"/>
                            <a:gd name="connsiteX11" fmla="*/ 42756 w 68409"/>
                            <a:gd name="connsiteY11" fmla="*/ 104661 h 104788"/>
                            <a:gd name="connsiteX12" fmla="*/ 29483 w 68409"/>
                            <a:gd name="connsiteY12" fmla="*/ 20166 h 104788"/>
                            <a:gd name="connsiteX13" fmla="*/ 21952 w 68409"/>
                            <a:gd name="connsiteY13" fmla="*/ 20166 h 104788"/>
                            <a:gd name="connsiteX14" fmla="*/ 21952 w 68409"/>
                            <a:gd name="connsiteY14" fmla="*/ 49650 h 104788"/>
                            <a:gd name="connsiteX15" fmla="*/ 29483 w 68409"/>
                            <a:gd name="connsiteY15" fmla="*/ 49650 h 104788"/>
                            <a:gd name="connsiteX16" fmla="*/ 40714 w 68409"/>
                            <a:gd name="connsiteY16" fmla="*/ 35227 h 104788"/>
                            <a:gd name="connsiteX17" fmla="*/ 29483 w 68409"/>
                            <a:gd name="connsiteY17" fmla="*/ 20805 h 104788"/>
                            <a:gd name="connsiteX18" fmla="*/ 29483 w 68409"/>
                            <a:gd name="connsiteY18" fmla="*/ 20166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68409" h="104788">
                              <a:moveTo>
                                <a:pt x="42628" y="104788"/>
                              </a:moveTo>
                              <a:lnTo>
                                <a:pt x="31397" y="69689"/>
                              </a:lnTo>
                              <a:lnTo>
                                <a:pt x="22591" y="69689"/>
                              </a:lnTo>
                              <a:lnTo>
                                <a:pt x="22591" y="104788"/>
                              </a:lnTo>
                              <a:lnTo>
                                <a:pt x="0" y="104788"/>
                              </a:lnTo>
                              <a:lnTo>
                                <a:pt x="0" y="0"/>
                              </a:lnTo>
                              <a:lnTo>
                                <a:pt x="31397" y="0"/>
                              </a:lnTo>
                              <a:cubicBezTo>
                                <a:pt x="51435" y="0"/>
                                <a:pt x="64070" y="13785"/>
                                <a:pt x="64070" y="34461"/>
                              </a:cubicBezTo>
                              <a:cubicBezTo>
                                <a:pt x="64070" y="55138"/>
                                <a:pt x="60369" y="55777"/>
                                <a:pt x="53349" y="61392"/>
                              </a:cubicBezTo>
                              <a:lnTo>
                                <a:pt x="68410" y="104023"/>
                              </a:lnTo>
                              <a:lnTo>
                                <a:pt x="42756" y="104023"/>
                              </a:lnTo>
                              <a:lnTo>
                                <a:pt x="42756" y="104661"/>
                              </a:lnTo>
                              <a:close/>
                              <a:moveTo>
                                <a:pt x="29483" y="20166"/>
                              </a:moveTo>
                              <a:lnTo>
                                <a:pt x="21952" y="20166"/>
                              </a:lnTo>
                              <a:lnTo>
                                <a:pt x="21952" y="49650"/>
                              </a:lnTo>
                              <a:lnTo>
                                <a:pt x="29483" y="49650"/>
                              </a:lnTo>
                              <a:cubicBezTo>
                                <a:pt x="36375" y="49650"/>
                                <a:pt x="40714" y="44672"/>
                                <a:pt x="40714" y="35227"/>
                              </a:cubicBezTo>
                              <a:cubicBezTo>
                                <a:pt x="40714" y="25782"/>
                                <a:pt x="37013" y="20805"/>
                                <a:pt x="29483" y="20805"/>
                              </a:cubicBezTo>
                              <a:lnTo>
                                <a:pt x="29483" y="20166"/>
                              </a:ln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4151371" name="Freeform: Shape 384151371"/>
                      <wps:cNvSpPr/>
                      <wps:spPr>
                        <a:xfrm>
                          <a:off x="1894534" y="414303"/>
                          <a:ext cx="64070" cy="104788"/>
                        </a:xfrm>
                        <a:custGeom>
                          <a:avLst/>
                          <a:gdLst>
                            <a:gd name="connsiteX0" fmla="*/ 60879 w 64070"/>
                            <a:gd name="connsiteY0" fmla="*/ 88451 h 104788"/>
                            <a:gd name="connsiteX1" fmla="*/ 32035 w 64070"/>
                            <a:gd name="connsiteY1" fmla="*/ 104788 h 104788"/>
                            <a:gd name="connsiteX2" fmla="*/ 0 w 64070"/>
                            <a:gd name="connsiteY2" fmla="*/ 104788 h 104788"/>
                            <a:gd name="connsiteX3" fmla="*/ 0 w 64070"/>
                            <a:gd name="connsiteY3" fmla="*/ 0 h 104788"/>
                            <a:gd name="connsiteX4" fmla="*/ 32035 w 64070"/>
                            <a:gd name="connsiteY4" fmla="*/ 0 h 104788"/>
                            <a:gd name="connsiteX5" fmla="*/ 60879 w 64070"/>
                            <a:gd name="connsiteY5" fmla="*/ 16337 h 104788"/>
                            <a:gd name="connsiteX6" fmla="*/ 64070 w 64070"/>
                            <a:gd name="connsiteY6" fmla="*/ 32036 h 104788"/>
                            <a:gd name="connsiteX7" fmla="*/ 64070 w 64070"/>
                            <a:gd name="connsiteY7" fmla="*/ 72241 h 104788"/>
                            <a:gd name="connsiteX8" fmla="*/ 60879 w 64070"/>
                            <a:gd name="connsiteY8" fmla="*/ 87941 h 104788"/>
                            <a:gd name="connsiteX9" fmla="*/ 60879 w 64070"/>
                            <a:gd name="connsiteY9" fmla="*/ 87941 h 104788"/>
                            <a:gd name="connsiteX10" fmla="*/ 60879 w 64070"/>
                            <a:gd name="connsiteY10" fmla="*/ 88579 h 104788"/>
                            <a:gd name="connsiteX11" fmla="*/ 40841 w 64070"/>
                            <a:gd name="connsiteY11" fmla="*/ 33951 h 104788"/>
                            <a:gd name="connsiteX12" fmla="*/ 39565 w 64070"/>
                            <a:gd name="connsiteY12" fmla="*/ 27059 h 104788"/>
                            <a:gd name="connsiteX13" fmla="*/ 30121 w 64070"/>
                            <a:gd name="connsiteY13" fmla="*/ 21443 h 104788"/>
                            <a:gd name="connsiteX14" fmla="*/ 22591 w 64070"/>
                            <a:gd name="connsiteY14" fmla="*/ 21443 h 104788"/>
                            <a:gd name="connsiteX15" fmla="*/ 22591 w 64070"/>
                            <a:gd name="connsiteY15" fmla="*/ 84111 h 104788"/>
                            <a:gd name="connsiteX16" fmla="*/ 30121 w 64070"/>
                            <a:gd name="connsiteY16" fmla="*/ 84111 h 104788"/>
                            <a:gd name="connsiteX17" fmla="*/ 39565 w 64070"/>
                            <a:gd name="connsiteY17" fmla="*/ 78496 h 104788"/>
                            <a:gd name="connsiteX18" fmla="*/ 40841 w 64070"/>
                            <a:gd name="connsiteY18" fmla="*/ 71603 h 104788"/>
                            <a:gd name="connsiteX19" fmla="*/ 40841 w 64070"/>
                            <a:gd name="connsiteY19" fmla="*/ 34589 h 104788"/>
                            <a:gd name="connsiteX20" fmla="*/ 40841 w 64070"/>
                            <a:gd name="connsiteY20" fmla="*/ 34589 h 104788"/>
                            <a:gd name="connsiteX21" fmla="*/ 40841 w 64070"/>
                            <a:gd name="connsiteY21" fmla="*/ 33951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64070" h="104788">
                              <a:moveTo>
                                <a:pt x="60879" y="88451"/>
                              </a:moveTo>
                              <a:cubicBezTo>
                                <a:pt x="56540" y="97896"/>
                                <a:pt x="47095" y="104788"/>
                                <a:pt x="32035" y="104788"/>
                              </a:cubicBezTo>
                              <a:lnTo>
                                <a:pt x="0" y="104788"/>
                              </a:lnTo>
                              <a:lnTo>
                                <a:pt x="0" y="0"/>
                              </a:lnTo>
                              <a:lnTo>
                                <a:pt x="32035" y="0"/>
                              </a:lnTo>
                              <a:cubicBezTo>
                                <a:pt x="47095" y="0"/>
                                <a:pt x="57178" y="6892"/>
                                <a:pt x="60879" y="16337"/>
                              </a:cubicBezTo>
                              <a:cubicBezTo>
                                <a:pt x="62794" y="20677"/>
                                <a:pt x="64070" y="25144"/>
                                <a:pt x="64070" y="32036"/>
                              </a:cubicBezTo>
                              <a:lnTo>
                                <a:pt x="64070" y="72241"/>
                              </a:lnTo>
                              <a:cubicBezTo>
                                <a:pt x="64070" y="79772"/>
                                <a:pt x="62794" y="84111"/>
                                <a:pt x="60879" y="87941"/>
                              </a:cubicBezTo>
                              <a:lnTo>
                                <a:pt x="60879" y="87941"/>
                              </a:lnTo>
                              <a:lnTo>
                                <a:pt x="60879" y="88579"/>
                              </a:lnTo>
                              <a:close/>
                              <a:moveTo>
                                <a:pt x="40841" y="33951"/>
                              </a:moveTo>
                              <a:cubicBezTo>
                                <a:pt x="40841" y="30760"/>
                                <a:pt x="40841" y="28973"/>
                                <a:pt x="39565" y="27059"/>
                              </a:cubicBezTo>
                              <a:cubicBezTo>
                                <a:pt x="38289" y="23868"/>
                                <a:pt x="35226" y="21443"/>
                                <a:pt x="30121" y="21443"/>
                              </a:cubicBezTo>
                              <a:lnTo>
                                <a:pt x="22591" y="21443"/>
                              </a:lnTo>
                              <a:lnTo>
                                <a:pt x="22591" y="84111"/>
                              </a:lnTo>
                              <a:lnTo>
                                <a:pt x="30121" y="84111"/>
                              </a:lnTo>
                              <a:cubicBezTo>
                                <a:pt x="35098" y="84111"/>
                                <a:pt x="38289" y="81559"/>
                                <a:pt x="39565" y="78496"/>
                              </a:cubicBezTo>
                              <a:cubicBezTo>
                                <a:pt x="40203" y="76581"/>
                                <a:pt x="40841" y="74794"/>
                                <a:pt x="40841" y="71603"/>
                              </a:cubicBezTo>
                              <a:lnTo>
                                <a:pt x="40841" y="34589"/>
                              </a:lnTo>
                              <a:lnTo>
                                <a:pt x="40841" y="34589"/>
                              </a:lnTo>
                              <a:lnTo>
                                <a:pt x="40841" y="33951"/>
                              </a:ln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9451845" name="Freeform: Shape 1569451845"/>
                      <wps:cNvSpPr/>
                      <wps:spPr>
                        <a:xfrm>
                          <a:off x="1973026" y="414303"/>
                          <a:ext cx="50796" cy="105298"/>
                        </a:xfrm>
                        <a:custGeom>
                          <a:avLst/>
                          <a:gdLst>
                            <a:gd name="connsiteX0" fmla="*/ 0 w 50796"/>
                            <a:gd name="connsiteY0" fmla="*/ 104788 h 105298"/>
                            <a:gd name="connsiteX1" fmla="*/ 0 w 50796"/>
                            <a:gd name="connsiteY1" fmla="*/ 0 h 105298"/>
                            <a:gd name="connsiteX2" fmla="*/ 49520 w 50796"/>
                            <a:gd name="connsiteY2" fmla="*/ 0 h 105298"/>
                            <a:gd name="connsiteX3" fmla="*/ 49520 w 50796"/>
                            <a:gd name="connsiteY3" fmla="*/ 21315 h 105298"/>
                            <a:gd name="connsiteX4" fmla="*/ 23229 w 50796"/>
                            <a:gd name="connsiteY4" fmla="*/ 21315 h 105298"/>
                            <a:gd name="connsiteX5" fmla="*/ 23229 w 50796"/>
                            <a:gd name="connsiteY5" fmla="*/ 40077 h 105298"/>
                            <a:gd name="connsiteX6" fmla="*/ 48372 w 50796"/>
                            <a:gd name="connsiteY6" fmla="*/ 40077 h 105298"/>
                            <a:gd name="connsiteX7" fmla="*/ 48372 w 50796"/>
                            <a:gd name="connsiteY7" fmla="*/ 61392 h 105298"/>
                            <a:gd name="connsiteX8" fmla="*/ 23229 w 50796"/>
                            <a:gd name="connsiteY8" fmla="*/ 61392 h 105298"/>
                            <a:gd name="connsiteX9" fmla="*/ 23229 w 50796"/>
                            <a:gd name="connsiteY9" fmla="*/ 83984 h 105298"/>
                            <a:gd name="connsiteX10" fmla="*/ 50797 w 50796"/>
                            <a:gd name="connsiteY10" fmla="*/ 83984 h 105298"/>
                            <a:gd name="connsiteX11" fmla="*/ 50797 w 50796"/>
                            <a:gd name="connsiteY11" fmla="*/ 105299 h 105298"/>
                            <a:gd name="connsiteX12" fmla="*/ 0 w 50796"/>
                            <a:gd name="connsiteY12" fmla="*/ 105299 h 105298"/>
                            <a:gd name="connsiteX13" fmla="*/ 0 w 50796"/>
                            <a:gd name="connsiteY13" fmla="*/ 104661 h 1052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0796" h="105298">
                              <a:moveTo>
                                <a:pt x="0" y="104788"/>
                              </a:moveTo>
                              <a:lnTo>
                                <a:pt x="0" y="0"/>
                              </a:lnTo>
                              <a:lnTo>
                                <a:pt x="49520" y="0"/>
                              </a:lnTo>
                              <a:lnTo>
                                <a:pt x="49520" y="21315"/>
                              </a:lnTo>
                              <a:lnTo>
                                <a:pt x="23229" y="21315"/>
                              </a:lnTo>
                              <a:lnTo>
                                <a:pt x="23229" y="40077"/>
                              </a:lnTo>
                              <a:lnTo>
                                <a:pt x="48372" y="40077"/>
                              </a:lnTo>
                              <a:lnTo>
                                <a:pt x="48372" y="61392"/>
                              </a:lnTo>
                              <a:lnTo>
                                <a:pt x="23229" y="61392"/>
                              </a:lnTo>
                              <a:lnTo>
                                <a:pt x="23229" y="83984"/>
                              </a:lnTo>
                              <a:lnTo>
                                <a:pt x="50797" y="83984"/>
                              </a:lnTo>
                              <a:lnTo>
                                <a:pt x="50797" y="105299"/>
                              </a:lnTo>
                              <a:lnTo>
                                <a:pt x="0" y="105299"/>
                              </a:lnTo>
                              <a:lnTo>
                                <a:pt x="0" y="104661"/>
                              </a:ln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5189554" name="Freeform: Shape 1955189554"/>
                      <wps:cNvSpPr/>
                      <wps:spPr>
                        <a:xfrm>
                          <a:off x="2036331" y="414303"/>
                          <a:ext cx="50796" cy="105298"/>
                        </a:xfrm>
                        <a:custGeom>
                          <a:avLst/>
                          <a:gdLst>
                            <a:gd name="connsiteX0" fmla="*/ 0 w 50796"/>
                            <a:gd name="connsiteY0" fmla="*/ 104788 h 105298"/>
                            <a:gd name="connsiteX1" fmla="*/ 0 w 50796"/>
                            <a:gd name="connsiteY1" fmla="*/ 0 h 105298"/>
                            <a:gd name="connsiteX2" fmla="*/ 49520 w 50796"/>
                            <a:gd name="connsiteY2" fmla="*/ 0 h 105298"/>
                            <a:gd name="connsiteX3" fmla="*/ 49520 w 50796"/>
                            <a:gd name="connsiteY3" fmla="*/ 21315 h 105298"/>
                            <a:gd name="connsiteX4" fmla="*/ 23228 w 50796"/>
                            <a:gd name="connsiteY4" fmla="*/ 21315 h 105298"/>
                            <a:gd name="connsiteX5" fmla="*/ 23228 w 50796"/>
                            <a:gd name="connsiteY5" fmla="*/ 40077 h 105298"/>
                            <a:gd name="connsiteX6" fmla="*/ 48372 w 50796"/>
                            <a:gd name="connsiteY6" fmla="*/ 40077 h 105298"/>
                            <a:gd name="connsiteX7" fmla="*/ 48372 w 50796"/>
                            <a:gd name="connsiteY7" fmla="*/ 61392 h 105298"/>
                            <a:gd name="connsiteX8" fmla="*/ 23228 w 50796"/>
                            <a:gd name="connsiteY8" fmla="*/ 61392 h 105298"/>
                            <a:gd name="connsiteX9" fmla="*/ 23228 w 50796"/>
                            <a:gd name="connsiteY9" fmla="*/ 83984 h 105298"/>
                            <a:gd name="connsiteX10" fmla="*/ 50797 w 50796"/>
                            <a:gd name="connsiteY10" fmla="*/ 83984 h 105298"/>
                            <a:gd name="connsiteX11" fmla="*/ 50797 w 50796"/>
                            <a:gd name="connsiteY11" fmla="*/ 105299 h 105298"/>
                            <a:gd name="connsiteX12" fmla="*/ 0 w 50796"/>
                            <a:gd name="connsiteY12" fmla="*/ 105299 h 105298"/>
                            <a:gd name="connsiteX13" fmla="*/ 0 w 50796"/>
                            <a:gd name="connsiteY13" fmla="*/ 104661 h 1052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0796" h="105298">
                              <a:moveTo>
                                <a:pt x="0" y="104788"/>
                              </a:moveTo>
                              <a:lnTo>
                                <a:pt x="0" y="0"/>
                              </a:lnTo>
                              <a:lnTo>
                                <a:pt x="49520" y="0"/>
                              </a:lnTo>
                              <a:lnTo>
                                <a:pt x="49520" y="21315"/>
                              </a:lnTo>
                              <a:lnTo>
                                <a:pt x="23228" y="21315"/>
                              </a:lnTo>
                              <a:lnTo>
                                <a:pt x="23228" y="40077"/>
                              </a:lnTo>
                              <a:lnTo>
                                <a:pt x="48372" y="40077"/>
                              </a:lnTo>
                              <a:lnTo>
                                <a:pt x="48372" y="61392"/>
                              </a:lnTo>
                              <a:lnTo>
                                <a:pt x="23228" y="61392"/>
                              </a:lnTo>
                              <a:lnTo>
                                <a:pt x="23228" y="83984"/>
                              </a:lnTo>
                              <a:lnTo>
                                <a:pt x="50797" y="83984"/>
                              </a:lnTo>
                              <a:lnTo>
                                <a:pt x="50797" y="105299"/>
                              </a:lnTo>
                              <a:lnTo>
                                <a:pt x="0" y="105299"/>
                              </a:lnTo>
                              <a:lnTo>
                                <a:pt x="0" y="104661"/>
                              </a:ln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2418388" name="Freeform: Shape 712418388"/>
                      <wps:cNvSpPr/>
                      <wps:spPr>
                        <a:xfrm>
                          <a:off x="2099763" y="414303"/>
                          <a:ext cx="63942" cy="104788"/>
                        </a:xfrm>
                        <a:custGeom>
                          <a:avLst/>
                          <a:gdLst>
                            <a:gd name="connsiteX0" fmla="*/ 42628 w 63942"/>
                            <a:gd name="connsiteY0" fmla="*/ 104788 h 104788"/>
                            <a:gd name="connsiteX1" fmla="*/ 22590 w 63942"/>
                            <a:gd name="connsiteY1" fmla="*/ 45821 h 104788"/>
                            <a:gd name="connsiteX2" fmla="*/ 22590 w 63942"/>
                            <a:gd name="connsiteY2" fmla="*/ 104788 h 104788"/>
                            <a:gd name="connsiteX3" fmla="*/ 0 w 63942"/>
                            <a:gd name="connsiteY3" fmla="*/ 104788 h 104788"/>
                            <a:gd name="connsiteX4" fmla="*/ 0 w 63942"/>
                            <a:gd name="connsiteY4" fmla="*/ 0 h 104788"/>
                            <a:gd name="connsiteX5" fmla="*/ 21314 w 63942"/>
                            <a:gd name="connsiteY5" fmla="*/ 0 h 104788"/>
                            <a:gd name="connsiteX6" fmla="*/ 41352 w 63942"/>
                            <a:gd name="connsiteY6" fmla="*/ 58329 h 104788"/>
                            <a:gd name="connsiteX7" fmla="*/ 41352 w 63942"/>
                            <a:gd name="connsiteY7" fmla="*/ 0 h 104788"/>
                            <a:gd name="connsiteX8" fmla="*/ 63942 w 63942"/>
                            <a:gd name="connsiteY8" fmla="*/ 0 h 104788"/>
                            <a:gd name="connsiteX9" fmla="*/ 63942 w 63942"/>
                            <a:gd name="connsiteY9" fmla="*/ 104788 h 104788"/>
                            <a:gd name="connsiteX10" fmla="*/ 42628 w 63942"/>
                            <a:gd name="connsiteY10" fmla="*/ 104788 h 1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3942" h="104788">
                              <a:moveTo>
                                <a:pt x="42628" y="104788"/>
                              </a:moveTo>
                              <a:lnTo>
                                <a:pt x="22590" y="45821"/>
                              </a:lnTo>
                              <a:lnTo>
                                <a:pt x="22590" y="104788"/>
                              </a:lnTo>
                              <a:lnTo>
                                <a:pt x="0" y="104788"/>
                              </a:lnTo>
                              <a:lnTo>
                                <a:pt x="0" y="0"/>
                              </a:lnTo>
                              <a:lnTo>
                                <a:pt x="21314" y="0"/>
                              </a:lnTo>
                              <a:lnTo>
                                <a:pt x="41352" y="58329"/>
                              </a:lnTo>
                              <a:lnTo>
                                <a:pt x="41352" y="0"/>
                              </a:lnTo>
                              <a:lnTo>
                                <a:pt x="63942" y="0"/>
                              </a:lnTo>
                              <a:lnTo>
                                <a:pt x="63942" y="104788"/>
                              </a:lnTo>
                              <a:lnTo>
                                <a:pt x="42628" y="104788"/>
                              </a:lnTo>
                              <a:close/>
                            </a:path>
                          </a:pathLst>
                        </a:custGeom>
                        <a:solidFill>
                          <a:srgbClr val="B78AB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1849742" name="Freeform: Shape 2001849742"/>
                      <wps:cNvSpPr/>
                      <wps:spPr>
                        <a:xfrm>
                          <a:off x="933100" y="241868"/>
                          <a:ext cx="92148" cy="141164"/>
                        </a:xfrm>
                        <a:custGeom>
                          <a:avLst/>
                          <a:gdLst>
                            <a:gd name="connsiteX0" fmla="*/ 57689 w 92148"/>
                            <a:gd name="connsiteY0" fmla="*/ 141164 h 141164"/>
                            <a:gd name="connsiteX1" fmla="*/ 42628 w 92148"/>
                            <a:gd name="connsiteY1" fmla="*/ 93556 h 141164"/>
                            <a:gd name="connsiteX2" fmla="*/ 30759 w 92148"/>
                            <a:gd name="connsiteY2" fmla="*/ 93556 h 141164"/>
                            <a:gd name="connsiteX3" fmla="*/ 30759 w 92148"/>
                            <a:gd name="connsiteY3" fmla="*/ 141164 h 141164"/>
                            <a:gd name="connsiteX4" fmla="*/ 0 w 92148"/>
                            <a:gd name="connsiteY4" fmla="*/ 141164 h 141164"/>
                            <a:gd name="connsiteX5" fmla="*/ 0 w 92148"/>
                            <a:gd name="connsiteY5" fmla="*/ 0 h 141164"/>
                            <a:gd name="connsiteX6" fmla="*/ 41990 w 92148"/>
                            <a:gd name="connsiteY6" fmla="*/ 0 h 141164"/>
                            <a:gd name="connsiteX7" fmla="*/ 85895 w 92148"/>
                            <a:gd name="connsiteY7" fmla="*/ 47097 h 141164"/>
                            <a:gd name="connsiteX8" fmla="*/ 71473 w 92148"/>
                            <a:gd name="connsiteY8" fmla="*/ 83473 h 141164"/>
                            <a:gd name="connsiteX9" fmla="*/ 92149 w 92148"/>
                            <a:gd name="connsiteY9" fmla="*/ 141164 h 141164"/>
                            <a:gd name="connsiteX10" fmla="*/ 57689 w 92148"/>
                            <a:gd name="connsiteY10" fmla="*/ 141164 h 141164"/>
                            <a:gd name="connsiteX11" fmla="*/ 40203 w 92148"/>
                            <a:gd name="connsiteY11" fmla="*/ 26931 h 141164"/>
                            <a:gd name="connsiteX12" fmla="*/ 30121 w 92148"/>
                            <a:gd name="connsiteY12" fmla="*/ 26931 h 141164"/>
                            <a:gd name="connsiteX13" fmla="*/ 30121 w 92148"/>
                            <a:gd name="connsiteY13" fmla="*/ 66498 h 141164"/>
                            <a:gd name="connsiteX14" fmla="*/ 40203 w 92148"/>
                            <a:gd name="connsiteY14" fmla="*/ 66498 h 141164"/>
                            <a:gd name="connsiteX15" fmla="*/ 55264 w 92148"/>
                            <a:gd name="connsiteY15" fmla="*/ 47097 h 141164"/>
                            <a:gd name="connsiteX16" fmla="*/ 40203 w 92148"/>
                            <a:gd name="connsiteY16" fmla="*/ 27697 h 141164"/>
                            <a:gd name="connsiteX17" fmla="*/ 40203 w 92148"/>
                            <a:gd name="connsiteY17" fmla="*/ 27059 h 141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2148" h="141164">
                              <a:moveTo>
                                <a:pt x="57689" y="141164"/>
                              </a:moveTo>
                              <a:lnTo>
                                <a:pt x="42628" y="93556"/>
                              </a:lnTo>
                              <a:lnTo>
                                <a:pt x="30759" y="93556"/>
                              </a:lnTo>
                              <a:lnTo>
                                <a:pt x="30759" y="141164"/>
                              </a:lnTo>
                              <a:lnTo>
                                <a:pt x="0" y="141164"/>
                              </a:lnTo>
                              <a:lnTo>
                                <a:pt x="0" y="0"/>
                              </a:lnTo>
                              <a:lnTo>
                                <a:pt x="41990" y="0"/>
                              </a:lnTo>
                              <a:cubicBezTo>
                                <a:pt x="68920" y="0"/>
                                <a:pt x="85895" y="18252"/>
                                <a:pt x="85895" y="47097"/>
                              </a:cubicBezTo>
                              <a:cubicBezTo>
                                <a:pt x="85895" y="75943"/>
                                <a:pt x="80917" y="75305"/>
                                <a:pt x="71473" y="83473"/>
                              </a:cubicBezTo>
                              <a:lnTo>
                                <a:pt x="92149" y="141164"/>
                              </a:lnTo>
                              <a:cubicBezTo>
                                <a:pt x="92149" y="141164"/>
                                <a:pt x="57689" y="141164"/>
                                <a:pt x="57689" y="141164"/>
                              </a:cubicBezTo>
                              <a:close/>
                              <a:moveTo>
                                <a:pt x="40203" y="26931"/>
                              </a:moveTo>
                              <a:lnTo>
                                <a:pt x="30121" y="26931"/>
                              </a:lnTo>
                              <a:lnTo>
                                <a:pt x="30121" y="66498"/>
                              </a:lnTo>
                              <a:lnTo>
                                <a:pt x="40203" y="66498"/>
                              </a:lnTo>
                              <a:cubicBezTo>
                                <a:pt x="49648" y="66498"/>
                                <a:pt x="55264" y="59606"/>
                                <a:pt x="55264" y="47097"/>
                              </a:cubicBezTo>
                              <a:cubicBezTo>
                                <a:pt x="55264" y="34589"/>
                                <a:pt x="49648" y="27697"/>
                                <a:pt x="40203" y="27697"/>
                              </a:cubicBezTo>
                              <a:lnTo>
                                <a:pt x="40203" y="27059"/>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1353623" name="Freeform: Shape 1981353623"/>
                      <wps:cNvSpPr/>
                      <wps:spPr>
                        <a:xfrm>
                          <a:off x="1035331" y="239315"/>
                          <a:ext cx="87809" cy="146142"/>
                        </a:xfrm>
                        <a:custGeom>
                          <a:avLst/>
                          <a:gdLst>
                            <a:gd name="connsiteX0" fmla="*/ 82832 w 87809"/>
                            <a:gd name="connsiteY0" fmla="*/ 126103 h 146142"/>
                            <a:gd name="connsiteX1" fmla="*/ 43905 w 87809"/>
                            <a:gd name="connsiteY1" fmla="*/ 146142 h 146142"/>
                            <a:gd name="connsiteX2" fmla="*/ 4978 w 87809"/>
                            <a:gd name="connsiteY2" fmla="*/ 126103 h 146142"/>
                            <a:gd name="connsiteX3" fmla="*/ 0 w 87809"/>
                            <a:gd name="connsiteY3" fmla="*/ 103512 h 146142"/>
                            <a:gd name="connsiteX4" fmla="*/ 0 w 87809"/>
                            <a:gd name="connsiteY4" fmla="*/ 42630 h 146142"/>
                            <a:gd name="connsiteX5" fmla="*/ 4978 w 87809"/>
                            <a:gd name="connsiteY5" fmla="*/ 20039 h 146142"/>
                            <a:gd name="connsiteX6" fmla="*/ 43905 w 87809"/>
                            <a:gd name="connsiteY6" fmla="*/ 0 h 146142"/>
                            <a:gd name="connsiteX7" fmla="*/ 82832 w 87809"/>
                            <a:gd name="connsiteY7" fmla="*/ 20039 h 146142"/>
                            <a:gd name="connsiteX8" fmla="*/ 87809 w 87809"/>
                            <a:gd name="connsiteY8" fmla="*/ 42630 h 146142"/>
                            <a:gd name="connsiteX9" fmla="*/ 87809 w 87809"/>
                            <a:gd name="connsiteY9" fmla="*/ 104150 h 146142"/>
                            <a:gd name="connsiteX10" fmla="*/ 82832 w 87809"/>
                            <a:gd name="connsiteY10" fmla="*/ 126742 h 146142"/>
                            <a:gd name="connsiteX11" fmla="*/ 82832 w 87809"/>
                            <a:gd name="connsiteY11" fmla="*/ 126103 h 146142"/>
                            <a:gd name="connsiteX12" fmla="*/ 56412 w 87809"/>
                            <a:gd name="connsiteY12" fmla="*/ 42630 h 146142"/>
                            <a:gd name="connsiteX13" fmla="*/ 55774 w 87809"/>
                            <a:gd name="connsiteY13" fmla="*/ 35738 h 146142"/>
                            <a:gd name="connsiteX14" fmla="*/ 43905 w 87809"/>
                            <a:gd name="connsiteY14" fmla="*/ 28207 h 146142"/>
                            <a:gd name="connsiteX15" fmla="*/ 32035 w 87809"/>
                            <a:gd name="connsiteY15" fmla="*/ 35738 h 146142"/>
                            <a:gd name="connsiteX16" fmla="*/ 31397 w 87809"/>
                            <a:gd name="connsiteY16" fmla="*/ 42630 h 146142"/>
                            <a:gd name="connsiteX17" fmla="*/ 31397 w 87809"/>
                            <a:gd name="connsiteY17" fmla="*/ 104150 h 146142"/>
                            <a:gd name="connsiteX18" fmla="*/ 32035 w 87809"/>
                            <a:gd name="connsiteY18" fmla="*/ 111042 h 146142"/>
                            <a:gd name="connsiteX19" fmla="*/ 43905 w 87809"/>
                            <a:gd name="connsiteY19" fmla="*/ 118573 h 146142"/>
                            <a:gd name="connsiteX20" fmla="*/ 55774 w 87809"/>
                            <a:gd name="connsiteY20" fmla="*/ 111042 h 146142"/>
                            <a:gd name="connsiteX21" fmla="*/ 56412 w 87809"/>
                            <a:gd name="connsiteY21" fmla="*/ 104150 h 146142"/>
                            <a:gd name="connsiteX22" fmla="*/ 56412 w 87809"/>
                            <a:gd name="connsiteY22" fmla="*/ 42630 h 1461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87809" h="146142">
                              <a:moveTo>
                                <a:pt x="82832" y="126103"/>
                              </a:moveTo>
                              <a:cubicBezTo>
                                <a:pt x="75940" y="137973"/>
                                <a:pt x="62794" y="146142"/>
                                <a:pt x="43905" y="146142"/>
                              </a:cubicBezTo>
                              <a:cubicBezTo>
                                <a:pt x="25015" y="146142"/>
                                <a:pt x="11870" y="137973"/>
                                <a:pt x="4978" y="126103"/>
                              </a:cubicBezTo>
                              <a:cubicBezTo>
                                <a:pt x="1787" y="120487"/>
                                <a:pt x="0" y="113595"/>
                                <a:pt x="0" y="103512"/>
                              </a:cubicBezTo>
                              <a:lnTo>
                                <a:pt x="0" y="42630"/>
                              </a:lnTo>
                              <a:cubicBezTo>
                                <a:pt x="0" y="32547"/>
                                <a:pt x="1276" y="25655"/>
                                <a:pt x="4978" y="20039"/>
                              </a:cubicBezTo>
                              <a:cubicBezTo>
                                <a:pt x="11870" y="8169"/>
                                <a:pt x="25015" y="0"/>
                                <a:pt x="43905" y="0"/>
                              </a:cubicBezTo>
                              <a:cubicBezTo>
                                <a:pt x="62794" y="0"/>
                                <a:pt x="75940" y="8169"/>
                                <a:pt x="82832" y="20039"/>
                              </a:cubicBezTo>
                              <a:cubicBezTo>
                                <a:pt x="86022" y="25655"/>
                                <a:pt x="87809" y="32547"/>
                                <a:pt x="87809" y="42630"/>
                              </a:cubicBezTo>
                              <a:lnTo>
                                <a:pt x="87809" y="104150"/>
                              </a:lnTo>
                              <a:cubicBezTo>
                                <a:pt x="87809" y="114233"/>
                                <a:pt x="86533" y="121126"/>
                                <a:pt x="82832" y="126742"/>
                              </a:cubicBezTo>
                              <a:lnTo>
                                <a:pt x="82832" y="126103"/>
                              </a:lnTo>
                              <a:close/>
                              <a:moveTo>
                                <a:pt x="56412" y="42630"/>
                              </a:moveTo>
                              <a:cubicBezTo>
                                <a:pt x="56412" y="38929"/>
                                <a:pt x="56412" y="37014"/>
                                <a:pt x="55774" y="35738"/>
                              </a:cubicBezTo>
                              <a:cubicBezTo>
                                <a:pt x="53860" y="30760"/>
                                <a:pt x="50158" y="28207"/>
                                <a:pt x="43905" y="28207"/>
                              </a:cubicBezTo>
                              <a:cubicBezTo>
                                <a:pt x="37651" y="28207"/>
                                <a:pt x="33822" y="30760"/>
                                <a:pt x="32035" y="35738"/>
                              </a:cubicBezTo>
                              <a:cubicBezTo>
                                <a:pt x="32035" y="37652"/>
                                <a:pt x="31397" y="39439"/>
                                <a:pt x="31397" y="42630"/>
                              </a:cubicBezTo>
                              <a:lnTo>
                                <a:pt x="31397" y="104150"/>
                              </a:lnTo>
                              <a:cubicBezTo>
                                <a:pt x="31397" y="107852"/>
                                <a:pt x="31397" y="109766"/>
                                <a:pt x="32035" y="111042"/>
                              </a:cubicBezTo>
                              <a:cubicBezTo>
                                <a:pt x="33949" y="115382"/>
                                <a:pt x="37651" y="118573"/>
                                <a:pt x="43905" y="118573"/>
                              </a:cubicBezTo>
                              <a:cubicBezTo>
                                <a:pt x="50158" y="118573"/>
                                <a:pt x="53987" y="116020"/>
                                <a:pt x="55774" y="111042"/>
                              </a:cubicBezTo>
                              <a:cubicBezTo>
                                <a:pt x="55774" y="109128"/>
                                <a:pt x="56412" y="107341"/>
                                <a:pt x="56412" y="104150"/>
                              </a:cubicBezTo>
                              <a:lnTo>
                                <a:pt x="56412" y="42630"/>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6981138" name="Freeform: Shape 2116981138"/>
                      <wps:cNvSpPr/>
                      <wps:spPr>
                        <a:xfrm>
                          <a:off x="1142540" y="241868"/>
                          <a:ext cx="86022" cy="141164"/>
                        </a:xfrm>
                        <a:custGeom>
                          <a:avLst/>
                          <a:gdLst>
                            <a:gd name="connsiteX0" fmla="*/ 44543 w 86022"/>
                            <a:gd name="connsiteY0" fmla="*/ 141164 h 141164"/>
                            <a:gd name="connsiteX1" fmla="*/ 0 w 86022"/>
                            <a:gd name="connsiteY1" fmla="*/ 141164 h 141164"/>
                            <a:gd name="connsiteX2" fmla="*/ 0 w 86022"/>
                            <a:gd name="connsiteY2" fmla="*/ 0 h 141164"/>
                            <a:gd name="connsiteX3" fmla="*/ 39565 w 86022"/>
                            <a:gd name="connsiteY3" fmla="*/ 0 h 141164"/>
                            <a:gd name="connsiteX4" fmla="*/ 80917 w 86022"/>
                            <a:gd name="connsiteY4" fmla="*/ 36376 h 141164"/>
                            <a:gd name="connsiteX5" fmla="*/ 67771 w 86022"/>
                            <a:gd name="connsiteY5" fmla="*/ 66498 h 141164"/>
                            <a:gd name="connsiteX6" fmla="*/ 86022 w 86022"/>
                            <a:gd name="connsiteY6" fmla="*/ 99683 h 141164"/>
                            <a:gd name="connsiteX7" fmla="*/ 44670 w 86022"/>
                            <a:gd name="connsiteY7" fmla="*/ 140399 h 141164"/>
                            <a:gd name="connsiteX8" fmla="*/ 44670 w 86022"/>
                            <a:gd name="connsiteY8" fmla="*/ 141037 h 141164"/>
                            <a:gd name="connsiteX9" fmla="*/ 40203 w 86022"/>
                            <a:gd name="connsiteY9" fmla="*/ 26931 h 141164"/>
                            <a:gd name="connsiteX10" fmla="*/ 29483 w 86022"/>
                            <a:gd name="connsiteY10" fmla="*/ 26931 h 141164"/>
                            <a:gd name="connsiteX11" fmla="*/ 29483 w 86022"/>
                            <a:gd name="connsiteY11" fmla="*/ 53862 h 141164"/>
                            <a:gd name="connsiteX12" fmla="*/ 40203 w 86022"/>
                            <a:gd name="connsiteY12" fmla="*/ 53862 h 141164"/>
                            <a:gd name="connsiteX13" fmla="*/ 52073 w 86022"/>
                            <a:gd name="connsiteY13" fmla="*/ 40077 h 141164"/>
                            <a:gd name="connsiteX14" fmla="*/ 40203 w 86022"/>
                            <a:gd name="connsiteY14" fmla="*/ 26293 h 141164"/>
                            <a:gd name="connsiteX15" fmla="*/ 40203 w 86022"/>
                            <a:gd name="connsiteY15" fmla="*/ 26931 h 141164"/>
                            <a:gd name="connsiteX16" fmla="*/ 42118 w 86022"/>
                            <a:gd name="connsiteY16" fmla="*/ 81559 h 141164"/>
                            <a:gd name="connsiteX17" fmla="*/ 30248 w 86022"/>
                            <a:gd name="connsiteY17" fmla="*/ 81559 h 141164"/>
                            <a:gd name="connsiteX18" fmla="*/ 30248 w 86022"/>
                            <a:gd name="connsiteY18" fmla="*/ 113595 h 141164"/>
                            <a:gd name="connsiteX19" fmla="*/ 42118 w 86022"/>
                            <a:gd name="connsiteY19" fmla="*/ 113595 h 141164"/>
                            <a:gd name="connsiteX20" fmla="*/ 55264 w 86022"/>
                            <a:gd name="connsiteY20" fmla="*/ 97896 h 141164"/>
                            <a:gd name="connsiteX21" fmla="*/ 42118 w 86022"/>
                            <a:gd name="connsiteY21" fmla="*/ 82197 h 141164"/>
                            <a:gd name="connsiteX22" fmla="*/ 42118 w 86022"/>
                            <a:gd name="connsiteY22" fmla="*/ 82197 h 141164"/>
                            <a:gd name="connsiteX23" fmla="*/ 42118 w 86022"/>
                            <a:gd name="connsiteY23" fmla="*/ 81559 h 141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022" h="141164">
                              <a:moveTo>
                                <a:pt x="44543" y="141164"/>
                              </a:moveTo>
                              <a:lnTo>
                                <a:pt x="0" y="141164"/>
                              </a:lnTo>
                              <a:lnTo>
                                <a:pt x="0" y="0"/>
                              </a:lnTo>
                              <a:lnTo>
                                <a:pt x="39565" y="0"/>
                              </a:lnTo>
                              <a:cubicBezTo>
                                <a:pt x="67771" y="0"/>
                                <a:pt x="80917" y="18252"/>
                                <a:pt x="80917" y="36376"/>
                              </a:cubicBezTo>
                              <a:cubicBezTo>
                                <a:pt x="80917" y="54500"/>
                                <a:pt x="77216" y="60244"/>
                                <a:pt x="67771" y="66498"/>
                              </a:cubicBezTo>
                              <a:cubicBezTo>
                                <a:pt x="80917" y="73390"/>
                                <a:pt x="86022" y="84111"/>
                                <a:pt x="86022" y="99683"/>
                              </a:cubicBezTo>
                              <a:cubicBezTo>
                                <a:pt x="86022" y="124827"/>
                                <a:pt x="68410" y="140399"/>
                                <a:pt x="44670" y="140399"/>
                              </a:cubicBezTo>
                              <a:lnTo>
                                <a:pt x="44670" y="141037"/>
                              </a:lnTo>
                              <a:close/>
                              <a:moveTo>
                                <a:pt x="40203" y="26931"/>
                              </a:moveTo>
                              <a:lnTo>
                                <a:pt x="29483" y="26931"/>
                              </a:lnTo>
                              <a:lnTo>
                                <a:pt x="29483" y="53862"/>
                              </a:lnTo>
                              <a:lnTo>
                                <a:pt x="40203" y="53862"/>
                              </a:lnTo>
                              <a:cubicBezTo>
                                <a:pt x="47095" y="53862"/>
                                <a:pt x="52073" y="48246"/>
                                <a:pt x="52073" y="40077"/>
                              </a:cubicBezTo>
                              <a:cubicBezTo>
                                <a:pt x="52073" y="31909"/>
                                <a:pt x="47734" y="26293"/>
                                <a:pt x="40203" y="26293"/>
                              </a:cubicBezTo>
                              <a:lnTo>
                                <a:pt x="40203" y="26931"/>
                              </a:lnTo>
                              <a:close/>
                              <a:moveTo>
                                <a:pt x="42118" y="81559"/>
                              </a:moveTo>
                              <a:lnTo>
                                <a:pt x="30248" y="81559"/>
                              </a:lnTo>
                              <a:lnTo>
                                <a:pt x="30248" y="113595"/>
                              </a:lnTo>
                              <a:lnTo>
                                <a:pt x="42118" y="113595"/>
                              </a:lnTo>
                              <a:cubicBezTo>
                                <a:pt x="50286" y="113595"/>
                                <a:pt x="55264" y="107341"/>
                                <a:pt x="55264" y="97896"/>
                              </a:cubicBezTo>
                              <a:cubicBezTo>
                                <a:pt x="55264" y="88451"/>
                                <a:pt x="49648" y="82197"/>
                                <a:pt x="42118" y="82197"/>
                              </a:cubicBezTo>
                              <a:lnTo>
                                <a:pt x="42118" y="82197"/>
                              </a:lnTo>
                              <a:lnTo>
                                <a:pt x="42118" y="81559"/>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063585" name="Freeform: Shape 428063585"/>
                      <wps:cNvSpPr/>
                      <wps:spPr>
                        <a:xfrm>
                          <a:off x="1245410" y="241868"/>
                          <a:ext cx="68409" cy="141164"/>
                        </a:xfrm>
                        <a:custGeom>
                          <a:avLst/>
                          <a:gdLst>
                            <a:gd name="connsiteX0" fmla="*/ 0 w 68409"/>
                            <a:gd name="connsiteY0" fmla="*/ 141164 h 141164"/>
                            <a:gd name="connsiteX1" fmla="*/ 0 w 68409"/>
                            <a:gd name="connsiteY1" fmla="*/ 0 h 141164"/>
                            <a:gd name="connsiteX2" fmla="*/ 66495 w 68409"/>
                            <a:gd name="connsiteY2" fmla="*/ 0 h 141164"/>
                            <a:gd name="connsiteX3" fmla="*/ 66495 w 68409"/>
                            <a:gd name="connsiteY3" fmla="*/ 28207 h 141164"/>
                            <a:gd name="connsiteX4" fmla="*/ 31397 w 68409"/>
                            <a:gd name="connsiteY4" fmla="*/ 28207 h 141164"/>
                            <a:gd name="connsiteX5" fmla="*/ 31397 w 68409"/>
                            <a:gd name="connsiteY5" fmla="*/ 53351 h 141164"/>
                            <a:gd name="connsiteX6" fmla="*/ 65219 w 68409"/>
                            <a:gd name="connsiteY6" fmla="*/ 53351 h 141164"/>
                            <a:gd name="connsiteX7" fmla="*/ 65219 w 68409"/>
                            <a:gd name="connsiteY7" fmla="*/ 81559 h 141164"/>
                            <a:gd name="connsiteX8" fmla="*/ 31397 w 68409"/>
                            <a:gd name="connsiteY8" fmla="*/ 81559 h 141164"/>
                            <a:gd name="connsiteX9" fmla="*/ 31397 w 68409"/>
                            <a:gd name="connsiteY9" fmla="*/ 112319 h 141164"/>
                            <a:gd name="connsiteX10" fmla="*/ 68410 w 68409"/>
                            <a:gd name="connsiteY10" fmla="*/ 112319 h 141164"/>
                            <a:gd name="connsiteX11" fmla="*/ 68410 w 68409"/>
                            <a:gd name="connsiteY11" fmla="*/ 140526 h 141164"/>
                            <a:gd name="connsiteX12" fmla="*/ 0 w 68409"/>
                            <a:gd name="connsiteY12" fmla="*/ 140526 h 141164"/>
                            <a:gd name="connsiteX13" fmla="*/ 0 w 68409"/>
                            <a:gd name="connsiteY13" fmla="*/ 141164 h 141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8409" h="141164">
                              <a:moveTo>
                                <a:pt x="0" y="141164"/>
                              </a:moveTo>
                              <a:lnTo>
                                <a:pt x="0" y="0"/>
                              </a:lnTo>
                              <a:lnTo>
                                <a:pt x="66495" y="0"/>
                              </a:lnTo>
                              <a:lnTo>
                                <a:pt x="66495" y="28207"/>
                              </a:lnTo>
                              <a:lnTo>
                                <a:pt x="31397" y="28207"/>
                              </a:lnTo>
                              <a:lnTo>
                                <a:pt x="31397" y="53351"/>
                              </a:lnTo>
                              <a:lnTo>
                                <a:pt x="65219" y="53351"/>
                              </a:lnTo>
                              <a:lnTo>
                                <a:pt x="65219" y="81559"/>
                              </a:lnTo>
                              <a:lnTo>
                                <a:pt x="31397" y="81559"/>
                              </a:lnTo>
                              <a:lnTo>
                                <a:pt x="31397" y="112319"/>
                              </a:lnTo>
                              <a:lnTo>
                                <a:pt x="68410" y="112319"/>
                              </a:lnTo>
                              <a:lnTo>
                                <a:pt x="68410" y="140526"/>
                              </a:lnTo>
                              <a:lnTo>
                                <a:pt x="0" y="140526"/>
                              </a:lnTo>
                              <a:lnTo>
                                <a:pt x="0" y="141164"/>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2621639" name="Freeform: Shape 2132621639"/>
                      <wps:cNvSpPr/>
                      <wps:spPr>
                        <a:xfrm>
                          <a:off x="1330794" y="241868"/>
                          <a:ext cx="92148" cy="141164"/>
                        </a:xfrm>
                        <a:custGeom>
                          <a:avLst/>
                          <a:gdLst>
                            <a:gd name="connsiteX0" fmla="*/ 57689 w 92148"/>
                            <a:gd name="connsiteY0" fmla="*/ 141164 h 141164"/>
                            <a:gd name="connsiteX1" fmla="*/ 42628 w 92148"/>
                            <a:gd name="connsiteY1" fmla="*/ 93556 h 141164"/>
                            <a:gd name="connsiteX2" fmla="*/ 30759 w 92148"/>
                            <a:gd name="connsiteY2" fmla="*/ 93556 h 141164"/>
                            <a:gd name="connsiteX3" fmla="*/ 30759 w 92148"/>
                            <a:gd name="connsiteY3" fmla="*/ 141164 h 141164"/>
                            <a:gd name="connsiteX4" fmla="*/ 0 w 92148"/>
                            <a:gd name="connsiteY4" fmla="*/ 141164 h 141164"/>
                            <a:gd name="connsiteX5" fmla="*/ 0 w 92148"/>
                            <a:gd name="connsiteY5" fmla="*/ 0 h 141164"/>
                            <a:gd name="connsiteX6" fmla="*/ 41990 w 92148"/>
                            <a:gd name="connsiteY6" fmla="*/ 0 h 141164"/>
                            <a:gd name="connsiteX7" fmla="*/ 85895 w 92148"/>
                            <a:gd name="connsiteY7" fmla="*/ 47097 h 141164"/>
                            <a:gd name="connsiteX8" fmla="*/ 71473 w 92148"/>
                            <a:gd name="connsiteY8" fmla="*/ 83473 h 141164"/>
                            <a:gd name="connsiteX9" fmla="*/ 92149 w 92148"/>
                            <a:gd name="connsiteY9" fmla="*/ 141164 h 141164"/>
                            <a:gd name="connsiteX10" fmla="*/ 57689 w 92148"/>
                            <a:gd name="connsiteY10" fmla="*/ 141164 h 141164"/>
                            <a:gd name="connsiteX11" fmla="*/ 57689 w 92148"/>
                            <a:gd name="connsiteY11" fmla="*/ 141164 h 141164"/>
                            <a:gd name="connsiteX12" fmla="*/ 40714 w 92148"/>
                            <a:gd name="connsiteY12" fmla="*/ 26931 h 141164"/>
                            <a:gd name="connsiteX13" fmla="*/ 30631 w 92148"/>
                            <a:gd name="connsiteY13" fmla="*/ 26931 h 141164"/>
                            <a:gd name="connsiteX14" fmla="*/ 30631 w 92148"/>
                            <a:gd name="connsiteY14" fmla="*/ 66498 h 141164"/>
                            <a:gd name="connsiteX15" fmla="*/ 40714 w 92148"/>
                            <a:gd name="connsiteY15" fmla="*/ 66498 h 141164"/>
                            <a:gd name="connsiteX16" fmla="*/ 55774 w 92148"/>
                            <a:gd name="connsiteY16" fmla="*/ 47097 h 141164"/>
                            <a:gd name="connsiteX17" fmla="*/ 40714 w 92148"/>
                            <a:gd name="connsiteY17" fmla="*/ 27697 h 141164"/>
                            <a:gd name="connsiteX18" fmla="*/ 40714 w 92148"/>
                            <a:gd name="connsiteY18" fmla="*/ 27059 h 141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2148" h="141164">
                              <a:moveTo>
                                <a:pt x="57689" y="141164"/>
                              </a:moveTo>
                              <a:lnTo>
                                <a:pt x="42628" y="93556"/>
                              </a:lnTo>
                              <a:lnTo>
                                <a:pt x="30759" y="93556"/>
                              </a:lnTo>
                              <a:lnTo>
                                <a:pt x="30759" y="141164"/>
                              </a:lnTo>
                              <a:lnTo>
                                <a:pt x="0" y="141164"/>
                              </a:lnTo>
                              <a:lnTo>
                                <a:pt x="0" y="0"/>
                              </a:lnTo>
                              <a:lnTo>
                                <a:pt x="41990" y="0"/>
                              </a:lnTo>
                              <a:cubicBezTo>
                                <a:pt x="68920" y="0"/>
                                <a:pt x="85895" y="18252"/>
                                <a:pt x="85895" y="47097"/>
                              </a:cubicBezTo>
                              <a:cubicBezTo>
                                <a:pt x="85895" y="75943"/>
                                <a:pt x="80917" y="75305"/>
                                <a:pt x="71473" y="83473"/>
                              </a:cubicBezTo>
                              <a:lnTo>
                                <a:pt x="92149" y="141164"/>
                              </a:lnTo>
                              <a:lnTo>
                                <a:pt x="57689" y="141164"/>
                              </a:lnTo>
                              <a:lnTo>
                                <a:pt x="57689" y="141164"/>
                              </a:lnTo>
                              <a:close/>
                              <a:moveTo>
                                <a:pt x="40714" y="26931"/>
                              </a:moveTo>
                              <a:lnTo>
                                <a:pt x="30631" y="26931"/>
                              </a:lnTo>
                              <a:lnTo>
                                <a:pt x="30631" y="66498"/>
                              </a:lnTo>
                              <a:lnTo>
                                <a:pt x="40714" y="66498"/>
                              </a:lnTo>
                              <a:cubicBezTo>
                                <a:pt x="50158" y="66498"/>
                                <a:pt x="55774" y="59606"/>
                                <a:pt x="55774" y="47097"/>
                              </a:cubicBezTo>
                              <a:cubicBezTo>
                                <a:pt x="55774" y="34589"/>
                                <a:pt x="50158" y="27697"/>
                                <a:pt x="40714" y="27697"/>
                              </a:cubicBezTo>
                              <a:lnTo>
                                <a:pt x="40714" y="27059"/>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872570" name="Freeform: Shape 140872570"/>
                      <wps:cNvSpPr/>
                      <wps:spPr>
                        <a:xfrm>
                          <a:off x="1425495" y="242506"/>
                          <a:ext cx="82831" cy="140526"/>
                        </a:xfrm>
                        <a:custGeom>
                          <a:avLst/>
                          <a:gdLst>
                            <a:gd name="connsiteX0" fmla="*/ 57050 w 82831"/>
                            <a:gd name="connsiteY0" fmla="*/ 28207 h 140526"/>
                            <a:gd name="connsiteX1" fmla="*/ 57050 w 82831"/>
                            <a:gd name="connsiteY1" fmla="*/ 140526 h 140526"/>
                            <a:gd name="connsiteX2" fmla="*/ 25653 w 82831"/>
                            <a:gd name="connsiteY2" fmla="*/ 140526 h 140526"/>
                            <a:gd name="connsiteX3" fmla="*/ 25653 w 82831"/>
                            <a:gd name="connsiteY3" fmla="*/ 28207 h 140526"/>
                            <a:gd name="connsiteX4" fmla="*/ 0 w 82831"/>
                            <a:gd name="connsiteY4" fmla="*/ 28207 h 140526"/>
                            <a:gd name="connsiteX5" fmla="*/ 0 w 82831"/>
                            <a:gd name="connsiteY5" fmla="*/ 0 h 140526"/>
                            <a:gd name="connsiteX6" fmla="*/ 82832 w 82831"/>
                            <a:gd name="connsiteY6" fmla="*/ 0 h 140526"/>
                            <a:gd name="connsiteX7" fmla="*/ 82832 w 82831"/>
                            <a:gd name="connsiteY7" fmla="*/ 28207 h 140526"/>
                            <a:gd name="connsiteX8" fmla="*/ 57178 w 82831"/>
                            <a:gd name="connsiteY8" fmla="*/ 28207 h 140526"/>
                            <a:gd name="connsiteX9" fmla="*/ 57178 w 82831"/>
                            <a:gd name="connsiteY9" fmla="*/ 28207 h 1405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2831" h="140526">
                              <a:moveTo>
                                <a:pt x="57050" y="28207"/>
                              </a:moveTo>
                              <a:lnTo>
                                <a:pt x="57050" y="140526"/>
                              </a:lnTo>
                              <a:lnTo>
                                <a:pt x="25653" y="140526"/>
                              </a:lnTo>
                              <a:lnTo>
                                <a:pt x="25653" y="28207"/>
                              </a:lnTo>
                              <a:lnTo>
                                <a:pt x="0" y="28207"/>
                              </a:lnTo>
                              <a:lnTo>
                                <a:pt x="0" y="0"/>
                              </a:lnTo>
                              <a:lnTo>
                                <a:pt x="82832" y="0"/>
                              </a:lnTo>
                              <a:lnTo>
                                <a:pt x="82832" y="28207"/>
                              </a:lnTo>
                              <a:lnTo>
                                <a:pt x="57178" y="28207"/>
                              </a:lnTo>
                              <a:lnTo>
                                <a:pt x="57178" y="28207"/>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6693526" name="Freeform: Shape 1966693526"/>
                      <wps:cNvSpPr/>
                      <wps:spPr>
                        <a:xfrm>
                          <a:off x="1552232" y="239315"/>
                          <a:ext cx="84618" cy="146269"/>
                        </a:xfrm>
                        <a:custGeom>
                          <a:avLst/>
                          <a:gdLst>
                            <a:gd name="connsiteX0" fmla="*/ 42628 w 84618"/>
                            <a:gd name="connsiteY0" fmla="*/ 146142 h 146269"/>
                            <a:gd name="connsiteX1" fmla="*/ 4978 w 84618"/>
                            <a:gd name="connsiteY1" fmla="*/ 126103 h 146269"/>
                            <a:gd name="connsiteX2" fmla="*/ 0 w 84618"/>
                            <a:gd name="connsiteY2" fmla="*/ 103512 h 146269"/>
                            <a:gd name="connsiteX3" fmla="*/ 0 w 84618"/>
                            <a:gd name="connsiteY3" fmla="*/ 42630 h 146269"/>
                            <a:gd name="connsiteX4" fmla="*/ 4978 w 84618"/>
                            <a:gd name="connsiteY4" fmla="*/ 18762 h 146269"/>
                            <a:gd name="connsiteX5" fmla="*/ 42628 w 84618"/>
                            <a:gd name="connsiteY5" fmla="*/ 0 h 146269"/>
                            <a:gd name="connsiteX6" fmla="*/ 79641 w 84618"/>
                            <a:gd name="connsiteY6" fmla="*/ 8807 h 146269"/>
                            <a:gd name="connsiteX7" fmla="*/ 79641 w 84618"/>
                            <a:gd name="connsiteY7" fmla="*/ 39567 h 146269"/>
                            <a:gd name="connsiteX8" fmla="*/ 46457 w 84618"/>
                            <a:gd name="connsiteY8" fmla="*/ 28335 h 146269"/>
                            <a:gd name="connsiteX9" fmla="*/ 30759 w 84618"/>
                            <a:gd name="connsiteY9" fmla="*/ 46587 h 146269"/>
                            <a:gd name="connsiteX10" fmla="*/ 30759 w 84618"/>
                            <a:gd name="connsiteY10" fmla="*/ 104278 h 146269"/>
                            <a:gd name="connsiteX11" fmla="*/ 32035 w 84618"/>
                            <a:gd name="connsiteY11" fmla="*/ 111170 h 146269"/>
                            <a:gd name="connsiteX12" fmla="*/ 43266 w 84618"/>
                            <a:gd name="connsiteY12" fmla="*/ 118701 h 146269"/>
                            <a:gd name="connsiteX13" fmla="*/ 53987 w 84618"/>
                            <a:gd name="connsiteY13" fmla="*/ 116148 h 146269"/>
                            <a:gd name="connsiteX14" fmla="*/ 53987 w 84618"/>
                            <a:gd name="connsiteY14" fmla="*/ 85388 h 146269"/>
                            <a:gd name="connsiteX15" fmla="*/ 43905 w 84618"/>
                            <a:gd name="connsiteY15" fmla="*/ 85388 h 146269"/>
                            <a:gd name="connsiteX16" fmla="*/ 43905 w 84618"/>
                            <a:gd name="connsiteY16" fmla="*/ 57180 h 146269"/>
                            <a:gd name="connsiteX17" fmla="*/ 84618 w 84618"/>
                            <a:gd name="connsiteY17" fmla="*/ 57180 h 146269"/>
                            <a:gd name="connsiteX18" fmla="*/ 84618 w 84618"/>
                            <a:gd name="connsiteY18" fmla="*/ 133123 h 146269"/>
                            <a:gd name="connsiteX19" fmla="*/ 41990 w 84618"/>
                            <a:gd name="connsiteY19" fmla="*/ 146270 h 146269"/>
                            <a:gd name="connsiteX20" fmla="*/ 42628 w 84618"/>
                            <a:gd name="connsiteY20" fmla="*/ 146270 h 1462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4618" h="146269">
                              <a:moveTo>
                                <a:pt x="42628" y="146142"/>
                              </a:moveTo>
                              <a:cubicBezTo>
                                <a:pt x="24377" y="146142"/>
                                <a:pt x="11231" y="137973"/>
                                <a:pt x="4978" y="126103"/>
                              </a:cubicBezTo>
                              <a:cubicBezTo>
                                <a:pt x="1787" y="120487"/>
                                <a:pt x="0" y="113595"/>
                                <a:pt x="0" y="103512"/>
                              </a:cubicBezTo>
                              <a:lnTo>
                                <a:pt x="0" y="42630"/>
                              </a:lnTo>
                              <a:cubicBezTo>
                                <a:pt x="0" y="32547"/>
                                <a:pt x="1276" y="25655"/>
                                <a:pt x="4978" y="18762"/>
                              </a:cubicBezTo>
                              <a:cubicBezTo>
                                <a:pt x="11231" y="7530"/>
                                <a:pt x="24377" y="0"/>
                                <a:pt x="42628" y="0"/>
                              </a:cubicBezTo>
                              <a:cubicBezTo>
                                <a:pt x="60879" y="0"/>
                                <a:pt x="70834" y="3701"/>
                                <a:pt x="79641" y="8807"/>
                              </a:cubicBezTo>
                              <a:lnTo>
                                <a:pt x="79641" y="39567"/>
                              </a:lnTo>
                              <a:cubicBezTo>
                                <a:pt x="68920" y="32675"/>
                                <a:pt x="55136" y="28335"/>
                                <a:pt x="46457" y="28335"/>
                              </a:cubicBezTo>
                              <a:cubicBezTo>
                                <a:pt x="33949" y="28335"/>
                                <a:pt x="30759" y="35227"/>
                                <a:pt x="30759" y="46587"/>
                              </a:cubicBezTo>
                              <a:lnTo>
                                <a:pt x="30759" y="104278"/>
                              </a:lnTo>
                              <a:cubicBezTo>
                                <a:pt x="30759" y="107979"/>
                                <a:pt x="30759" y="109894"/>
                                <a:pt x="32035" y="111170"/>
                              </a:cubicBezTo>
                              <a:cubicBezTo>
                                <a:pt x="33949" y="115510"/>
                                <a:pt x="37013" y="118701"/>
                                <a:pt x="43266" y="118701"/>
                              </a:cubicBezTo>
                              <a:cubicBezTo>
                                <a:pt x="49520" y="118701"/>
                                <a:pt x="52711" y="117424"/>
                                <a:pt x="53987" y="116148"/>
                              </a:cubicBezTo>
                              <a:lnTo>
                                <a:pt x="53987" y="85388"/>
                              </a:lnTo>
                              <a:lnTo>
                                <a:pt x="43905" y="85388"/>
                              </a:lnTo>
                              <a:lnTo>
                                <a:pt x="43905" y="57180"/>
                              </a:lnTo>
                              <a:lnTo>
                                <a:pt x="84618" y="57180"/>
                              </a:lnTo>
                              <a:lnTo>
                                <a:pt x="84618" y="133123"/>
                              </a:lnTo>
                              <a:cubicBezTo>
                                <a:pt x="78365" y="139377"/>
                                <a:pt x="60114" y="146270"/>
                                <a:pt x="41990" y="146270"/>
                              </a:cubicBezTo>
                              <a:lnTo>
                                <a:pt x="42628" y="146270"/>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431323" name="Freeform: Shape 153431323"/>
                      <wps:cNvSpPr/>
                      <wps:spPr>
                        <a:xfrm>
                          <a:off x="1655612" y="239315"/>
                          <a:ext cx="87809" cy="146142"/>
                        </a:xfrm>
                        <a:custGeom>
                          <a:avLst/>
                          <a:gdLst>
                            <a:gd name="connsiteX0" fmla="*/ 82832 w 87809"/>
                            <a:gd name="connsiteY0" fmla="*/ 126103 h 146142"/>
                            <a:gd name="connsiteX1" fmla="*/ 43905 w 87809"/>
                            <a:gd name="connsiteY1" fmla="*/ 146142 h 146142"/>
                            <a:gd name="connsiteX2" fmla="*/ 4978 w 87809"/>
                            <a:gd name="connsiteY2" fmla="*/ 126103 h 146142"/>
                            <a:gd name="connsiteX3" fmla="*/ 0 w 87809"/>
                            <a:gd name="connsiteY3" fmla="*/ 103512 h 146142"/>
                            <a:gd name="connsiteX4" fmla="*/ 0 w 87809"/>
                            <a:gd name="connsiteY4" fmla="*/ 42630 h 146142"/>
                            <a:gd name="connsiteX5" fmla="*/ 4978 w 87809"/>
                            <a:gd name="connsiteY5" fmla="*/ 20039 h 146142"/>
                            <a:gd name="connsiteX6" fmla="*/ 43905 w 87809"/>
                            <a:gd name="connsiteY6" fmla="*/ 0 h 146142"/>
                            <a:gd name="connsiteX7" fmla="*/ 82832 w 87809"/>
                            <a:gd name="connsiteY7" fmla="*/ 20039 h 146142"/>
                            <a:gd name="connsiteX8" fmla="*/ 87809 w 87809"/>
                            <a:gd name="connsiteY8" fmla="*/ 42630 h 146142"/>
                            <a:gd name="connsiteX9" fmla="*/ 87809 w 87809"/>
                            <a:gd name="connsiteY9" fmla="*/ 104150 h 146142"/>
                            <a:gd name="connsiteX10" fmla="*/ 82832 w 87809"/>
                            <a:gd name="connsiteY10" fmla="*/ 126742 h 146142"/>
                            <a:gd name="connsiteX11" fmla="*/ 82832 w 87809"/>
                            <a:gd name="connsiteY11" fmla="*/ 126103 h 146142"/>
                            <a:gd name="connsiteX12" fmla="*/ 56540 w 87809"/>
                            <a:gd name="connsiteY12" fmla="*/ 42630 h 146142"/>
                            <a:gd name="connsiteX13" fmla="*/ 55902 w 87809"/>
                            <a:gd name="connsiteY13" fmla="*/ 35738 h 146142"/>
                            <a:gd name="connsiteX14" fmla="*/ 44032 w 87809"/>
                            <a:gd name="connsiteY14" fmla="*/ 28207 h 146142"/>
                            <a:gd name="connsiteX15" fmla="*/ 32163 w 87809"/>
                            <a:gd name="connsiteY15" fmla="*/ 35738 h 146142"/>
                            <a:gd name="connsiteX16" fmla="*/ 31525 w 87809"/>
                            <a:gd name="connsiteY16" fmla="*/ 42630 h 146142"/>
                            <a:gd name="connsiteX17" fmla="*/ 31525 w 87809"/>
                            <a:gd name="connsiteY17" fmla="*/ 104150 h 146142"/>
                            <a:gd name="connsiteX18" fmla="*/ 32163 w 87809"/>
                            <a:gd name="connsiteY18" fmla="*/ 111042 h 146142"/>
                            <a:gd name="connsiteX19" fmla="*/ 44032 w 87809"/>
                            <a:gd name="connsiteY19" fmla="*/ 118573 h 146142"/>
                            <a:gd name="connsiteX20" fmla="*/ 55902 w 87809"/>
                            <a:gd name="connsiteY20" fmla="*/ 111042 h 146142"/>
                            <a:gd name="connsiteX21" fmla="*/ 56540 w 87809"/>
                            <a:gd name="connsiteY21" fmla="*/ 104150 h 146142"/>
                            <a:gd name="connsiteX22" fmla="*/ 56540 w 87809"/>
                            <a:gd name="connsiteY22" fmla="*/ 42630 h 1461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87809" h="146142">
                              <a:moveTo>
                                <a:pt x="82832" y="126103"/>
                              </a:moveTo>
                              <a:cubicBezTo>
                                <a:pt x="75940" y="137973"/>
                                <a:pt x="62794" y="146142"/>
                                <a:pt x="43905" y="146142"/>
                              </a:cubicBezTo>
                              <a:cubicBezTo>
                                <a:pt x="25015" y="146142"/>
                                <a:pt x="11869" y="137973"/>
                                <a:pt x="4978" y="126103"/>
                              </a:cubicBezTo>
                              <a:cubicBezTo>
                                <a:pt x="1787" y="120487"/>
                                <a:pt x="0" y="113595"/>
                                <a:pt x="0" y="103512"/>
                              </a:cubicBezTo>
                              <a:lnTo>
                                <a:pt x="0" y="42630"/>
                              </a:lnTo>
                              <a:cubicBezTo>
                                <a:pt x="0" y="32547"/>
                                <a:pt x="1276" y="25655"/>
                                <a:pt x="4978" y="20039"/>
                              </a:cubicBezTo>
                              <a:cubicBezTo>
                                <a:pt x="11869" y="8169"/>
                                <a:pt x="25015" y="0"/>
                                <a:pt x="43905" y="0"/>
                              </a:cubicBezTo>
                              <a:cubicBezTo>
                                <a:pt x="62794" y="0"/>
                                <a:pt x="75940" y="8169"/>
                                <a:pt x="82832" y="20039"/>
                              </a:cubicBezTo>
                              <a:cubicBezTo>
                                <a:pt x="86022" y="25655"/>
                                <a:pt x="87809" y="32547"/>
                                <a:pt x="87809" y="42630"/>
                              </a:cubicBezTo>
                              <a:lnTo>
                                <a:pt x="87809" y="104150"/>
                              </a:lnTo>
                              <a:cubicBezTo>
                                <a:pt x="87809" y="114233"/>
                                <a:pt x="86533" y="121126"/>
                                <a:pt x="82832" y="126742"/>
                              </a:cubicBezTo>
                              <a:lnTo>
                                <a:pt x="82832" y="126103"/>
                              </a:lnTo>
                              <a:close/>
                              <a:moveTo>
                                <a:pt x="56540" y="42630"/>
                              </a:moveTo>
                              <a:cubicBezTo>
                                <a:pt x="56540" y="38929"/>
                                <a:pt x="56540" y="37014"/>
                                <a:pt x="55902" y="35738"/>
                              </a:cubicBezTo>
                              <a:cubicBezTo>
                                <a:pt x="53987" y="30760"/>
                                <a:pt x="50286" y="28207"/>
                                <a:pt x="44032" y="28207"/>
                              </a:cubicBezTo>
                              <a:cubicBezTo>
                                <a:pt x="37778" y="28207"/>
                                <a:pt x="33950" y="30760"/>
                                <a:pt x="32163" y="35738"/>
                              </a:cubicBezTo>
                              <a:cubicBezTo>
                                <a:pt x="32163" y="37652"/>
                                <a:pt x="31525" y="39439"/>
                                <a:pt x="31525" y="42630"/>
                              </a:cubicBezTo>
                              <a:lnTo>
                                <a:pt x="31525" y="104150"/>
                              </a:lnTo>
                              <a:cubicBezTo>
                                <a:pt x="31525" y="107852"/>
                                <a:pt x="31525" y="109766"/>
                                <a:pt x="32163" y="111042"/>
                              </a:cubicBezTo>
                              <a:cubicBezTo>
                                <a:pt x="34077" y="115382"/>
                                <a:pt x="37778" y="118573"/>
                                <a:pt x="44032" y="118573"/>
                              </a:cubicBezTo>
                              <a:cubicBezTo>
                                <a:pt x="50286" y="118573"/>
                                <a:pt x="54115" y="116020"/>
                                <a:pt x="55902" y="111042"/>
                              </a:cubicBezTo>
                              <a:cubicBezTo>
                                <a:pt x="55902" y="109128"/>
                                <a:pt x="56540" y="107341"/>
                                <a:pt x="56540" y="104150"/>
                              </a:cubicBezTo>
                              <a:lnTo>
                                <a:pt x="56540" y="42630"/>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2686691" name="Freeform: Shape 962686691"/>
                      <wps:cNvSpPr/>
                      <wps:spPr>
                        <a:xfrm>
                          <a:off x="1762948" y="241868"/>
                          <a:ext cx="92148" cy="141164"/>
                        </a:xfrm>
                        <a:custGeom>
                          <a:avLst/>
                          <a:gdLst>
                            <a:gd name="connsiteX0" fmla="*/ 57688 w 92148"/>
                            <a:gd name="connsiteY0" fmla="*/ 141164 h 141164"/>
                            <a:gd name="connsiteX1" fmla="*/ 42628 w 92148"/>
                            <a:gd name="connsiteY1" fmla="*/ 93556 h 141164"/>
                            <a:gd name="connsiteX2" fmla="*/ 30759 w 92148"/>
                            <a:gd name="connsiteY2" fmla="*/ 93556 h 141164"/>
                            <a:gd name="connsiteX3" fmla="*/ 30759 w 92148"/>
                            <a:gd name="connsiteY3" fmla="*/ 141164 h 141164"/>
                            <a:gd name="connsiteX4" fmla="*/ 0 w 92148"/>
                            <a:gd name="connsiteY4" fmla="*/ 141164 h 141164"/>
                            <a:gd name="connsiteX5" fmla="*/ 0 w 92148"/>
                            <a:gd name="connsiteY5" fmla="*/ 0 h 141164"/>
                            <a:gd name="connsiteX6" fmla="*/ 41990 w 92148"/>
                            <a:gd name="connsiteY6" fmla="*/ 0 h 141164"/>
                            <a:gd name="connsiteX7" fmla="*/ 85895 w 92148"/>
                            <a:gd name="connsiteY7" fmla="*/ 47097 h 141164"/>
                            <a:gd name="connsiteX8" fmla="*/ 71472 w 92148"/>
                            <a:gd name="connsiteY8" fmla="*/ 83473 h 141164"/>
                            <a:gd name="connsiteX9" fmla="*/ 92149 w 92148"/>
                            <a:gd name="connsiteY9" fmla="*/ 141164 h 141164"/>
                            <a:gd name="connsiteX10" fmla="*/ 57688 w 92148"/>
                            <a:gd name="connsiteY10" fmla="*/ 141164 h 141164"/>
                            <a:gd name="connsiteX11" fmla="*/ 40076 w 92148"/>
                            <a:gd name="connsiteY11" fmla="*/ 26931 h 141164"/>
                            <a:gd name="connsiteX12" fmla="*/ 29993 w 92148"/>
                            <a:gd name="connsiteY12" fmla="*/ 26931 h 141164"/>
                            <a:gd name="connsiteX13" fmla="*/ 29993 w 92148"/>
                            <a:gd name="connsiteY13" fmla="*/ 66498 h 141164"/>
                            <a:gd name="connsiteX14" fmla="*/ 40076 w 92148"/>
                            <a:gd name="connsiteY14" fmla="*/ 66498 h 141164"/>
                            <a:gd name="connsiteX15" fmla="*/ 55136 w 92148"/>
                            <a:gd name="connsiteY15" fmla="*/ 47097 h 141164"/>
                            <a:gd name="connsiteX16" fmla="*/ 40076 w 92148"/>
                            <a:gd name="connsiteY16" fmla="*/ 27697 h 141164"/>
                            <a:gd name="connsiteX17" fmla="*/ 40076 w 92148"/>
                            <a:gd name="connsiteY17" fmla="*/ 27059 h 141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2148" h="141164">
                              <a:moveTo>
                                <a:pt x="57688" y="141164"/>
                              </a:moveTo>
                              <a:lnTo>
                                <a:pt x="42628" y="93556"/>
                              </a:lnTo>
                              <a:lnTo>
                                <a:pt x="30759" y="93556"/>
                              </a:lnTo>
                              <a:lnTo>
                                <a:pt x="30759" y="141164"/>
                              </a:lnTo>
                              <a:lnTo>
                                <a:pt x="0" y="141164"/>
                              </a:lnTo>
                              <a:lnTo>
                                <a:pt x="0" y="0"/>
                              </a:lnTo>
                              <a:lnTo>
                                <a:pt x="41990" y="0"/>
                              </a:lnTo>
                              <a:cubicBezTo>
                                <a:pt x="68920" y="0"/>
                                <a:pt x="85895" y="18252"/>
                                <a:pt x="85895" y="47097"/>
                              </a:cubicBezTo>
                              <a:cubicBezTo>
                                <a:pt x="85895" y="75943"/>
                                <a:pt x="80917" y="75305"/>
                                <a:pt x="71472" y="83473"/>
                              </a:cubicBezTo>
                              <a:lnTo>
                                <a:pt x="92149" y="141164"/>
                              </a:lnTo>
                              <a:lnTo>
                                <a:pt x="57688" y="141164"/>
                              </a:lnTo>
                              <a:close/>
                              <a:moveTo>
                                <a:pt x="40076" y="26931"/>
                              </a:moveTo>
                              <a:lnTo>
                                <a:pt x="29993" y="26931"/>
                              </a:lnTo>
                              <a:lnTo>
                                <a:pt x="29993" y="66498"/>
                              </a:lnTo>
                              <a:lnTo>
                                <a:pt x="40076" y="66498"/>
                              </a:lnTo>
                              <a:cubicBezTo>
                                <a:pt x="49520" y="66498"/>
                                <a:pt x="55136" y="59606"/>
                                <a:pt x="55136" y="47097"/>
                              </a:cubicBezTo>
                              <a:cubicBezTo>
                                <a:pt x="55136" y="34589"/>
                                <a:pt x="49520" y="27697"/>
                                <a:pt x="40076" y="27697"/>
                              </a:cubicBezTo>
                              <a:lnTo>
                                <a:pt x="40076" y="27059"/>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1662500" name="Freeform: Shape 1361662500"/>
                      <wps:cNvSpPr/>
                      <wps:spPr>
                        <a:xfrm>
                          <a:off x="1866966" y="242506"/>
                          <a:ext cx="85894" cy="140526"/>
                        </a:xfrm>
                        <a:custGeom>
                          <a:avLst/>
                          <a:gdLst>
                            <a:gd name="connsiteX0" fmla="*/ 82194 w 85894"/>
                            <a:gd name="connsiteY0" fmla="*/ 118573 h 140526"/>
                            <a:gd name="connsiteX1" fmla="*/ 43266 w 85894"/>
                            <a:gd name="connsiteY1" fmla="*/ 140526 h 140526"/>
                            <a:gd name="connsiteX2" fmla="*/ 0 w 85894"/>
                            <a:gd name="connsiteY2" fmla="*/ 140526 h 140526"/>
                            <a:gd name="connsiteX3" fmla="*/ 0 w 85894"/>
                            <a:gd name="connsiteY3" fmla="*/ 0 h 140526"/>
                            <a:gd name="connsiteX4" fmla="*/ 43266 w 85894"/>
                            <a:gd name="connsiteY4" fmla="*/ 0 h 140526"/>
                            <a:gd name="connsiteX5" fmla="*/ 82194 w 85894"/>
                            <a:gd name="connsiteY5" fmla="*/ 21953 h 140526"/>
                            <a:gd name="connsiteX6" fmla="*/ 85895 w 85894"/>
                            <a:gd name="connsiteY6" fmla="*/ 43268 h 140526"/>
                            <a:gd name="connsiteX7" fmla="*/ 85895 w 85894"/>
                            <a:gd name="connsiteY7" fmla="*/ 97896 h 140526"/>
                            <a:gd name="connsiteX8" fmla="*/ 82194 w 85894"/>
                            <a:gd name="connsiteY8" fmla="*/ 119211 h 140526"/>
                            <a:gd name="connsiteX9" fmla="*/ 82194 w 85894"/>
                            <a:gd name="connsiteY9" fmla="*/ 119211 h 140526"/>
                            <a:gd name="connsiteX10" fmla="*/ 82194 w 85894"/>
                            <a:gd name="connsiteY10" fmla="*/ 118573 h 140526"/>
                            <a:gd name="connsiteX11" fmla="*/ 55264 w 85894"/>
                            <a:gd name="connsiteY11" fmla="*/ 45183 h 140526"/>
                            <a:gd name="connsiteX12" fmla="*/ 53987 w 85894"/>
                            <a:gd name="connsiteY12" fmla="*/ 35738 h 140526"/>
                            <a:gd name="connsiteX13" fmla="*/ 41480 w 85894"/>
                            <a:gd name="connsiteY13" fmla="*/ 27569 h 140526"/>
                            <a:gd name="connsiteX14" fmla="*/ 31397 w 85894"/>
                            <a:gd name="connsiteY14" fmla="*/ 27569 h 140526"/>
                            <a:gd name="connsiteX15" fmla="*/ 31397 w 85894"/>
                            <a:gd name="connsiteY15" fmla="*/ 111553 h 140526"/>
                            <a:gd name="connsiteX16" fmla="*/ 41480 w 85894"/>
                            <a:gd name="connsiteY16" fmla="*/ 111553 h 140526"/>
                            <a:gd name="connsiteX17" fmla="*/ 53987 w 85894"/>
                            <a:gd name="connsiteY17" fmla="*/ 103384 h 140526"/>
                            <a:gd name="connsiteX18" fmla="*/ 55264 w 85894"/>
                            <a:gd name="connsiteY18" fmla="*/ 93939 h 140526"/>
                            <a:gd name="connsiteX19" fmla="*/ 55264 w 85894"/>
                            <a:gd name="connsiteY19" fmla="*/ 43779 h 140526"/>
                            <a:gd name="connsiteX20" fmla="*/ 55264 w 85894"/>
                            <a:gd name="connsiteY20" fmla="*/ 45055 h 1405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5894" h="140526">
                              <a:moveTo>
                                <a:pt x="82194" y="118573"/>
                              </a:moveTo>
                              <a:cubicBezTo>
                                <a:pt x="76578" y="131081"/>
                                <a:pt x="63432" y="140526"/>
                                <a:pt x="43266" y="140526"/>
                              </a:cubicBezTo>
                              <a:lnTo>
                                <a:pt x="0" y="140526"/>
                              </a:lnTo>
                              <a:lnTo>
                                <a:pt x="0" y="0"/>
                              </a:lnTo>
                              <a:lnTo>
                                <a:pt x="43266" y="0"/>
                              </a:lnTo>
                              <a:cubicBezTo>
                                <a:pt x="63942" y="0"/>
                                <a:pt x="77088" y="9445"/>
                                <a:pt x="82194" y="21953"/>
                              </a:cubicBezTo>
                              <a:cubicBezTo>
                                <a:pt x="84746" y="27569"/>
                                <a:pt x="85895" y="33823"/>
                                <a:pt x="85895" y="43268"/>
                              </a:cubicBezTo>
                              <a:lnTo>
                                <a:pt x="85895" y="97896"/>
                              </a:lnTo>
                              <a:cubicBezTo>
                                <a:pt x="85895" y="107979"/>
                                <a:pt x="84619" y="113595"/>
                                <a:pt x="82194" y="119211"/>
                              </a:cubicBezTo>
                              <a:lnTo>
                                <a:pt x="82194" y="119211"/>
                              </a:lnTo>
                              <a:lnTo>
                                <a:pt x="82194" y="118573"/>
                              </a:lnTo>
                              <a:close/>
                              <a:moveTo>
                                <a:pt x="55264" y="45183"/>
                              </a:moveTo>
                              <a:cubicBezTo>
                                <a:pt x="55264" y="40843"/>
                                <a:pt x="55264" y="38291"/>
                                <a:pt x="53987" y="35738"/>
                              </a:cubicBezTo>
                              <a:cubicBezTo>
                                <a:pt x="52073" y="31398"/>
                                <a:pt x="48372" y="27569"/>
                                <a:pt x="41480" y="27569"/>
                              </a:cubicBezTo>
                              <a:lnTo>
                                <a:pt x="31397" y="27569"/>
                              </a:lnTo>
                              <a:lnTo>
                                <a:pt x="31397" y="111553"/>
                              </a:lnTo>
                              <a:lnTo>
                                <a:pt x="41480" y="111553"/>
                              </a:lnTo>
                              <a:cubicBezTo>
                                <a:pt x="48372" y="111553"/>
                                <a:pt x="52200" y="108362"/>
                                <a:pt x="53987" y="103384"/>
                              </a:cubicBezTo>
                              <a:cubicBezTo>
                                <a:pt x="54625" y="100832"/>
                                <a:pt x="55264" y="98407"/>
                                <a:pt x="55264" y="93939"/>
                              </a:cubicBezTo>
                              <a:lnTo>
                                <a:pt x="55264" y="43779"/>
                              </a:lnTo>
                              <a:lnTo>
                                <a:pt x="55264" y="45055"/>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544847" name="Freeform: Shape 414544847"/>
                      <wps:cNvSpPr/>
                      <wps:spPr>
                        <a:xfrm>
                          <a:off x="1970474" y="239315"/>
                          <a:ext cx="87809" cy="146142"/>
                        </a:xfrm>
                        <a:custGeom>
                          <a:avLst/>
                          <a:gdLst>
                            <a:gd name="connsiteX0" fmla="*/ 82832 w 87809"/>
                            <a:gd name="connsiteY0" fmla="*/ 126103 h 146142"/>
                            <a:gd name="connsiteX1" fmla="*/ 43905 w 87809"/>
                            <a:gd name="connsiteY1" fmla="*/ 146142 h 146142"/>
                            <a:gd name="connsiteX2" fmla="*/ 4978 w 87809"/>
                            <a:gd name="connsiteY2" fmla="*/ 126103 h 146142"/>
                            <a:gd name="connsiteX3" fmla="*/ 0 w 87809"/>
                            <a:gd name="connsiteY3" fmla="*/ 103512 h 146142"/>
                            <a:gd name="connsiteX4" fmla="*/ 0 w 87809"/>
                            <a:gd name="connsiteY4" fmla="*/ 42630 h 146142"/>
                            <a:gd name="connsiteX5" fmla="*/ 4978 w 87809"/>
                            <a:gd name="connsiteY5" fmla="*/ 20039 h 146142"/>
                            <a:gd name="connsiteX6" fmla="*/ 43905 w 87809"/>
                            <a:gd name="connsiteY6" fmla="*/ 0 h 146142"/>
                            <a:gd name="connsiteX7" fmla="*/ 82832 w 87809"/>
                            <a:gd name="connsiteY7" fmla="*/ 20039 h 146142"/>
                            <a:gd name="connsiteX8" fmla="*/ 87809 w 87809"/>
                            <a:gd name="connsiteY8" fmla="*/ 42630 h 146142"/>
                            <a:gd name="connsiteX9" fmla="*/ 87809 w 87809"/>
                            <a:gd name="connsiteY9" fmla="*/ 104150 h 146142"/>
                            <a:gd name="connsiteX10" fmla="*/ 82832 w 87809"/>
                            <a:gd name="connsiteY10" fmla="*/ 126742 h 146142"/>
                            <a:gd name="connsiteX11" fmla="*/ 82832 w 87809"/>
                            <a:gd name="connsiteY11" fmla="*/ 126103 h 146142"/>
                            <a:gd name="connsiteX12" fmla="*/ 56412 w 87809"/>
                            <a:gd name="connsiteY12" fmla="*/ 42630 h 146142"/>
                            <a:gd name="connsiteX13" fmla="*/ 55774 w 87809"/>
                            <a:gd name="connsiteY13" fmla="*/ 35738 h 146142"/>
                            <a:gd name="connsiteX14" fmla="*/ 43905 w 87809"/>
                            <a:gd name="connsiteY14" fmla="*/ 28207 h 146142"/>
                            <a:gd name="connsiteX15" fmla="*/ 32035 w 87809"/>
                            <a:gd name="connsiteY15" fmla="*/ 35738 h 146142"/>
                            <a:gd name="connsiteX16" fmla="*/ 31397 w 87809"/>
                            <a:gd name="connsiteY16" fmla="*/ 42630 h 146142"/>
                            <a:gd name="connsiteX17" fmla="*/ 31397 w 87809"/>
                            <a:gd name="connsiteY17" fmla="*/ 104150 h 146142"/>
                            <a:gd name="connsiteX18" fmla="*/ 32035 w 87809"/>
                            <a:gd name="connsiteY18" fmla="*/ 111042 h 146142"/>
                            <a:gd name="connsiteX19" fmla="*/ 43905 w 87809"/>
                            <a:gd name="connsiteY19" fmla="*/ 118573 h 146142"/>
                            <a:gd name="connsiteX20" fmla="*/ 55774 w 87809"/>
                            <a:gd name="connsiteY20" fmla="*/ 111042 h 146142"/>
                            <a:gd name="connsiteX21" fmla="*/ 56412 w 87809"/>
                            <a:gd name="connsiteY21" fmla="*/ 104150 h 146142"/>
                            <a:gd name="connsiteX22" fmla="*/ 56412 w 87809"/>
                            <a:gd name="connsiteY22" fmla="*/ 42630 h 1461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87809" h="146142">
                              <a:moveTo>
                                <a:pt x="82832" y="126103"/>
                              </a:moveTo>
                              <a:cubicBezTo>
                                <a:pt x="75940" y="137973"/>
                                <a:pt x="62794" y="146142"/>
                                <a:pt x="43905" y="146142"/>
                              </a:cubicBezTo>
                              <a:cubicBezTo>
                                <a:pt x="25016" y="146142"/>
                                <a:pt x="11870" y="137973"/>
                                <a:pt x="4978" y="126103"/>
                              </a:cubicBezTo>
                              <a:cubicBezTo>
                                <a:pt x="1787" y="120487"/>
                                <a:pt x="0" y="113595"/>
                                <a:pt x="0" y="103512"/>
                              </a:cubicBezTo>
                              <a:lnTo>
                                <a:pt x="0" y="42630"/>
                              </a:lnTo>
                              <a:cubicBezTo>
                                <a:pt x="0" y="32547"/>
                                <a:pt x="1276" y="25655"/>
                                <a:pt x="4978" y="20039"/>
                              </a:cubicBezTo>
                              <a:cubicBezTo>
                                <a:pt x="11870" y="8169"/>
                                <a:pt x="25016" y="0"/>
                                <a:pt x="43905" y="0"/>
                              </a:cubicBezTo>
                              <a:cubicBezTo>
                                <a:pt x="62794" y="0"/>
                                <a:pt x="75940" y="8169"/>
                                <a:pt x="82832" y="20039"/>
                              </a:cubicBezTo>
                              <a:cubicBezTo>
                                <a:pt x="86022" y="25655"/>
                                <a:pt x="87809" y="32547"/>
                                <a:pt x="87809" y="42630"/>
                              </a:cubicBezTo>
                              <a:lnTo>
                                <a:pt x="87809" y="104150"/>
                              </a:lnTo>
                              <a:cubicBezTo>
                                <a:pt x="87809" y="114233"/>
                                <a:pt x="86533" y="121126"/>
                                <a:pt x="82832" y="126742"/>
                              </a:cubicBezTo>
                              <a:lnTo>
                                <a:pt x="82832" y="126103"/>
                              </a:lnTo>
                              <a:close/>
                              <a:moveTo>
                                <a:pt x="56412" y="42630"/>
                              </a:moveTo>
                              <a:cubicBezTo>
                                <a:pt x="56412" y="38929"/>
                                <a:pt x="56412" y="37014"/>
                                <a:pt x="55774" y="35738"/>
                              </a:cubicBezTo>
                              <a:cubicBezTo>
                                <a:pt x="53860" y="30760"/>
                                <a:pt x="50159" y="28207"/>
                                <a:pt x="43905" y="28207"/>
                              </a:cubicBezTo>
                              <a:cubicBezTo>
                                <a:pt x="37651" y="28207"/>
                                <a:pt x="33822" y="30760"/>
                                <a:pt x="32035" y="35738"/>
                              </a:cubicBezTo>
                              <a:cubicBezTo>
                                <a:pt x="32035" y="37652"/>
                                <a:pt x="31397" y="39439"/>
                                <a:pt x="31397" y="42630"/>
                              </a:cubicBezTo>
                              <a:lnTo>
                                <a:pt x="31397" y="104150"/>
                              </a:lnTo>
                              <a:cubicBezTo>
                                <a:pt x="31397" y="107852"/>
                                <a:pt x="31397" y="109766"/>
                                <a:pt x="32035" y="111042"/>
                              </a:cubicBezTo>
                              <a:cubicBezTo>
                                <a:pt x="33950" y="115382"/>
                                <a:pt x="37651" y="118573"/>
                                <a:pt x="43905" y="118573"/>
                              </a:cubicBezTo>
                              <a:cubicBezTo>
                                <a:pt x="50159" y="118573"/>
                                <a:pt x="53987" y="116020"/>
                                <a:pt x="55774" y="111042"/>
                              </a:cubicBezTo>
                              <a:cubicBezTo>
                                <a:pt x="55774" y="109128"/>
                                <a:pt x="56412" y="107341"/>
                                <a:pt x="56412" y="104150"/>
                              </a:cubicBezTo>
                              <a:lnTo>
                                <a:pt x="56412" y="42630"/>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68675478" name="Freeform: Shape 2068675478"/>
                      <wps:cNvSpPr/>
                      <wps:spPr>
                        <a:xfrm>
                          <a:off x="2077810" y="241868"/>
                          <a:ext cx="85894" cy="141164"/>
                        </a:xfrm>
                        <a:custGeom>
                          <a:avLst/>
                          <a:gdLst>
                            <a:gd name="connsiteX0" fmla="*/ 57050 w 85894"/>
                            <a:gd name="connsiteY0" fmla="*/ 141164 h 141164"/>
                            <a:gd name="connsiteX1" fmla="*/ 30121 w 85894"/>
                            <a:gd name="connsiteY1" fmla="*/ 61520 h 141164"/>
                            <a:gd name="connsiteX2" fmla="*/ 30121 w 85894"/>
                            <a:gd name="connsiteY2" fmla="*/ 141164 h 141164"/>
                            <a:gd name="connsiteX3" fmla="*/ 0 w 85894"/>
                            <a:gd name="connsiteY3" fmla="*/ 141164 h 141164"/>
                            <a:gd name="connsiteX4" fmla="*/ 0 w 85894"/>
                            <a:gd name="connsiteY4" fmla="*/ 0 h 141164"/>
                            <a:gd name="connsiteX5" fmla="*/ 28844 w 85894"/>
                            <a:gd name="connsiteY5" fmla="*/ 0 h 141164"/>
                            <a:gd name="connsiteX6" fmla="*/ 55774 w 85894"/>
                            <a:gd name="connsiteY6" fmla="*/ 79006 h 141164"/>
                            <a:gd name="connsiteX7" fmla="*/ 55774 w 85894"/>
                            <a:gd name="connsiteY7" fmla="*/ 0 h 141164"/>
                            <a:gd name="connsiteX8" fmla="*/ 85895 w 85894"/>
                            <a:gd name="connsiteY8" fmla="*/ 0 h 141164"/>
                            <a:gd name="connsiteX9" fmla="*/ 85895 w 85894"/>
                            <a:gd name="connsiteY9" fmla="*/ 140526 h 141164"/>
                            <a:gd name="connsiteX10" fmla="*/ 57050 w 85894"/>
                            <a:gd name="connsiteY10" fmla="*/ 140526 h 141164"/>
                            <a:gd name="connsiteX11" fmla="*/ 57050 w 85894"/>
                            <a:gd name="connsiteY11" fmla="*/ 141164 h 141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85894" h="141164">
                              <a:moveTo>
                                <a:pt x="57050" y="141164"/>
                              </a:moveTo>
                              <a:lnTo>
                                <a:pt x="30121" y="61520"/>
                              </a:lnTo>
                              <a:lnTo>
                                <a:pt x="30121" y="141164"/>
                              </a:lnTo>
                              <a:lnTo>
                                <a:pt x="0" y="141164"/>
                              </a:lnTo>
                              <a:lnTo>
                                <a:pt x="0" y="0"/>
                              </a:lnTo>
                              <a:lnTo>
                                <a:pt x="28844" y="0"/>
                              </a:lnTo>
                              <a:lnTo>
                                <a:pt x="55774" y="79006"/>
                              </a:lnTo>
                              <a:lnTo>
                                <a:pt x="55774" y="0"/>
                              </a:lnTo>
                              <a:lnTo>
                                <a:pt x="85895" y="0"/>
                              </a:lnTo>
                              <a:lnTo>
                                <a:pt x="85895" y="140526"/>
                              </a:lnTo>
                              <a:lnTo>
                                <a:pt x="57050" y="140526"/>
                              </a:lnTo>
                              <a:lnTo>
                                <a:pt x="57050" y="141164"/>
                              </a:ln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7245650" name="Freeform: Shape 1157245650"/>
                      <wps:cNvSpPr/>
                      <wps:spPr>
                        <a:xfrm>
                          <a:off x="612622" y="242506"/>
                          <a:ext cx="276573" cy="277223"/>
                        </a:xfrm>
                        <a:custGeom>
                          <a:avLst/>
                          <a:gdLst>
                            <a:gd name="connsiteX0" fmla="*/ 13784 w 276573"/>
                            <a:gd name="connsiteY0" fmla="*/ 0 h 277223"/>
                            <a:gd name="connsiteX1" fmla="*/ 262789 w 276573"/>
                            <a:gd name="connsiteY1" fmla="*/ 0 h 277223"/>
                            <a:gd name="connsiteX2" fmla="*/ 276573 w 276573"/>
                            <a:gd name="connsiteY2" fmla="*/ 13785 h 277223"/>
                            <a:gd name="connsiteX3" fmla="*/ 276573 w 276573"/>
                            <a:gd name="connsiteY3" fmla="*/ 263439 h 277223"/>
                            <a:gd name="connsiteX4" fmla="*/ 262789 w 276573"/>
                            <a:gd name="connsiteY4" fmla="*/ 277223 h 277223"/>
                            <a:gd name="connsiteX5" fmla="*/ 13784 w 276573"/>
                            <a:gd name="connsiteY5" fmla="*/ 277223 h 277223"/>
                            <a:gd name="connsiteX6" fmla="*/ 0 w 276573"/>
                            <a:gd name="connsiteY6" fmla="*/ 263439 h 277223"/>
                            <a:gd name="connsiteX7" fmla="*/ 0 w 276573"/>
                            <a:gd name="connsiteY7" fmla="*/ 13146 h 277223"/>
                            <a:gd name="connsiteX8" fmla="*/ 13784 w 276573"/>
                            <a:gd name="connsiteY8" fmla="*/ 0 h 2772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76573" h="277223">
                              <a:moveTo>
                                <a:pt x="13784" y="0"/>
                              </a:moveTo>
                              <a:lnTo>
                                <a:pt x="262789" y="0"/>
                              </a:lnTo>
                              <a:cubicBezTo>
                                <a:pt x="270320" y="0"/>
                                <a:pt x="276573" y="6254"/>
                                <a:pt x="276573" y="13785"/>
                              </a:cubicBezTo>
                              <a:lnTo>
                                <a:pt x="276573" y="263439"/>
                              </a:lnTo>
                              <a:cubicBezTo>
                                <a:pt x="276573" y="270969"/>
                                <a:pt x="270320" y="277223"/>
                                <a:pt x="262789" y="277223"/>
                              </a:cubicBezTo>
                              <a:lnTo>
                                <a:pt x="13784" y="277223"/>
                              </a:lnTo>
                              <a:cubicBezTo>
                                <a:pt x="6254" y="277223"/>
                                <a:pt x="0" y="270969"/>
                                <a:pt x="0" y="263439"/>
                              </a:cubicBezTo>
                              <a:lnTo>
                                <a:pt x="0" y="13146"/>
                              </a:lnTo>
                              <a:cubicBezTo>
                                <a:pt x="0" y="5616"/>
                                <a:pt x="6254" y="0"/>
                                <a:pt x="13784" y="0"/>
                              </a:cubicBezTo>
                              <a:close/>
                            </a:path>
                          </a:pathLst>
                        </a:custGeom>
                        <a:solidFill>
                          <a:srgbClr val="712177"/>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700061" name="Freeform: Shape 2074700061"/>
                      <wps:cNvSpPr/>
                      <wps:spPr>
                        <a:xfrm>
                          <a:off x="638914" y="366695"/>
                          <a:ext cx="71600" cy="109127"/>
                        </a:xfrm>
                        <a:custGeom>
                          <a:avLst/>
                          <a:gdLst>
                            <a:gd name="connsiteX0" fmla="*/ 45181 w 71600"/>
                            <a:gd name="connsiteY0" fmla="*/ 109128 h 109127"/>
                            <a:gd name="connsiteX1" fmla="*/ 33311 w 71600"/>
                            <a:gd name="connsiteY1" fmla="*/ 72114 h 109127"/>
                            <a:gd name="connsiteX2" fmla="*/ 23867 w 71600"/>
                            <a:gd name="connsiteY2" fmla="*/ 72114 h 109127"/>
                            <a:gd name="connsiteX3" fmla="*/ 23867 w 71600"/>
                            <a:gd name="connsiteY3" fmla="*/ 109128 h 109127"/>
                            <a:gd name="connsiteX4" fmla="*/ 0 w 71600"/>
                            <a:gd name="connsiteY4" fmla="*/ 109128 h 109127"/>
                            <a:gd name="connsiteX5" fmla="*/ 0 w 71600"/>
                            <a:gd name="connsiteY5" fmla="*/ 0 h 109127"/>
                            <a:gd name="connsiteX6" fmla="*/ 32673 w 71600"/>
                            <a:gd name="connsiteY6" fmla="*/ 0 h 109127"/>
                            <a:gd name="connsiteX7" fmla="*/ 46457 w 71600"/>
                            <a:gd name="connsiteY7" fmla="*/ 2553 h 109127"/>
                            <a:gd name="connsiteX8" fmla="*/ 57178 w 71600"/>
                            <a:gd name="connsiteY8" fmla="*/ 10083 h 109127"/>
                            <a:gd name="connsiteX9" fmla="*/ 64070 w 71600"/>
                            <a:gd name="connsiteY9" fmla="*/ 21315 h 109127"/>
                            <a:gd name="connsiteX10" fmla="*/ 66623 w 71600"/>
                            <a:gd name="connsiteY10" fmla="*/ 36376 h 109127"/>
                            <a:gd name="connsiteX11" fmla="*/ 63432 w 71600"/>
                            <a:gd name="connsiteY11" fmla="*/ 52713 h 109127"/>
                            <a:gd name="connsiteX12" fmla="*/ 55264 w 71600"/>
                            <a:gd name="connsiteY12" fmla="*/ 64583 h 109127"/>
                            <a:gd name="connsiteX13" fmla="*/ 71600 w 71600"/>
                            <a:gd name="connsiteY13" fmla="*/ 109128 h 109127"/>
                            <a:gd name="connsiteX14" fmla="*/ 44670 w 71600"/>
                            <a:gd name="connsiteY14" fmla="*/ 109128 h 109127"/>
                            <a:gd name="connsiteX15" fmla="*/ 45309 w 71600"/>
                            <a:gd name="connsiteY15" fmla="*/ 109128 h 109127"/>
                            <a:gd name="connsiteX16" fmla="*/ 43266 w 71600"/>
                            <a:gd name="connsiteY16" fmla="*/ 36376 h 109127"/>
                            <a:gd name="connsiteX17" fmla="*/ 40076 w 71600"/>
                            <a:gd name="connsiteY17" fmla="*/ 25144 h 109127"/>
                            <a:gd name="connsiteX18" fmla="*/ 31269 w 71600"/>
                            <a:gd name="connsiteY18" fmla="*/ 21443 h 109127"/>
                            <a:gd name="connsiteX19" fmla="*/ 23739 w 71600"/>
                            <a:gd name="connsiteY19" fmla="*/ 21443 h 109127"/>
                            <a:gd name="connsiteX20" fmla="*/ 23739 w 71600"/>
                            <a:gd name="connsiteY20" fmla="*/ 52203 h 109127"/>
                            <a:gd name="connsiteX21" fmla="*/ 31269 w 71600"/>
                            <a:gd name="connsiteY21" fmla="*/ 52203 h 109127"/>
                            <a:gd name="connsiteX22" fmla="*/ 40076 w 71600"/>
                            <a:gd name="connsiteY22" fmla="*/ 48501 h 109127"/>
                            <a:gd name="connsiteX23" fmla="*/ 43266 w 71600"/>
                            <a:gd name="connsiteY23" fmla="*/ 37269 h 109127"/>
                            <a:gd name="connsiteX24" fmla="*/ 43266 w 71600"/>
                            <a:gd name="connsiteY24" fmla="*/ 36631 h 1091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71600" h="109127">
                              <a:moveTo>
                                <a:pt x="45181" y="109128"/>
                              </a:moveTo>
                              <a:lnTo>
                                <a:pt x="33311" y="72114"/>
                              </a:lnTo>
                              <a:lnTo>
                                <a:pt x="23867" y="72114"/>
                              </a:lnTo>
                              <a:lnTo>
                                <a:pt x="23867" y="109128"/>
                              </a:lnTo>
                              <a:lnTo>
                                <a:pt x="0" y="109128"/>
                              </a:lnTo>
                              <a:lnTo>
                                <a:pt x="0" y="0"/>
                              </a:lnTo>
                              <a:lnTo>
                                <a:pt x="32673" y="0"/>
                              </a:lnTo>
                              <a:cubicBezTo>
                                <a:pt x="37651" y="0"/>
                                <a:pt x="42756" y="638"/>
                                <a:pt x="46457" y="2553"/>
                              </a:cubicBezTo>
                              <a:cubicBezTo>
                                <a:pt x="50797" y="4467"/>
                                <a:pt x="53987" y="6892"/>
                                <a:pt x="57178" y="10083"/>
                              </a:cubicBezTo>
                              <a:cubicBezTo>
                                <a:pt x="60369" y="13274"/>
                                <a:pt x="62156" y="16975"/>
                                <a:pt x="64070" y="21315"/>
                              </a:cubicBezTo>
                              <a:cubicBezTo>
                                <a:pt x="65985" y="25655"/>
                                <a:pt x="66623" y="30760"/>
                                <a:pt x="66623" y="36376"/>
                              </a:cubicBezTo>
                              <a:cubicBezTo>
                                <a:pt x="66623" y="41992"/>
                                <a:pt x="65346" y="47608"/>
                                <a:pt x="63432" y="52713"/>
                              </a:cubicBezTo>
                              <a:cubicBezTo>
                                <a:pt x="61517" y="57691"/>
                                <a:pt x="58454" y="61520"/>
                                <a:pt x="55264" y="64583"/>
                              </a:cubicBezTo>
                              <a:lnTo>
                                <a:pt x="71600" y="109128"/>
                              </a:lnTo>
                              <a:lnTo>
                                <a:pt x="44670" y="109128"/>
                              </a:lnTo>
                              <a:lnTo>
                                <a:pt x="45309" y="109128"/>
                              </a:lnTo>
                              <a:close/>
                              <a:moveTo>
                                <a:pt x="43266" y="36376"/>
                              </a:moveTo>
                              <a:cubicBezTo>
                                <a:pt x="43266" y="31398"/>
                                <a:pt x="41990" y="27569"/>
                                <a:pt x="40076" y="25144"/>
                              </a:cubicBezTo>
                              <a:cubicBezTo>
                                <a:pt x="38161" y="22719"/>
                                <a:pt x="35098" y="21443"/>
                                <a:pt x="31269" y="21443"/>
                              </a:cubicBezTo>
                              <a:lnTo>
                                <a:pt x="23739" y="21443"/>
                              </a:lnTo>
                              <a:lnTo>
                                <a:pt x="23739" y="52203"/>
                              </a:lnTo>
                              <a:lnTo>
                                <a:pt x="31269" y="52203"/>
                              </a:lnTo>
                              <a:cubicBezTo>
                                <a:pt x="34971" y="52203"/>
                                <a:pt x="37523" y="50926"/>
                                <a:pt x="40076" y="48501"/>
                              </a:cubicBezTo>
                              <a:cubicBezTo>
                                <a:pt x="41990" y="45949"/>
                                <a:pt x="43266" y="42247"/>
                                <a:pt x="43266" y="37269"/>
                              </a:cubicBezTo>
                              <a:lnTo>
                                <a:pt x="43266" y="36631"/>
                              </a:lnTo>
                              <a:close/>
                            </a:path>
                          </a:pathLst>
                        </a:custGeom>
                        <a:solidFill>
                          <a:srgbClr val="FFFFFF"/>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926082" name="Freeform: Shape 344926082"/>
                      <wps:cNvSpPr/>
                      <wps:spPr>
                        <a:xfrm>
                          <a:off x="793728" y="366695"/>
                          <a:ext cx="67260" cy="111680"/>
                        </a:xfrm>
                        <a:custGeom>
                          <a:avLst/>
                          <a:gdLst>
                            <a:gd name="connsiteX0" fmla="*/ 67261 w 67260"/>
                            <a:gd name="connsiteY0" fmla="*/ 88451 h 111680"/>
                            <a:gd name="connsiteX1" fmla="*/ 64070 w 67260"/>
                            <a:gd name="connsiteY1" fmla="*/ 95982 h 111680"/>
                            <a:gd name="connsiteX2" fmla="*/ 59093 w 67260"/>
                            <a:gd name="connsiteY2" fmla="*/ 102236 h 111680"/>
                            <a:gd name="connsiteX3" fmla="*/ 52201 w 67260"/>
                            <a:gd name="connsiteY3" fmla="*/ 107213 h 111680"/>
                            <a:gd name="connsiteX4" fmla="*/ 44032 w 67260"/>
                            <a:gd name="connsiteY4" fmla="*/ 110404 h 111680"/>
                            <a:gd name="connsiteX5" fmla="*/ 33949 w 67260"/>
                            <a:gd name="connsiteY5" fmla="*/ 111681 h 111680"/>
                            <a:gd name="connsiteX6" fmla="*/ 23867 w 67260"/>
                            <a:gd name="connsiteY6" fmla="*/ 110404 h 111680"/>
                            <a:gd name="connsiteX7" fmla="*/ 15698 w 67260"/>
                            <a:gd name="connsiteY7" fmla="*/ 107213 h 111680"/>
                            <a:gd name="connsiteX8" fmla="*/ 8806 w 67260"/>
                            <a:gd name="connsiteY8" fmla="*/ 102236 h 111680"/>
                            <a:gd name="connsiteX9" fmla="*/ 3829 w 67260"/>
                            <a:gd name="connsiteY9" fmla="*/ 95982 h 111680"/>
                            <a:gd name="connsiteX10" fmla="*/ 638 w 67260"/>
                            <a:gd name="connsiteY10" fmla="*/ 88451 h 111680"/>
                            <a:gd name="connsiteX11" fmla="*/ 0 w 67260"/>
                            <a:gd name="connsiteY11" fmla="*/ 78368 h 111680"/>
                            <a:gd name="connsiteX12" fmla="*/ 0 w 67260"/>
                            <a:gd name="connsiteY12" fmla="*/ 0 h 111680"/>
                            <a:gd name="connsiteX13" fmla="*/ 24505 w 67260"/>
                            <a:gd name="connsiteY13" fmla="*/ 0 h 111680"/>
                            <a:gd name="connsiteX14" fmla="*/ 24505 w 67260"/>
                            <a:gd name="connsiteY14" fmla="*/ 83984 h 111680"/>
                            <a:gd name="connsiteX15" fmla="*/ 27696 w 67260"/>
                            <a:gd name="connsiteY15" fmla="*/ 88323 h 111680"/>
                            <a:gd name="connsiteX16" fmla="*/ 33311 w 67260"/>
                            <a:gd name="connsiteY16" fmla="*/ 89600 h 111680"/>
                            <a:gd name="connsiteX17" fmla="*/ 38927 w 67260"/>
                            <a:gd name="connsiteY17" fmla="*/ 88323 h 111680"/>
                            <a:gd name="connsiteX18" fmla="*/ 42118 w 67260"/>
                            <a:gd name="connsiteY18" fmla="*/ 83984 h 111680"/>
                            <a:gd name="connsiteX19" fmla="*/ 42118 w 67260"/>
                            <a:gd name="connsiteY19" fmla="*/ 0 h 111680"/>
                            <a:gd name="connsiteX20" fmla="*/ 66623 w 67260"/>
                            <a:gd name="connsiteY20" fmla="*/ 0 h 111680"/>
                            <a:gd name="connsiteX21" fmla="*/ 66623 w 67260"/>
                            <a:gd name="connsiteY21" fmla="*/ 78368 h 111680"/>
                            <a:gd name="connsiteX22" fmla="*/ 65985 w 67260"/>
                            <a:gd name="connsiteY22" fmla="*/ 88451 h 111680"/>
                            <a:gd name="connsiteX23" fmla="*/ 67261 w 67260"/>
                            <a:gd name="connsiteY23" fmla="*/ 88451 h 1116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67260" h="111680">
                              <a:moveTo>
                                <a:pt x="67261" y="88451"/>
                              </a:moveTo>
                              <a:cubicBezTo>
                                <a:pt x="67261" y="91004"/>
                                <a:pt x="65985" y="93429"/>
                                <a:pt x="64070" y="95982"/>
                              </a:cubicBezTo>
                              <a:cubicBezTo>
                                <a:pt x="62794" y="98534"/>
                                <a:pt x="60879" y="100321"/>
                                <a:pt x="59093" y="102236"/>
                              </a:cubicBezTo>
                              <a:cubicBezTo>
                                <a:pt x="57306" y="104150"/>
                                <a:pt x="54753" y="105937"/>
                                <a:pt x="52201" y="107213"/>
                              </a:cubicBezTo>
                              <a:cubicBezTo>
                                <a:pt x="49648" y="108490"/>
                                <a:pt x="47223" y="109766"/>
                                <a:pt x="44032" y="110404"/>
                              </a:cubicBezTo>
                              <a:cubicBezTo>
                                <a:pt x="40842" y="111042"/>
                                <a:pt x="37778" y="111681"/>
                                <a:pt x="33949" y="111681"/>
                              </a:cubicBezTo>
                              <a:cubicBezTo>
                                <a:pt x="30121" y="111681"/>
                                <a:pt x="27057" y="111681"/>
                                <a:pt x="23867" y="110404"/>
                              </a:cubicBezTo>
                              <a:cubicBezTo>
                                <a:pt x="20676" y="109766"/>
                                <a:pt x="18251" y="108490"/>
                                <a:pt x="15698" y="107213"/>
                              </a:cubicBezTo>
                              <a:cubicBezTo>
                                <a:pt x="13146" y="105937"/>
                                <a:pt x="11359" y="104023"/>
                                <a:pt x="8806" y="102236"/>
                              </a:cubicBezTo>
                              <a:cubicBezTo>
                                <a:pt x="6892" y="100321"/>
                                <a:pt x="5105" y="98534"/>
                                <a:pt x="3829" y="95982"/>
                              </a:cubicBezTo>
                              <a:cubicBezTo>
                                <a:pt x="2553" y="93429"/>
                                <a:pt x="1276" y="91004"/>
                                <a:pt x="638" y="88451"/>
                              </a:cubicBezTo>
                              <a:cubicBezTo>
                                <a:pt x="638" y="85898"/>
                                <a:pt x="0" y="82197"/>
                                <a:pt x="0" y="78368"/>
                              </a:cubicBezTo>
                              <a:lnTo>
                                <a:pt x="0" y="0"/>
                              </a:lnTo>
                              <a:lnTo>
                                <a:pt x="24505" y="0"/>
                              </a:lnTo>
                              <a:lnTo>
                                <a:pt x="24505" y="83984"/>
                              </a:lnTo>
                              <a:cubicBezTo>
                                <a:pt x="25143" y="85898"/>
                                <a:pt x="26419" y="87175"/>
                                <a:pt x="27696" y="88323"/>
                              </a:cubicBezTo>
                              <a:cubicBezTo>
                                <a:pt x="28972" y="89472"/>
                                <a:pt x="30886" y="89600"/>
                                <a:pt x="33311" y="89600"/>
                              </a:cubicBezTo>
                              <a:cubicBezTo>
                                <a:pt x="35736" y="89600"/>
                                <a:pt x="37013" y="89600"/>
                                <a:pt x="38927" y="88323"/>
                              </a:cubicBezTo>
                              <a:cubicBezTo>
                                <a:pt x="40203" y="87047"/>
                                <a:pt x="41480" y="85771"/>
                                <a:pt x="42118" y="83984"/>
                              </a:cubicBezTo>
                              <a:lnTo>
                                <a:pt x="42118" y="0"/>
                              </a:lnTo>
                              <a:lnTo>
                                <a:pt x="66623" y="0"/>
                              </a:lnTo>
                              <a:lnTo>
                                <a:pt x="66623" y="78368"/>
                              </a:lnTo>
                              <a:cubicBezTo>
                                <a:pt x="66623" y="82069"/>
                                <a:pt x="66623" y="85260"/>
                                <a:pt x="65985" y="88451"/>
                              </a:cubicBezTo>
                              <a:lnTo>
                                <a:pt x="67261" y="88451"/>
                              </a:lnTo>
                              <a:close/>
                            </a:path>
                          </a:pathLst>
                        </a:custGeom>
                        <a:solidFill>
                          <a:srgbClr val="FFFFFF"/>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0508216" name="Freeform: Shape 1520508216"/>
                      <wps:cNvSpPr/>
                      <wps:spPr>
                        <a:xfrm>
                          <a:off x="716512" y="364908"/>
                          <a:ext cx="66750" cy="113595"/>
                        </a:xfrm>
                        <a:custGeom>
                          <a:avLst/>
                          <a:gdLst>
                            <a:gd name="connsiteX0" fmla="*/ 61645 w 66750"/>
                            <a:gd name="connsiteY0" fmla="*/ 106575 h 113595"/>
                            <a:gd name="connsiteX1" fmla="*/ 53477 w 66750"/>
                            <a:gd name="connsiteY1" fmla="*/ 109766 h 113595"/>
                            <a:gd name="connsiteX2" fmla="*/ 44032 w 66750"/>
                            <a:gd name="connsiteY2" fmla="*/ 112319 h 113595"/>
                            <a:gd name="connsiteX3" fmla="*/ 33311 w 66750"/>
                            <a:gd name="connsiteY3" fmla="*/ 113595 h 113595"/>
                            <a:gd name="connsiteX4" fmla="*/ 23229 w 66750"/>
                            <a:gd name="connsiteY4" fmla="*/ 112319 h 113595"/>
                            <a:gd name="connsiteX5" fmla="*/ 15060 w 66750"/>
                            <a:gd name="connsiteY5" fmla="*/ 109128 h 113595"/>
                            <a:gd name="connsiteX6" fmla="*/ 8806 w 66750"/>
                            <a:gd name="connsiteY6" fmla="*/ 104150 h 113595"/>
                            <a:gd name="connsiteX7" fmla="*/ 3829 w 66750"/>
                            <a:gd name="connsiteY7" fmla="*/ 97896 h 113595"/>
                            <a:gd name="connsiteX8" fmla="*/ 638 w 66750"/>
                            <a:gd name="connsiteY8" fmla="*/ 90366 h 113595"/>
                            <a:gd name="connsiteX9" fmla="*/ 0 w 66750"/>
                            <a:gd name="connsiteY9" fmla="*/ 80282 h 113595"/>
                            <a:gd name="connsiteX10" fmla="*/ 0 w 66750"/>
                            <a:gd name="connsiteY10" fmla="*/ 32675 h 113595"/>
                            <a:gd name="connsiteX11" fmla="*/ 1276 w 66750"/>
                            <a:gd name="connsiteY11" fmla="*/ 22591 h 113595"/>
                            <a:gd name="connsiteX12" fmla="*/ 4467 w 66750"/>
                            <a:gd name="connsiteY12" fmla="*/ 14423 h 113595"/>
                            <a:gd name="connsiteX13" fmla="*/ 8806 w 66750"/>
                            <a:gd name="connsiteY13" fmla="*/ 8807 h 113595"/>
                            <a:gd name="connsiteX14" fmla="*/ 15060 w 66750"/>
                            <a:gd name="connsiteY14" fmla="*/ 4467 h 113595"/>
                            <a:gd name="connsiteX15" fmla="*/ 23229 w 66750"/>
                            <a:gd name="connsiteY15" fmla="*/ 1276 h 113595"/>
                            <a:gd name="connsiteX16" fmla="*/ 33311 w 66750"/>
                            <a:gd name="connsiteY16" fmla="*/ 0 h 113595"/>
                            <a:gd name="connsiteX17" fmla="*/ 49648 w 66750"/>
                            <a:gd name="connsiteY17" fmla="*/ 1915 h 113595"/>
                            <a:gd name="connsiteX18" fmla="*/ 62156 w 66750"/>
                            <a:gd name="connsiteY18" fmla="*/ 6892 h 113595"/>
                            <a:gd name="connsiteX19" fmla="*/ 62156 w 66750"/>
                            <a:gd name="connsiteY19" fmla="*/ 30760 h 113595"/>
                            <a:gd name="connsiteX20" fmla="*/ 55902 w 66750"/>
                            <a:gd name="connsiteY20" fmla="*/ 27059 h 113595"/>
                            <a:gd name="connsiteX21" fmla="*/ 49010 w 66750"/>
                            <a:gd name="connsiteY21" fmla="*/ 24506 h 113595"/>
                            <a:gd name="connsiteX22" fmla="*/ 42756 w 66750"/>
                            <a:gd name="connsiteY22" fmla="*/ 22591 h 113595"/>
                            <a:gd name="connsiteX23" fmla="*/ 37140 w 66750"/>
                            <a:gd name="connsiteY23" fmla="*/ 21953 h 113595"/>
                            <a:gd name="connsiteX24" fmla="*/ 30886 w 66750"/>
                            <a:gd name="connsiteY24" fmla="*/ 23230 h 113595"/>
                            <a:gd name="connsiteX25" fmla="*/ 27185 w 66750"/>
                            <a:gd name="connsiteY25" fmla="*/ 25782 h 113595"/>
                            <a:gd name="connsiteX26" fmla="*/ 25271 w 66750"/>
                            <a:gd name="connsiteY26" fmla="*/ 30122 h 113595"/>
                            <a:gd name="connsiteX27" fmla="*/ 25271 w 66750"/>
                            <a:gd name="connsiteY27" fmla="*/ 86537 h 113595"/>
                            <a:gd name="connsiteX28" fmla="*/ 28461 w 66750"/>
                            <a:gd name="connsiteY28" fmla="*/ 90876 h 113595"/>
                            <a:gd name="connsiteX29" fmla="*/ 34077 w 66750"/>
                            <a:gd name="connsiteY29" fmla="*/ 92152 h 113595"/>
                            <a:gd name="connsiteX30" fmla="*/ 42245 w 66750"/>
                            <a:gd name="connsiteY30" fmla="*/ 92152 h 113595"/>
                            <a:gd name="connsiteX31" fmla="*/ 42245 w 66750"/>
                            <a:gd name="connsiteY31" fmla="*/ 68285 h 113595"/>
                            <a:gd name="connsiteX32" fmla="*/ 34715 w 66750"/>
                            <a:gd name="connsiteY32" fmla="*/ 68285 h 113595"/>
                            <a:gd name="connsiteX33" fmla="*/ 34715 w 66750"/>
                            <a:gd name="connsiteY33" fmla="*/ 46332 h 113595"/>
                            <a:gd name="connsiteX34" fmla="*/ 66750 w 66750"/>
                            <a:gd name="connsiteY34" fmla="*/ 46332 h 113595"/>
                            <a:gd name="connsiteX35" fmla="*/ 66750 w 66750"/>
                            <a:gd name="connsiteY35" fmla="*/ 105299 h 113595"/>
                            <a:gd name="connsiteX36" fmla="*/ 61773 w 66750"/>
                            <a:gd name="connsiteY36" fmla="*/ 109000 h 113595"/>
                            <a:gd name="connsiteX37" fmla="*/ 61773 w 66750"/>
                            <a:gd name="connsiteY37" fmla="*/ 109000 h 113595"/>
                            <a:gd name="connsiteX38" fmla="*/ 61773 w 66750"/>
                            <a:gd name="connsiteY38" fmla="*/ 106448 h 1135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66750" h="113595">
                              <a:moveTo>
                                <a:pt x="61645" y="106575"/>
                              </a:moveTo>
                              <a:cubicBezTo>
                                <a:pt x="59093" y="107852"/>
                                <a:pt x="56668" y="109128"/>
                                <a:pt x="53477" y="109766"/>
                              </a:cubicBezTo>
                              <a:cubicBezTo>
                                <a:pt x="50286" y="111042"/>
                                <a:pt x="47223" y="111681"/>
                                <a:pt x="44032" y="112319"/>
                              </a:cubicBezTo>
                              <a:cubicBezTo>
                                <a:pt x="40842" y="112319"/>
                                <a:pt x="37140" y="113595"/>
                                <a:pt x="33311" y="113595"/>
                              </a:cubicBezTo>
                              <a:cubicBezTo>
                                <a:pt x="29482" y="113595"/>
                                <a:pt x="26419" y="113595"/>
                                <a:pt x="23229" y="112319"/>
                              </a:cubicBezTo>
                              <a:cubicBezTo>
                                <a:pt x="20038" y="111681"/>
                                <a:pt x="17613" y="110404"/>
                                <a:pt x="15060" y="109128"/>
                              </a:cubicBezTo>
                              <a:cubicBezTo>
                                <a:pt x="12508" y="107852"/>
                                <a:pt x="10721" y="105937"/>
                                <a:pt x="8806" y="104150"/>
                              </a:cubicBezTo>
                              <a:cubicBezTo>
                                <a:pt x="6892" y="102363"/>
                                <a:pt x="5105" y="100449"/>
                                <a:pt x="3829" y="97896"/>
                              </a:cubicBezTo>
                              <a:cubicBezTo>
                                <a:pt x="2553" y="95343"/>
                                <a:pt x="1276" y="92918"/>
                                <a:pt x="638" y="90366"/>
                              </a:cubicBezTo>
                              <a:cubicBezTo>
                                <a:pt x="638" y="87813"/>
                                <a:pt x="0" y="84111"/>
                                <a:pt x="0" y="80282"/>
                              </a:cubicBezTo>
                              <a:lnTo>
                                <a:pt x="0" y="32675"/>
                              </a:lnTo>
                              <a:cubicBezTo>
                                <a:pt x="0" y="28973"/>
                                <a:pt x="0" y="25782"/>
                                <a:pt x="1276" y="22591"/>
                              </a:cubicBezTo>
                              <a:cubicBezTo>
                                <a:pt x="1276" y="19401"/>
                                <a:pt x="3191" y="16975"/>
                                <a:pt x="4467" y="14423"/>
                              </a:cubicBezTo>
                              <a:cubicBezTo>
                                <a:pt x="5743" y="12508"/>
                                <a:pt x="7020" y="10083"/>
                                <a:pt x="8806" y="8807"/>
                              </a:cubicBezTo>
                              <a:cubicBezTo>
                                <a:pt x="10721" y="6892"/>
                                <a:pt x="12508" y="5616"/>
                                <a:pt x="15060" y="4467"/>
                              </a:cubicBezTo>
                              <a:cubicBezTo>
                                <a:pt x="17613" y="3319"/>
                                <a:pt x="20038" y="1915"/>
                                <a:pt x="23229" y="1276"/>
                              </a:cubicBezTo>
                              <a:cubicBezTo>
                                <a:pt x="26419" y="638"/>
                                <a:pt x="29482" y="0"/>
                                <a:pt x="33311" y="0"/>
                              </a:cubicBezTo>
                              <a:cubicBezTo>
                                <a:pt x="39565" y="0"/>
                                <a:pt x="44543" y="638"/>
                                <a:pt x="49648" y="1915"/>
                              </a:cubicBezTo>
                              <a:cubicBezTo>
                                <a:pt x="54625" y="3191"/>
                                <a:pt x="58454" y="5105"/>
                                <a:pt x="62156" y="6892"/>
                              </a:cubicBezTo>
                              <a:lnTo>
                                <a:pt x="62156" y="30760"/>
                              </a:lnTo>
                              <a:cubicBezTo>
                                <a:pt x="60241" y="29484"/>
                                <a:pt x="57816" y="28207"/>
                                <a:pt x="55902" y="27059"/>
                              </a:cubicBezTo>
                              <a:cubicBezTo>
                                <a:pt x="53349" y="25782"/>
                                <a:pt x="51562" y="25144"/>
                                <a:pt x="49010" y="24506"/>
                              </a:cubicBezTo>
                              <a:cubicBezTo>
                                <a:pt x="46457" y="23868"/>
                                <a:pt x="44670" y="23230"/>
                                <a:pt x="42756" y="22591"/>
                              </a:cubicBezTo>
                              <a:cubicBezTo>
                                <a:pt x="40842" y="22591"/>
                                <a:pt x="39055" y="21953"/>
                                <a:pt x="37140" y="21953"/>
                              </a:cubicBezTo>
                              <a:cubicBezTo>
                                <a:pt x="34588" y="21953"/>
                                <a:pt x="32801" y="21953"/>
                                <a:pt x="30886" y="23230"/>
                              </a:cubicBezTo>
                              <a:cubicBezTo>
                                <a:pt x="28972" y="23230"/>
                                <a:pt x="27696" y="24506"/>
                                <a:pt x="27185" y="25782"/>
                              </a:cubicBezTo>
                              <a:cubicBezTo>
                                <a:pt x="26547" y="27059"/>
                                <a:pt x="25271" y="28335"/>
                                <a:pt x="25271" y="30122"/>
                              </a:cubicBezTo>
                              <a:lnTo>
                                <a:pt x="25271" y="86537"/>
                              </a:lnTo>
                              <a:cubicBezTo>
                                <a:pt x="25909" y="88451"/>
                                <a:pt x="27185" y="89727"/>
                                <a:pt x="28461" y="90876"/>
                              </a:cubicBezTo>
                              <a:cubicBezTo>
                                <a:pt x="29738" y="92025"/>
                                <a:pt x="31652" y="92152"/>
                                <a:pt x="34077" y="92152"/>
                              </a:cubicBezTo>
                              <a:lnTo>
                                <a:pt x="42245" y="92152"/>
                              </a:lnTo>
                              <a:lnTo>
                                <a:pt x="42245" y="68285"/>
                              </a:lnTo>
                              <a:lnTo>
                                <a:pt x="34715" y="68285"/>
                              </a:lnTo>
                              <a:lnTo>
                                <a:pt x="34715" y="46332"/>
                              </a:lnTo>
                              <a:lnTo>
                                <a:pt x="66750" y="46332"/>
                              </a:lnTo>
                              <a:lnTo>
                                <a:pt x="66750" y="105299"/>
                              </a:lnTo>
                              <a:cubicBezTo>
                                <a:pt x="65474" y="106575"/>
                                <a:pt x="63560" y="107852"/>
                                <a:pt x="61773" y="109000"/>
                              </a:cubicBezTo>
                              <a:lnTo>
                                <a:pt x="61773" y="109000"/>
                              </a:lnTo>
                              <a:lnTo>
                                <a:pt x="61773" y="106448"/>
                              </a:lnTo>
                              <a:close/>
                            </a:path>
                          </a:pathLst>
                        </a:custGeom>
                        <a:solidFill>
                          <a:srgbClr val="FFFFFF"/>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1334149" name="Freeform: Shape 2021334149"/>
                      <wps:cNvSpPr/>
                      <wps:spPr>
                        <a:xfrm>
                          <a:off x="638914" y="282871"/>
                          <a:ext cx="212631" cy="70677"/>
                        </a:xfrm>
                        <a:custGeom>
                          <a:avLst/>
                          <a:gdLst>
                            <a:gd name="connsiteX0" fmla="*/ 212631 w 212631"/>
                            <a:gd name="connsiteY0" fmla="*/ 42471 h 70677"/>
                            <a:gd name="connsiteX1" fmla="*/ 72111 w 212631"/>
                            <a:gd name="connsiteY1" fmla="*/ 70678 h 70677"/>
                            <a:gd name="connsiteX2" fmla="*/ 0 w 212631"/>
                            <a:gd name="connsiteY2" fmla="*/ 45534 h 70677"/>
                            <a:gd name="connsiteX3" fmla="*/ 85257 w 212631"/>
                            <a:gd name="connsiteY3" fmla="*/ 6605 h 70677"/>
                            <a:gd name="connsiteX4" fmla="*/ 153666 w 212631"/>
                            <a:gd name="connsiteY4" fmla="*/ 6605 h 70677"/>
                            <a:gd name="connsiteX5" fmla="*/ 212631 w 212631"/>
                            <a:gd name="connsiteY5" fmla="*/ 42343 h 706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2631" h="70677">
                              <a:moveTo>
                                <a:pt x="212631" y="42471"/>
                              </a:moveTo>
                              <a:cubicBezTo>
                                <a:pt x="157495" y="22432"/>
                                <a:pt x="102869" y="70678"/>
                                <a:pt x="72111" y="70678"/>
                              </a:cubicBezTo>
                              <a:cubicBezTo>
                                <a:pt x="41352" y="70678"/>
                                <a:pt x="0" y="45534"/>
                                <a:pt x="0" y="45534"/>
                              </a:cubicBezTo>
                              <a:lnTo>
                                <a:pt x="85257" y="6605"/>
                              </a:lnTo>
                              <a:cubicBezTo>
                                <a:pt x="104018" y="-2202"/>
                                <a:pt x="129161" y="-2202"/>
                                <a:pt x="153666" y="6605"/>
                              </a:cubicBezTo>
                              <a:cubicBezTo>
                                <a:pt x="178171" y="15412"/>
                                <a:pt x="212631" y="42343"/>
                                <a:pt x="212631" y="42343"/>
                              </a:cubicBezTo>
                              <a:close/>
                            </a:path>
                          </a:pathLst>
                        </a:custGeom>
                        <a:solidFill>
                          <a:srgbClr val="FFFFFF"/>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3798896" name="Freeform: Shape 1283798896"/>
                      <wps:cNvSpPr/>
                      <wps:spPr>
                        <a:xfrm>
                          <a:off x="772031" y="327428"/>
                          <a:ext cx="90234" cy="27437"/>
                        </a:xfrm>
                        <a:custGeom>
                          <a:avLst/>
                          <a:gdLst>
                            <a:gd name="connsiteX0" fmla="*/ 90234 w 90234"/>
                            <a:gd name="connsiteY0" fmla="*/ 22291 h 27437"/>
                            <a:gd name="connsiteX1" fmla="*/ 18762 w 90234"/>
                            <a:gd name="connsiteY1" fmla="*/ 24206 h 27437"/>
                            <a:gd name="connsiteX2" fmla="*/ 0 w 90234"/>
                            <a:gd name="connsiteY2" fmla="*/ 12974 h 27437"/>
                            <a:gd name="connsiteX3" fmla="*/ 78365 w 90234"/>
                            <a:gd name="connsiteY3" fmla="*/ 9783 h 27437"/>
                            <a:gd name="connsiteX4" fmla="*/ 90234 w 90234"/>
                            <a:gd name="connsiteY4" fmla="*/ 21653 h 27437"/>
                            <a:gd name="connsiteX5" fmla="*/ 90234 w 90234"/>
                            <a:gd name="connsiteY5" fmla="*/ 21653 h 27437"/>
                            <a:gd name="connsiteX6" fmla="*/ 90234 w 90234"/>
                            <a:gd name="connsiteY6" fmla="*/ 22291 h 2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0234" h="27437">
                              <a:moveTo>
                                <a:pt x="90234" y="22291"/>
                              </a:moveTo>
                              <a:cubicBezTo>
                                <a:pt x="62028" y="7868"/>
                                <a:pt x="42628" y="36714"/>
                                <a:pt x="18762" y="24206"/>
                              </a:cubicBezTo>
                              <a:lnTo>
                                <a:pt x="0" y="12974"/>
                              </a:lnTo>
                              <a:cubicBezTo>
                                <a:pt x="0" y="12974"/>
                                <a:pt x="54625" y="-13957"/>
                                <a:pt x="78365" y="9783"/>
                              </a:cubicBezTo>
                              <a:lnTo>
                                <a:pt x="90234" y="21653"/>
                              </a:lnTo>
                              <a:lnTo>
                                <a:pt x="90234" y="21653"/>
                              </a:lnTo>
                              <a:lnTo>
                                <a:pt x="90234" y="22291"/>
                              </a:lnTo>
                              <a:close/>
                            </a:path>
                          </a:pathLst>
                        </a:custGeom>
                        <a:solidFill>
                          <a:srgbClr val="FFFFFF"/>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5691257" name="Freeform: Shape 2135691257"/>
                      <wps:cNvSpPr/>
                      <wps:spPr>
                        <a:xfrm>
                          <a:off x="639552" y="283017"/>
                          <a:ext cx="65856" cy="24244"/>
                        </a:xfrm>
                        <a:custGeom>
                          <a:avLst/>
                          <a:gdLst>
                            <a:gd name="connsiteX0" fmla="*/ 65857 w 65856"/>
                            <a:gd name="connsiteY0" fmla="*/ 9650 h 24244"/>
                            <a:gd name="connsiteX1" fmla="*/ 23229 w 65856"/>
                            <a:gd name="connsiteY1" fmla="*/ 24072 h 24244"/>
                            <a:gd name="connsiteX2" fmla="*/ 0 w 65856"/>
                            <a:gd name="connsiteY2" fmla="*/ 19095 h 24244"/>
                            <a:gd name="connsiteX3" fmla="*/ 25143 w 65856"/>
                            <a:gd name="connsiteY3" fmla="*/ 3396 h 24244"/>
                            <a:gd name="connsiteX4" fmla="*/ 46457 w 65856"/>
                            <a:gd name="connsiteY4" fmla="*/ 843 h 24244"/>
                            <a:gd name="connsiteX5" fmla="*/ 65857 w 65856"/>
                            <a:gd name="connsiteY5" fmla="*/ 9650 h 24244"/>
                            <a:gd name="connsiteX6" fmla="*/ 65857 w 65856"/>
                            <a:gd name="connsiteY6" fmla="*/ 9650 h 242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5856" h="24244">
                              <a:moveTo>
                                <a:pt x="65857" y="9650"/>
                              </a:moveTo>
                              <a:cubicBezTo>
                                <a:pt x="48244" y="5310"/>
                                <a:pt x="32673" y="22796"/>
                                <a:pt x="23229" y="24072"/>
                              </a:cubicBezTo>
                              <a:cubicBezTo>
                                <a:pt x="10721" y="25349"/>
                                <a:pt x="0" y="19095"/>
                                <a:pt x="0" y="19095"/>
                              </a:cubicBezTo>
                              <a:lnTo>
                                <a:pt x="25143" y="3396"/>
                              </a:lnTo>
                              <a:cubicBezTo>
                                <a:pt x="30759" y="205"/>
                                <a:pt x="38289" y="-944"/>
                                <a:pt x="46457" y="843"/>
                              </a:cubicBezTo>
                              <a:cubicBezTo>
                                <a:pt x="54625" y="2757"/>
                                <a:pt x="65857" y="9650"/>
                                <a:pt x="65857" y="9650"/>
                              </a:cubicBezTo>
                              <a:lnTo>
                                <a:pt x="65857" y="9650"/>
                              </a:lnTo>
                              <a:close/>
                            </a:path>
                          </a:pathLst>
                        </a:custGeom>
                        <a:solidFill>
                          <a:srgbClr val="FFFFFF"/>
                        </a:solidFill>
                        <a:ln w="1275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dec="http://schemas.microsoft.com/office/drawing/2017/decorative" xmlns:a="http://schemas.openxmlformats.org/drawingml/2006/main">
          <w:pict w14:anchorId="7B9D32DD">
            <v:group id="Graphic 44379433" style="position:absolute;margin-left:-25.55pt;margin-top:17.55pt;width:122.15pt;height:22.2pt;z-index:-251644928" alt="&quot;&quot;" coordsize="15510,2816" coordorigin="6126,2393" o:spid="_x0000_s1026" w14:anchorId="38F43F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">
              <v:shape id="Freeform: Shape 1927109886" style="position:absolute;left:9332;top:4136;width:640;height:1074;visibility:visible;mso-wrap-style:square;v-text-anchor:middle" coordsize="64070,107341" o:spid="_x0000_s1027" fillcolor="#712177" stroked="f" strokeweight=".35442mm" path="m60114,92280v-4978,8807,-15061,15061,-28207,15061c18761,107341,8679,101087,3701,92280,1149,87941,,82835,,75305l,,23229,r,75305c23229,77857,23229,79006,23867,80921v1276,3190,4339,5616,8168,5616c35864,86537,38927,84622,40203,80921v,-1277,638,-2553,638,-5616l40841,,64070,r,75305c64070,82835,62794,87813,60369,92280r,l60114,922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">
                <v:stroke joinstyle="miter"/>
                <v:path arrowok="t" o:connecttype="custom" o:connectlocs="60114,92280;31907,107341;3701,92280;0,75305;0,0;23229,0;23229,75305;23867,80921;32035,86537;40203,80921;40841,75305;40841,0;64070,0;64070,75305;60369,92280;60369,92280" o:connectangles="0,0,0,0,0,0,0,0,0,0,0,0,0,0,0,0"/>
              </v:shape>
              <v:shape id="Freeform: Shape 261521799" style="position:absolute;left:10109;top:4143;width:639;height:1047;visibility:visible;mso-wrap-style:square;v-text-anchor:middle" coordsize="63942,104788" o:spid="_x0000_s1028" fillcolor="#712177" stroked="f" strokeweight=".35442mm" path="m42628,104788l22591,45821r,58967l,104788,,,21314,,41352,58329,41352,,63942,r,104788l42628,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">
                <v:stroke joinstyle="miter"/>
                <v:path arrowok="t" o:connecttype="custom" o:connectlocs="42628,104788;22591,45821;22591,104788;0,104788;0,0;21314,0;41352,58329;41352,0;63942,0;63942,104788;42628,104788" o:connectangles="0,0,0,0,0,0,0,0,0,0,0"/>
              </v:shape>
              <v:shape id="Freeform: Shape 1948149927" style="position:absolute;left:10905;top:4143;width:233;height:1047;visibility:visible;mso-wrap-style:square;v-text-anchor:middle" coordsize="23228,104788" o:spid="_x0000_s1029" fillcolor="#712177" stroked="f" strokeweight=".35442mm" path="m,104788l,,23229,r,104788l,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">
                <v:stroke joinstyle="miter"/>
                <v:path arrowok="t" o:connecttype="custom" o:connectlocs="0,104788;0,0;23229,0;23229,104788;0,104788" o:connectangles="0,0,0,0,0"/>
              </v:shape>
              <v:shape id="Freeform: Shape 1651988910" style="position:absolute;left:11212;top:4143;width:689;height:1047;visibility:visible;mso-wrap-style:square;v-text-anchor:middle" coordsize="68920,104788" o:spid="_x0000_s1030" fillcolor="#712177" stroked="f" strokeweight=".35442mm" path="m45819,104788r-21952,l,,23229,,34460,65860,45691,,68920,,45053,104788r638,l45819,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">
                <v:stroke joinstyle="miter"/>
                <v:path arrowok="t" o:connecttype="custom" o:connectlocs="45819,104788;23867,104788;0,0;23229,0;34460,65860;45691,0;68920,0;45053,104788;45691,104788" o:connectangles="0,0,0,0,0,0,0,0,0"/>
              </v:shape>
              <v:shape id="Freeform: Shape 1087290570" style="position:absolute;left:11984;top:4143;width:508;height:1053;visibility:visible;mso-wrap-style:square;v-text-anchor:middle" coordsize="50796,105298" o:spid="_x0000_s1031" fillcolor="#712177" stroked="f" strokeweight=".35442mm" path="m,104788l,,49520,r,21315l23229,21315r,18762l48372,40077r,21315l23229,61392r,22592l50797,83984r,21315l,105299r,-638l,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">
                <v:stroke joinstyle="miter"/>
                <v:path arrowok="t" o:connecttype="custom" o:connectlocs="0,104788;0,0;49520,0;49520,21315;23229,21315;23229,40077;48372,40077;48372,61392;23229,61392;23229,83984;50797,83984;50797,105299;0,105299;0,104661" o:connectangles="0,0,0,0,0,0,0,0,0,0,0,0,0,0"/>
              </v:shape>
              <v:shape id="Freeform: Shape 225700410" style="position:absolute;left:12623;top:4143;width:684;height:1047;visibility:visible;mso-wrap-style:square;v-text-anchor:middle" coordsize="68409,104788" o:spid="_x0000_s1032" fillcolor="#712177" stroked="f" strokeweight=".35442mm" path="m42628,104788l31397,69689r-8807,l22590,104788,,104788,,,31397,c51435,,64070,13785,64070,34461v,20677,-3701,21316,-10721,26931l68409,104023r-25653,l42756,104661r-128,127xm29482,20166r-7530,l21952,49650r7530,c36374,49650,40714,44672,40714,35227v,-9445,-3701,-14422,-11232,-14422l29482,201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">
                <v:stroke joinstyle="miter"/>
                <v:path arrowok="t" o:connecttype="custom" o:connectlocs="42628,104788;31397,69689;22590,69689;22590,104788;0,104788;0,0;31397,0;64070,34461;53349,61392;68409,104023;42756,104023;42756,104661;29482,20166;21952,20166;21952,49650;29482,49650;40714,35227;29482,20805;29482,20166" o:connectangles="0,0,0,0,0,0,0,0,0,0,0,0,0,0,0,0,0,0,0"/>
              </v:shape>
              <v:shape id="Freeform: Shape 1935912111" style="position:absolute;left:13357;top:4118;width:620;height:1092;visibility:visible;mso-wrap-style:square;v-text-anchor:middle" coordsize="62027,109127" o:spid="_x0000_s1033" fillcolor="#712177" stroked="f" strokeweight=".35442mm" path="m29482,109128v-13784,,-25143,-4978,-28206,-6892l1276,77730v2553,2552,11870,10721,25654,10721c40714,88451,37651,84750,37651,79644v,-8168,-11870,-14423,-20038,-20677c10083,53351,,45821,,28207,,10594,13784,,30759,,47733,,55902,4978,57689,6254r,21953c52073,24506,43266,20039,33184,20039v-10083,,-9445,3701,-9445,8806c23739,33951,30631,40077,41990,47608v8168,5616,20038,13784,20038,32036c62028,97896,50797,109128,29993,109128r-638,l29482,109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">
                <v:stroke joinstyle="miter"/>
                <v:path arrowok="t" o:connecttype="custom" o:connectlocs="29482,109128;1276,102236;1276,77730;26930,88451;37651,79644;17613,58967;0,28207;30759,0;57689,6254;57689,28207;33184,20039;23739,28845;41990,47608;62028,79644;29993,109128;29355,109128" o:connectangles="0,0,0,0,0,0,0,0,0,0,0,0,0,0,0,0"/>
              </v:shape>
              <v:shape id="Freeform: Shape 729302530" style="position:absolute;left:14078;top:4143;width:233;height:1047;visibility:visible;mso-wrap-style:square;v-text-anchor:middle" coordsize="23228,104788" o:spid="_x0000_s1034" fillcolor="#712177" stroked="f" strokeweight=".35442mm" path="m,104788l,,23229,r,104788l,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">
                <v:stroke joinstyle="miter"/>
                <v:path arrowok="t" o:connecttype="custom" o:connectlocs="0,104788;0,0;23229,0;23229,104788;0,104788" o:connectangles="0,0,0,0,0"/>
              </v:shape>
              <v:shape id="Freeform: Shape 1437863932" style="position:absolute;left:14405;top:4143;width:615;height:1047;visibility:visible;mso-wrap-style:square;v-text-anchor:middle" coordsize="61517,104788" o:spid="_x0000_s1035" fillcolor="#712177" stroked="f" strokeweight=".35442mm" path="m41990,21315r,83473l18761,104788r,-83473l,21315,,,61517,r,21315l42118,21315r-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">
                <v:stroke joinstyle="miter"/>
                <v:path arrowok="t" o:connecttype="custom" o:connectlocs="41990,21315;41990,104788;18761,104788;18761,21315;0,21315;0,0;61517,0;61517,21315;42118,21315" o:connectangles="0,0,0,0,0,0,0,0,0"/>
              </v:shape>
              <v:shape id="Freeform: Shape 756962639" style="position:absolute;left:15032;top:4143;width:740;height:1047;visibility:visible;mso-wrap-style:square;v-text-anchor:middle" coordsize="74025,104788" o:spid="_x0000_s1036" fillcolor="#712177" stroked="f" strokeweight=".35442mm" path="m48372,58329r,46459l25143,104788r,-46459l,,23229,,37013,35738,50797,,74025,,48882,58329r-638,l48372,583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">
                <v:stroke joinstyle="miter"/>
                <v:path arrowok="t" o:connecttype="custom" o:connectlocs="48372,58329;48372,104788;25143,104788;25143,58329;0,0;23229,0;37013,35738;50797,0;74025,0;48882,58329;48244,58329" o:connectangles="0,0,0,0,0,0,0,0,0,0,0"/>
              </v:shape>
              <v:shape id="Freeform: Shape 483272193" style="position:absolute;left:15915;top:4143;width:771;height:1047;visibility:visible;mso-wrap-style:square;v-text-anchor:middle" coordsize="77088,104788" o:spid="_x0000_s1037" fillcolor="#b78ab7" stroked="f" strokeweight=".35442mm" path="m53477,104788l50286,89089r-23867,l23229,104788,,104788,26292,,50797,,77088,104788r-24504,l53222,104788r255,xm38417,31398l30248,69689r16337,l38417,31398r,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">
                <v:stroke joinstyle="miter"/>
                <v:path arrowok="t" o:connecttype="custom" o:connectlocs="53477,104788;50286,89089;26419,89089;23229,104788;0,104788;26292,0;50797,0;77088,104788;52584,104788;53222,104788;38417,31398;30248,69689;46585,69689;38417,31398;38417,31398" o:connectangles="0,0,0,0,0,0,0,0,0,0,0,0,0,0,0"/>
              </v:shape>
              <v:shape id="Freeform: Shape 225152401" style="position:absolute;left:16770;top:4143;width:639;height:1047;visibility:visible;mso-wrap-style:square;v-text-anchor:middle" coordsize="63942,104788" o:spid="_x0000_s1038" fillcolor="#b78ab7" stroked="f" strokeweight=".35442mm" path="m33184,104788l,104788,,,29483,c50797,,60241,13785,60241,26931v,13146,-2552,17614,-10082,22591c59603,54500,63943,62669,63943,74028v,18763,-13146,30122,-30759,30122l33184,104788xm29993,20166r-7530,l22463,40205r7530,c34971,40205,38800,35865,38800,30122v,-5744,-3702,-10083,-8807,-10083l29993,20039r,127xm31269,60882r-8806,l22463,84750r8806,c37523,84750,41352,79772,41352,72880v,-6893,-3701,-11870,-10083,-11870l31269,60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">
                <v:stroke joinstyle="miter"/>
                <v:path arrowok="t" o:connecttype="custom" o:connectlocs="33184,104788;0,104788;0,0;29483,0;60241,26931;50159,49522;63943,74028;33184,104150;33184,104788;29993,20166;22463,20166;22463,40205;29993,40205;38800,30122;29993,20039;29993,20039;31269,60882;22463,60882;22463,84750;31269,84750;41352,72880;31269,61010" o:connectangles="0,0,0,0,0,0,0,0,0,0,0,0,0,0,0,0,0,0,0,0,0,0"/>
              </v:shape>
              <v:shape id="Freeform: Shape 738006595" style="position:absolute;left:17535;top:4143;width:507;height:1053;visibility:visible;mso-wrap-style:square;v-text-anchor:middle" coordsize="50796,105298" o:spid="_x0000_s1039" fillcolor="#b78ab7" stroked="f" strokeweight=".35442mm" path="m,104788l,,49520,r,21315l23229,21315r,18762l48372,40077r,21315l23229,61392r,22592l50797,83984r,21315l,105299r,-638l,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">
                <v:stroke joinstyle="miter"/>
                <v:path arrowok="t" o:connecttype="custom" o:connectlocs="0,104788;0,0;49520,0;49520,21315;23229,21315;23229,40077;48372,40077;48372,61392;23229,61392;23229,83984;50797,83984;50797,105299;0,105299;0,104661" o:connectangles="0,0,0,0,0,0,0,0,0,0,0,0,0,0"/>
              </v:shape>
              <v:shape id="Freeform: Shape 1827887422" style="position:absolute;left:18174;top:4143;width:684;height:1047;visibility:visible;mso-wrap-style:square;v-text-anchor:middle" coordsize="68409,104788" o:spid="_x0000_s1040" fillcolor="#b78ab7" stroked="f" strokeweight=".35442mm" path="m42628,104788l31397,69689r-8806,l22591,104788,,104788,,,31397,c51435,,64070,13785,64070,34461v,20677,-3701,21316,-10721,26931l68410,104023r-25654,l42756,104661r-128,127xm29483,20166r-7531,l21952,49650r7531,c36375,49650,40714,44672,40714,35227v,-9445,-3701,-14422,-11231,-14422l29483,201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">
                <v:stroke joinstyle="miter"/>
                <v:path arrowok="t" o:connecttype="custom" o:connectlocs="42628,104788;31397,69689;22591,69689;22591,104788;0,104788;0,0;31397,0;64070,34461;53349,61392;68410,104023;42756,104023;42756,104661;29483,20166;21952,20166;21952,49650;29483,49650;40714,35227;29483,20805;29483,20166" o:connectangles="0,0,0,0,0,0,0,0,0,0,0,0,0,0,0,0,0,0,0"/>
              </v:shape>
              <v:shape id="Freeform: Shape 384151371" style="position:absolute;left:18945;top:4143;width:641;height:1047;visibility:visible;mso-wrap-style:square;v-text-anchor:middle" coordsize="64070,104788" o:spid="_x0000_s1041" fillcolor="#b78ab7" stroked="f" strokeweight=".35442mm" path="m60879,88451v-4339,9445,-13784,16337,-28844,16337l,104788,,,32035,c47095,,57178,6892,60879,16337v1915,4340,3191,8807,3191,15699l64070,72241v,7531,-1276,11870,-3191,15700l60879,87941r,638l60879,88451xm40841,33951v,-3191,,-4978,-1276,-6892c38289,23868,35226,21443,30121,21443r-7530,l22591,84111r7530,c35098,84111,38289,81559,39565,78496v638,-1915,1276,-3702,1276,-6893l40841,34589r,l40841,339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">
                <v:stroke joinstyle="miter"/>
                <v:path arrowok="t" o:connecttype="custom" o:connectlocs="60879,88451;32035,104788;0,104788;0,0;32035,0;60879,16337;64070,32036;64070,72241;60879,87941;60879,87941;60879,88579;40841,33951;39565,27059;30121,21443;22591,21443;22591,84111;30121,84111;39565,78496;40841,71603;40841,34589;40841,34589;40841,33951" o:connectangles="0,0,0,0,0,0,0,0,0,0,0,0,0,0,0,0,0,0,0,0,0,0"/>
              </v:shape>
              <v:shape id="Freeform: Shape 1569451845" style="position:absolute;left:19730;top:4143;width:508;height:1053;visibility:visible;mso-wrap-style:square;v-text-anchor:middle" coordsize="50796,105298" o:spid="_x0000_s1042" fillcolor="#b78ab7" stroked="f" strokeweight=".35442mm" path="m,104788l,,49520,r,21315l23229,21315r,18762l48372,40077r,21315l23229,61392r,22592l50797,83984r,21315l,105299r,-638l,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">
                <v:stroke joinstyle="miter"/>
                <v:path arrowok="t" o:connecttype="custom" o:connectlocs="0,104788;0,0;49520,0;49520,21315;23229,21315;23229,40077;48372,40077;48372,61392;23229,61392;23229,83984;50797,83984;50797,105299;0,105299;0,104661" o:connectangles="0,0,0,0,0,0,0,0,0,0,0,0,0,0"/>
              </v:shape>
              <v:shape id="Freeform: Shape 1955189554" style="position:absolute;left:20363;top:4143;width:508;height:1053;visibility:visible;mso-wrap-style:square;v-text-anchor:middle" coordsize="50796,105298" o:spid="_x0000_s1043" fillcolor="#b78ab7" stroked="f" strokeweight=".35442mm" path="m,104788l,,49520,r,21315l23228,21315r,18762l48372,40077r,21315l23228,61392r,22592l50797,83984r,21315l,105299r,-638l,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">
                <v:stroke joinstyle="miter"/>
                <v:path arrowok="t" o:connecttype="custom" o:connectlocs="0,104788;0,0;49520,0;49520,21315;23228,21315;23228,40077;48372,40077;48372,61392;23228,61392;23228,83984;50797,83984;50797,105299;0,105299;0,104661" o:connectangles="0,0,0,0,0,0,0,0,0,0,0,0,0,0"/>
              </v:shape>
              <v:shape id="Freeform: Shape 712418388" style="position:absolute;left:20997;top:4143;width:640;height:1047;visibility:visible;mso-wrap-style:square;v-text-anchor:middle" coordsize="63942,104788" o:spid="_x0000_s1044" fillcolor="#b78ab7" stroked="f" strokeweight=".35442mm" path="m42628,104788l22590,45821r,58967l,104788,,,21314,,41352,58329,41352,,63942,r,104788l42628,1047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">
                <v:stroke joinstyle="miter"/>
                <v:path arrowok="t" o:connecttype="custom" o:connectlocs="42628,104788;22590,45821;22590,104788;0,104788;0,0;21314,0;41352,58329;41352,0;63942,0;63942,104788;42628,104788" o:connectangles="0,0,0,0,0,0,0,0,0,0,0"/>
              </v:shape>
              <v:shape id="Freeform: Shape 2001849742" style="position:absolute;left:9331;top:2418;width:921;height:1412;visibility:visible;mso-wrap-style:square;v-text-anchor:middle" coordsize="92148,141164" o:spid="_x0000_s1045" fillcolor="#712177" stroked="f" strokeweight=".35442mm" path="m57689,141164l42628,93556r-11869,l30759,141164,,141164,,,41990,c68920,,85895,18252,85895,47097v,28846,-4978,28208,-14422,36376l92149,141164v,,-34460,,-34460,xm40203,26931r-10082,l30121,66498r10082,c49648,66498,55264,59606,55264,47097v,-12508,-5616,-19400,-15061,-19400l40203,27059r,-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">
                <v:stroke joinstyle="miter"/>
                <v:path arrowok="t" o:connecttype="custom" o:connectlocs="57689,141164;42628,93556;30759,93556;30759,141164;0,141164;0,0;41990,0;85895,47097;71473,83473;92149,141164;57689,141164;40203,26931;30121,26931;30121,66498;40203,66498;55264,47097;40203,27697;40203,27059" o:connectangles="0,0,0,0,0,0,0,0,0,0,0,0,0,0,0,0,0,0"/>
              </v:shape>
              <v:shape id="Freeform: Shape 1981353623" style="position:absolute;left:10353;top:2393;width:878;height:1461;visibility:visible;mso-wrap-style:square;v-text-anchor:middle" coordsize="87809,146142" o:spid="_x0000_s1046" fillcolor="#712177" stroked="f" strokeweight=".35442mm" path="m82832,126103v-6892,11870,-20038,20039,-38927,20039c25015,146142,11870,137973,4978,126103,1787,120487,,113595,,103512l,42630c,32547,1276,25655,4978,20039,11870,8169,25015,,43905,,62794,,75940,8169,82832,20039v3190,5616,4977,12508,4977,22591l87809,104150v,10083,-1276,16976,-4977,22592l82832,126103xm56412,42630v,-3701,,-5616,-638,-6892c53860,30760,50158,28207,43905,28207v-6254,,-10083,2553,-11870,7531c32035,37652,31397,39439,31397,42630r,61520c31397,107852,31397,109766,32035,111042v1914,4340,5616,7531,11870,7531c50158,118573,53987,116020,55774,111042v,-1914,638,-3701,638,-6892l56412,426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">
                <v:stroke joinstyle="miter"/>
                <v:path arrowok="t" o:connecttype="custom" o:connectlocs="82832,126103;43905,146142;4978,126103;0,103512;0,42630;4978,20039;43905,0;82832,20039;87809,42630;87809,104150;82832,126742;82832,126103;56412,42630;55774,35738;43905,28207;32035,35738;31397,42630;31397,104150;32035,111042;43905,118573;55774,111042;56412,104150;56412,42630" o:connectangles="0,0,0,0,0,0,0,0,0,0,0,0,0,0,0,0,0,0,0,0,0,0,0"/>
              </v:shape>
              <v:shape id="Freeform: Shape 2116981138" style="position:absolute;left:11425;top:2418;width:860;height:1412;visibility:visible;mso-wrap-style:square;v-text-anchor:middle" coordsize="86022,141164" o:spid="_x0000_s1047" fillcolor="#712177" stroked="f" strokeweight=".35442mm" path="m44543,141164l,141164,,,39565,c67771,,80917,18252,80917,36376v,18124,-3701,23868,-13146,30122c80917,73390,86022,84111,86022,99683v,25144,-17612,40716,-41352,40716l44670,141037r-127,127xm40203,26931r-10720,l29483,53862r10720,c47095,53862,52073,48246,52073,40077v,-8168,-4339,-13784,-11870,-13784l40203,26931xm42118,81559r-11870,l30248,113595r11870,c50286,113595,55264,107341,55264,97896v,-9445,-5616,-15699,-13146,-15699l42118,82197r,-6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">
                <v:stroke joinstyle="miter"/>
                <v:path arrowok="t" o:connecttype="custom" o:connectlocs="44543,141164;0,141164;0,0;39565,0;80917,36376;67771,66498;86022,99683;44670,140399;44670,141037;40203,26931;29483,26931;29483,53862;40203,53862;52073,40077;40203,26293;40203,26931;42118,81559;30248,81559;30248,113595;42118,113595;55264,97896;42118,82197;42118,82197;42118,81559" o:connectangles="0,0,0,0,0,0,0,0,0,0,0,0,0,0,0,0,0,0,0,0,0,0,0,0"/>
              </v:shape>
              <v:shape id="Freeform: Shape 428063585" style="position:absolute;left:12454;top:2418;width:684;height:1412;visibility:visible;mso-wrap-style:square;v-text-anchor:middle" coordsize="68409,141164" o:spid="_x0000_s1048" fillcolor="#712177" stroked="f" strokeweight=".35442mm" path="m,141164l,,66495,r,28207l31397,28207r,25144l65219,53351r,28208l31397,81559r,30760l68410,112319r,28207l,140526r,6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">
                <v:stroke joinstyle="miter"/>
                <v:path arrowok="t" o:connecttype="custom" o:connectlocs="0,141164;0,0;66495,0;66495,28207;31397,28207;31397,53351;65219,53351;65219,81559;31397,81559;31397,112319;68410,112319;68410,140526;0,140526;0,141164" o:connectangles="0,0,0,0,0,0,0,0,0,0,0,0,0,0"/>
              </v:shape>
              <v:shape id="Freeform: Shape 2132621639" style="position:absolute;left:13307;top:2418;width:922;height:1412;visibility:visible;mso-wrap-style:square;v-text-anchor:middle" coordsize="92148,141164" o:spid="_x0000_s1049" fillcolor="#712177" stroked="f" strokeweight=".35442mm" path="m57689,141164l42628,93556r-11869,l30759,141164,,141164,,,41990,c68920,,85895,18252,85895,47097v,28846,-4978,28208,-14422,36376l92149,141164r-34460,l57689,141164xm40714,26931r-10083,l30631,66498r10083,c50158,66498,55774,59606,55774,47097v,-12508,-5616,-19400,-15060,-19400l40714,27059r,-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">
                <v:stroke joinstyle="miter"/>
                <v:path arrowok="t" o:connecttype="custom" o:connectlocs="57689,141164;42628,93556;30759,93556;30759,141164;0,141164;0,0;41990,0;85895,47097;71473,83473;92149,141164;57689,141164;57689,141164;40714,26931;30631,26931;30631,66498;40714,66498;55774,47097;40714,27697;40714,27059" o:connectangles="0,0,0,0,0,0,0,0,0,0,0,0,0,0,0,0,0,0,0"/>
              </v:shape>
              <v:shape id="Freeform: Shape 140872570" style="position:absolute;left:14254;top:2425;width:829;height:1405;visibility:visible;mso-wrap-style:square;v-text-anchor:middle" coordsize="82831,140526" o:spid="_x0000_s1050" fillcolor="#712177" stroked="f" strokeweight=".35442mm" path="m57050,28207r,112319l25653,140526r,-112319l,28207,,,82832,r,28207l57178,28207r,l57050,282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">
                <v:stroke joinstyle="miter"/>
                <v:path arrowok="t" o:connecttype="custom" o:connectlocs="57050,28207;57050,140526;25653,140526;25653,28207;0,28207;0,0;82832,0;82832,28207;57178,28207;57178,28207" o:connectangles="0,0,0,0,0,0,0,0,0,0"/>
              </v:shape>
              <v:shape id="Freeform: Shape 1966693526" style="position:absolute;left:15522;top:2393;width:846;height:1462;visibility:visible;mso-wrap-style:square;v-text-anchor:middle" coordsize="84618,146269" o:spid="_x0000_s1051" fillcolor="#712177" stroked="f" strokeweight=".35442mm" path="m42628,146142v-18251,,-31397,-8169,-37650,-20039c1787,120487,,113595,,103512l,42630c,32547,1276,25655,4978,18762,11231,7530,24377,,42628,,60879,,70834,3701,79641,8807r,30760c68920,32675,55136,28335,46457,28335v-12508,,-15698,6892,-15698,18252l30759,104278v,3701,,5616,1276,6892c33949,115510,37013,118701,43266,118701v6254,,9445,-1277,10721,-2553l53987,85388r-10082,l43905,57180r40713,l84618,133123v-6253,6254,-24504,13147,-42628,13147l42628,146270r,-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">
                <v:stroke joinstyle="miter"/>
                <v:path arrowok="t" o:connecttype="custom" o:connectlocs="42628,146142;4978,126103;0,103512;0,42630;4978,18762;42628,0;79641,8807;79641,39567;46457,28335;30759,46587;30759,104278;32035,111170;43266,118701;53987,116148;53987,85388;43905,85388;43905,57180;84618,57180;84618,133123;41990,146270;42628,146270" o:connectangles="0,0,0,0,0,0,0,0,0,0,0,0,0,0,0,0,0,0,0,0,0"/>
              </v:shape>
              <v:shape id="Freeform: Shape 153431323" style="position:absolute;left:16556;top:2393;width:878;height:1461;visibility:visible;mso-wrap-style:square;v-text-anchor:middle" coordsize="87809,146142" o:spid="_x0000_s1052" fillcolor="#712177" stroked="f" strokeweight=".35442mm" path="m82832,126103v-6892,11870,-20038,20039,-38927,20039c25015,146142,11869,137973,4978,126103,1787,120487,,113595,,103512l,42630c,32547,1276,25655,4978,20039,11869,8169,25015,,43905,,62794,,75940,8169,82832,20039v3190,5616,4977,12508,4977,22591l87809,104150v,10083,-1276,16976,-4977,22592l82832,126103xm56540,42630v,-3701,,-5616,-638,-6892c53987,30760,50286,28207,44032,28207v-6254,,-10082,2553,-11869,7531c32163,37652,31525,39439,31525,42630r,61520c31525,107852,31525,109766,32163,111042v1914,4340,5615,7531,11869,7531c50286,118573,54115,116020,55902,111042v,-1914,638,-3701,638,-6892l56540,426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">
                <v:stroke joinstyle="miter"/>
                <v:path arrowok="t" o:connecttype="custom" o:connectlocs="82832,126103;43905,146142;4978,126103;0,103512;0,42630;4978,20039;43905,0;82832,20039;87809,42630;87809,104150;82832,126742;82832,126103;56540,42630;55902,35738;44032,28207;32163,35738;31525,42630;31525,104150;32163,111042;44032,118573;55902,111042;56540,104150;56540,42630" o:connectangles="0,0,0,0,0,0,0,0,0,0,0,0,0,0,0,0,0,0,0,0,0,0,0"/>
              </v:shape>
              <v:shape id="Freeform: Shape 962686691" style="position:absolute;left:17629;top:2418;width:921;height:1412;visibility:visible;mso-wrap-style:square;v-text-anchor:middle" coordsize="92148,141164" o:spid="_x0000_s1053" fillcolor="#712177" stroked="f" strokeweight=".35442mm" path="m57688,141164l42628,93556r-11869,l30759,141164,,141164,,,41990,c68920,,85895,18252,85895,47097v,28846,-4978,28208,-14423,36376l92149,141164r-34461,xm40076,26931r-10083,l29993,66498r10083,c49520,66498,55136,59606,55136,47097v,-12508,-5616,-19400,-15060,-19400l40076,27059r,-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">
                <v:stroke joinstyle="miter"/>
                <v:path arrowok="t" o:connecttype="custom" o:connectlocs="57688,141164;42628,93556;30759,93556;30759,141164;0,141164;0,0;41990,0;85895,47097;71472,83473;92149,141164;57688,141164;40076,26931;29993,26931;29993,66498;40076,66498;55136,47097;40076,27697;40076,27059" o:connectangles="0,0,0,0,0,0,0,0,0,0,0,0,0,0,0,0,0,0"/>
              </v:shape>
              <v:shape id="Freeform: Shape 1361662500" style="position:absolute;left:18669;top:2425;width:859;height:1405;visibility:visible;mso-wrap-style:square;v-text-anchor:middle" coordsize="85894,140526" o:spid="_x0000_s1054" fillcolor="#712177" stroked="f" strokeweight=".35442mm" path="m82194,118573v-5616,12508,-18762,21953,-38928,21953l,140526,,,43266,c63942,,77088,9445,82194,21953v2552,5616,3701,11870,3701,21315l85895,97896v,10083,-1276,15699,-3701,21315l82194,119211r,-638xm55264,45183v,-4340,,-6892,-1277,-9445c52073,31398,48372,27569,41480,27569r-10083,l31397,111553r10083,c48372,111553,52200,108362,53987,103384v638,-2552,1277,-4977,1277,-9445l55264,43779r,1276l55264,45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">
                <v:stroke joinstyle="miter"/>
                <v:path arrowok="t" o:connecttype="custom" o:connectlocs="82194,118573;43266,140526;0,140526;0,0;43266,0;82194,21953;85895,43268;85895,97896;82194,119211;82194,119211;82194,118573;55264,45183;53987,35738;41480,27569;31397,27569;31397,111553;41480,111553;53987,103384;55264,93939;55264,43779;55264,45055" o:connectangles="0,0,0,0,0,0,0,0,0,0,0,0,0,0,0,0,0,0,0,0,0"/>
              </v:shape>
              <v:shape id="Freeform: Shape 414544847" style="position:absolute;left:19704;top:2393;width:878;height:1461;visibility:visible;mso-wrap-style:square;v-text-anchor:middle" coordsize="87809,146142" o:spid="_x0000_s1055" fillcolor="#712177" stroked="f" strokeweight=".35442mm" path="m82832,126103v-6892,11870,-20038,20039,-38927,20039c25016,146142,11870,137973,4978,126103,1787,120487,,113595,,103512l,42630c,32547,1276,25655,4978,20039,11870,8169,25016,,43905,,62794,,75940,8169,82832,20039v3190,5616,4977,12508,4977,22591l87809,104150v,10083,-1276,16976,-4977,22592l82832,126103xm56412,42630v,-3701,,-5616,-638,-6892c53860,30760,50159,28207,43905,28207v-6254,,-10083,2553,-11870,7531c32035,37652,31397,39439,31397,42630r,61520c31397,107852,31397,109766,32035,111042v1915,4340,5616,7531,11870,7531c50159,118573,53987,116020,55774,111042v,-1914,638,-3701,638,-6892l56412,426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">
                <v:stroke joinstyle="miter"/>
                <v:path arrowok="t" o:connecttype="custom" o:connectlocs="82832,126103;43905,146142;4978,126103;0,103512;0,42630;4978,20039;43905,0;82832,20039;87809,42630;87809,104150;82832,126742;82832,126103;56412,42630;55774,35738;43905,28207;32035,35738;31397,42630;31397,104150;32035,111042;43905,118573;55774,111042;56412,104150;56412,42630" o:connectangles="0,0,0,0,0,0,0,0,0,0,0,0,0,0,0,0,0,0,0,0,0,0,0"/>
              </v:shape>
              <v:shape id="Freeform: Shape 2068675478" style="position:absolute;left:20778;top:2418;width:859;height:1412;visibility:visible;mso-wrap-style:square;v-text-anchor:middle" coordsize="85894,141164" o:spid="_x0000_s1056" fillcolor="#712177" stroked="f" strokeweight=".35442mm" path="m57050,141164l30121,61520r,79644l,141164,,,28844,,55774,79006,55774,,85895,r,140526l57050,140526r,6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">
                <v:stroke joinstyle="miter"/>
                <v:path arrowok="t" o:connecttype="custom" o:connectlocs="57050,141164;30121,61520;30121,141164;0,141164;0,0;28844,0;55774,79006;55774,0;85895,0;85895,140526;57050,140526;57050,141164" o:connectangles="0,0,0,0,0,0,0,0,0,0,0,0"/>
              </v:shape>
              <v:shape id="Freeform: Shape 1157245650" style="position:absolute;left:6126;top:2425;width:2765;height:2772;visibility:visible;mso-wrap-style:square;v-text-anchor:middle" coordsize="276573,277223" o:spid="_x0000_s1057" fillcolor="#712177" stroked="f" strokeweight=".35442mm" path="m13784,l262789,v7531,,13784,6254,13784,13785l276573,263439v,7530,-6253,13784,-13784,13784l13784,277223c6254,277223,,270969,,263439l,13146c,5616,6254,,137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">
                <v:stroke joinstyle="miter"/>
                <v:path arrowok="t" o:connecttype="custom" o:connectlocs="13784,0;262789,0;276573,13785;276573,263439;262789,277223;13784,277223;0,263439;0,13146;13784,0" o:connectangles="0,0,0,0,0,0,0,0,0"/>
              </v:shape>
              <v:shape id="Freeform: Shape 2074700061" style="position:absolute;left:6389;top:3666;width:716;height:1092;visibility:visible;mso-wrap-style:square;v-text-anchor:middle" coordsize="71600,109127" o:spid="_x0000_s1058" stroked="f" strokeweight=".35442mm" path="m45181,109128l33311,72114r-9444,l23867,109128,,109128,,,32673,v4978,,10083,638,13784,2553c50797,4467,53987,6892,57178,10083v3191,3191,4978,6892,6892,11232c65985,25655,66623,30760,66623,36376v,5616,-1277,11232,-3191,16337c61517,57691,58454,61520,55264,64583r16336,44545l44670,109128r639,l45181,109128xm43266,36376v,-4978,-1276,-8807,-3190,-11232c38161,22719,35098,21443,31269,21443r-7530,l23739,52203r7530,c34971,52203,37523,50926,40076,48501v1914,-2552,3190,-6254,3190,-11232l43266,36631r,-2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">
                <v:stroke joinstyle="miter"/>
                <v:path arrowok="t" o:connecttype="custom" o:connectlocs="45181,109128;33311,72114;23867,72114;23867,109128;0,109128;0,0;32673,0;46457,2553;57178,10083;64070,21315;66623,36376;63432,52713;55264,64583;71600,109128;44670,109128;45309,109128;43266,36376;40076,25144;31269,21443;23739,21443;23739,52203;31269,52203;40076,48501;43266,37269;43266,36631" o:connectangles="0,0,0,0,0,0,0,0,0,0,0,0,0,0,0,0,0,0,0,0,0,0,0,0,0"/>
              </v:shape>
              <v:shape id="Freeform: Shape 344926082" style="position:absolute;left:7937;top:3666;width:672;height:1117;visibility:visible;mso-wrap-style:square;v-text-anchor:middle" coordsize="67260,111680" o:spid="_x0000_s1059" stroked="f" strokeweight=".35442mm" path="m67261,88451v,2553,-1276,4978,-3191,7531c62794,98534,60879,100321,59093,102236v-1787,1914,-4340,3701,-6892,4977c49648,108490,47223,109766,44032,110404v-3190,638,-6254,1277,-10083,1277c30121,111681,27057,111681,23867,110404v-3191,-638,-5616,-1914,-8169,-3191c13146,105937,11359,104023,8806,102236,6892,100321,5105,98534,3829,95982,2553,93429,1276,91004,638,88451,638,85898,,82197,,78368l,,24505,r,83984c25143,85898,26419,87175,27696,88323v1276,1149,3190,1277,5615,1277c35736,89600,37013,89600,38927,88323v1276,-1276,2553,-2552,3191,-4339l42118,,66623,r,78368c66623,82069,66623,85260,65985,88451r12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">
                <v:stroke joinstyle="miter"/>
                <v:path arrowok="t" o:connecttype="custom" o:connectlocs="67261,88451;64070,95982;59093,102236;52201,107213;44032,110404;33949,111681;23867,110404;15698,107213;8806,102236;3829,95982;638,88451;0,78368;0,0;24505,0;24505,83984;27696,88323;33311,89600;38927,88323;42118,83984;42118,0;66623,0;66623,78368;65985,88451;67261,88451" o:connectangles="0,0,0,0,0,0,0,0,0,0,0,0,0,0,0,0,0,0,0,0,0,0,0,0"/>
              </v:shape>
              <v:shape id="Freeform: Shape 1520508216" style="position:absolute;left:7165;top:3649;width:667;height:1136;visibility:visible;mso-wrap-style:square;v-text-anchor:middle" coordsize="66750,113595" o:spid="_x0000_s1060" stroked="f" strokeweight=".35442mm" path="m61645,106575v-2552,1277,-4977,2553,-8168,3191c50286,111042,47223,111681,44032,112319v-3190,,-6892,1276,-10721,1276c29482,113595,26419,113595,23229,112319v-3191,-638,-5616,-1915,-8169,-3191c12508,107852,10721,105937,8806,104150,6892,102363,5105,100449,3829,97896,2553,95343,1276,92918,638,90366,638,87813,,84111,,80282l,32675c,28973,,25782,1276,22591v,-3190,1915,-5616,3191,-8168c5743,12508,7020,10083,8806,8807,10721,6892,12508,5616,15060,4467,17613,3319,20038,1915,23229,1276,26419,638,29482,,33311,v6254,,11232,638,16337,1915c54625,3191,58454,5105,62156,6892r,23868c60241,29484,57816,28207,55902,27059,53349,25782,51562,25144,49010,24506v-2553,-638,-4340,-1276,-6254,-1915c40842,22591,39055,21953,37140,21953v-2552,,-4339,,-6254,1277c28972,23230,27696,24506,27185,25782v-638,1277,-1914,2553,-1914,4340l25271,86537v638,1914,1914,3190,3190,4339c29738,92025,31652,92152,34077,92152r8168,l42245,68285r-7530,l34715,46332r32035,l66750,105299v-1276,1276,-3190,2553,-4977,3701l61773,109000r,-2552l61645,1065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">
                <v:stroke joinstyle="miter"/>
                <v:path arrowok="t" o:connecttype="custom" o:connectlocs="61645,106575;53477,109766;44032,112319;33311,113595;23229,112319;15060,109128;8806,104150;3829,97896;638,90366;0,80282;0,32675;1276,22591;4467,14423;8806,8807;15060,4467;23229,1276;33311,0;49648,1915;62156,6892;62156,30760;55902,27059;49010,24506;42756,22591;37140,21953;30886,23230;27185,25782;25271,30122;25271,86537;28461,90876;34077,92152;42245,92152;42245,68285;34715,68285;34715,46332;66750,46332;66750,105299;61773,109000;61773,109000;61773,106448" o:connectangles="0,0,0,0,0,0,0,0,0,0,0,0,0,0,0,0,0,0,0,0,0,0,0,0,0,0,0,0,0,0,0,0,0,0,0,0,0,0,0"/>
              </v:shape>
              <v:shape id="Freeform: Shape 2021334149" style="position:absolute;left:6389;top:2828;width:2126;height:707;visibility:visible;mso-wrap-style:square;v-text-anchor:middle" coordsize="212631,70677" o:spid="_x0000_s1061" stroked="f" strokeweight=".35442mm" path="m212631,42471c157495,22432,102869,70678,72111,70678,41352,70678,,45534,,45534l85257,6605v18761,-8807,43904,-8807,68409,c178171,15412,212631,42343,212631,42343r,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">
                <v:stroke joinstyle="miter"/>
                <v:path arrowok="t" o:connecttype="custom" o:connectlocs="212631,42471;72111,70678;0,45534;85257,6605;153666,6605;212631,42343" o:connectangles="0,0,0,0,0,0"/>
              </v:shape>
              <v:shape id="Freeform: Shape 1283798896" style="position:absolute;left:7720;top:3274;width:902;height:274;visibility:visible;mso-wrap-style:square;v-text-anchor:middle" coordsize="90234,27437" o:spid="_x0000_s1062" stroked="f" strokeweight=".35442mm" path="m90234,22291c62028,7868,42628,36714,18762,24206l,12974v,,54625,-26931,78365,-3191l90234,21653r,l90234,22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">
                <v:stroke joinstyle="miter"/>
                <v:path arrowok="t" o:connecttype="custom" o:connectlocs="90234,22291;18762,24206;0,12974;78365,9783;90234,21653;90234,21653;90234,22291" o:connectangles="0,0,0,0,0,0,0"/>
              </v:shape>
              <v:shape id="Freeform: Shape 2135691257" style="position:absolute;left:6395;top:2830;width:659;height:242;visibility:visible;mso-wrap-style:square;v-text-anchor:middle" coordsize="65856,24244" o:spid="_x0000_s1063" stroked="f" strokeweight=".35442mm" path="m65857,9650c48244,5310,32673,22796,23229,24072,10721,25349,,19095,,19095l25143,3396c30759,205,38289,-944,46457,843v8168,1914,19400,8807,19400,8807l65857,96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">
                <v:stroke joinstyle="miter"/>
                <v:path arrowok="t" o:connecttype="custom" o:connectlocs="65857,9650;23229,24072;0,19095;25143,3396;46457,843;65857,9650;65857,9650" o:connectangles="0,0,0,0,0,0,0"/>
              </v:shape>
            </v:group>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D84482" w14:textId="2F62ADBB" w:rsidR="008C32FE" w:rsidRDefault="00F903C8" w:rsidP="008A1275">
    <w:pPr>
      <w:pStyle w:val="Footer"/>
      <w:tabs>
        <w:tab w:val="clear" w:pos="4513"/>
        <w:tab w:val="clear" w:pos="9026"/>
        <w:tab w:val="left" w:pos="12560"/>
      </w:tabs>
    </w:pPr>
    <w:r>
      <w:rPr>
        <w:noProof/>
      </w:rPr>
      <mc:AlternateContent>
        <mc:Choice Requires="wps">
          <w:drawing>
            <wp:anchor distT="45720" distB="45720" distL="114300" distR="114300" simplePos="0" relativeHeight="251658249" behindDoc="0" locked="0" layoutInCell="1" allowOverlap="1" wp14:anchorId="77AFBB78" wp14:editId="2D663DF3">
              <wp:simplePos x="0" y="0"/>
              <wp:positionH relativeFrom="rightMargin">
                <wp:posOffset>-645795</wp:posOffset>
              </wp:positionH>
              <wp:positionV relativeFrom="page">
                <wp:posOffset>6813550</wp:posOffset>
              </wp:positionV>
              <wp:extent cx="641985" cy="741045"/>
              <wp:effectExtent l="0" t="0" r="0" b="1905"/>
              <wp:wrapSquare wrapText="bothSides"/>
              <wp:docPr id="117362831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741045"/>
                      </a:xfrm>
                      <a:prstGeom prst="rect">
                        <a:avLst/>
                      </a:prstGeom>
                      <a:noFill/>
                      <a:ln w="9525">
                        <a:noFill/>
                        <a:miter lim="800000"/>
                        <a:headEnd/>
                        <a:tailEnd/>
                      </a:ln>
                    </wps:spPr>
                    <wps:txbx>
                      <w:txbxContent>
                        <w:p w14:paraId="07986945" w14:textId="77777777" w:rsidR="00F903C8" w:rsidRPr="00101DAF" w:rsidRDefault="00F903C8" w:rsidP="00F903C8">
                          <w:pPr>
                            <w:spacing w:after="0" w:line="240" w:lineRule="auto"/>
                            <w:jc w:val="right"/>
                            <w:rPr>
                              <w:color w:val="712177" w:themeColor="accent1"/>
                              <w:szCs w:val="24"/>
                            </w:rPr>
                          </w:pPr>
                          <w:r w:rsidRPr="00101DAF">
                            <w:rPr>
                              <w:color w:val="712177" w:themeColor="accent1"/>
                              <w:szCs w:val="24"/>
                            </w:rPr>
                            <w:fldChar w:fldCharType="begin"/>
                          </w:r>
                          <w:r w:rsidRPr="00101DAF">
                            <w:rPr>
                              <w:color w:val="712177" w:themeColor="accent1"/>
                              <w:szCs w:val="24"/>
                            </w:rPr>
                            <w:instrText xml:space="preserve"> PAGE   \* MERGEFORMAT </w:instrText>
                          </w:r>
                          <w:r w:rsidRPr="00101DAF">
                            <w:rPr>
                              <w:color w:val="712177" w:themeColor="accent1"/>
                              <w:szCs w:val="24"/>
                            </w:rPr>
                            <w:fldChar w:fldCharType="separate"/>
                          </w:r>
                          <w:r w:rsidRPr="00101DAF">
                            <w:rPr>
                              <w:noProof/>
                              <w:color w:val="712177" w:themeColor="accent1"/>
                              <w:szCs w:val="24"/>
                            </w:rPr>
                            <w:t>1</w:t>
                          </w:r>
                          <w:r w:rsidRPr="00101DAF">
                            <w:rPr>
                              <w:noProof/>
                              <w:color w:val="712177" w:themeColor="accent1"/>
                              <w:szCs w:val="2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7AFBB78" id="_x0000_t202" coordsize="21600,21600" o:spt="202" path="m,l,21600r21600,l21600,xe">
              <v:stroke joinstyle="miter"/>
              <v:path gradientshapeok="t" o:connecttype="rect"/>
            </v:shapetype>
            <v:shape id="_x0000_s1027" type="#_x0000_t202" alt="&quot;&quot;" style="position:absolute;margin-left:-50.85pt;margin-top:536.5pt;width:50.55pt;height:58.35pt;z-index:251658249;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" filled="f" stroked="f">
              <v:textbox>
                <w:txbxContent>
                  <w:p w14:paraId="07986945" w14:textId="77777777" w:rsidR="00F903C8" w:rsidRPr="00101DAF" w:rsidRDefault="00F903C8" w:rsidP="00F903C8">
                    <w:pPr>
                      <w:spacing w:after="0" w:line="240" w:lineRule="auto"/>
                      <w:jc w:val="right"/>
                      <w:rPr>
                        <w:color w:val="712177" w:themeColor="accent1"/>
                        <w:szCs w:val="24"/>
                      </w:rPr>
                    </w:pPr>
                    <w:r w:rsidRPr="00101DAF">
                      <w:rPr>
                        <w:color w:val="712177" w:themeColor="accent1"/>
                        <w:szCs w:val="24"/>
                      </w:rPr>
                      <w:fldChar w:fldCharType="begin"/>
                    </w:r>
                    <w:r w:rsidRPr="00101DAF">
                      <w:rPr>
                        <w:color w:val="712177" w:themeColor="accent1"/>
                        <w:szCs w:val="24"/>
                      </w:rPr>
                      <w:instrText xml:space="preserve"> PAGE   \* MERGEFORMAT </w:instrText>
                    </w:r>
                    <w:r w:rsidRPr="00101DAF">
                      <w:rPr>
                        <w:color w:val="712177" w:themeColor="accent1"/>
                        <w:szCs w:val="24"/>
                      </w:rPr>
                      <w:fldChar w:fldCharType="separate"/>
                    </w:r>
                    <w:r w:rsidRPr="00101DAF">
                      <w:rPr>
                        <w:noProof/>
                        <w:color w:val="712177" w:themeColor="accent1"/>
                        <w:szCs w:val="24"/>
                      </w:rPr>
                      <w:t>1</w:t>
                    </w:r>
                    <w:r w:rsidRPr="00101DAF">
                      <w:rPr>
                        <w:noProof/>
                        <w:color w:val="712177" w:themeColor="accent1"/>
                        <w:szCs w:val="24"/>
                      </w:rPr>
                      <w:fldChar w:fldCharType="end"/>
                    </w:r>
                  </w:p>
                </w:txbxContent>
              </v:textbox>
              <w10:wrap type="square" anchorx="margin" anchory="page"/>
            </v:shape>
          </w:pict>
        </mc:Fallback>
      </mc:AlternateContent>
    </w:r>
    <w:r w:rsidR="008C32FE">
      <w:rPr>
        <w:noProof/>
      </w:rPr>
      <w:drawing>
        <wp:anchor distT="0" distB="0" distL="114300" distR="114300" simplePos="0" relativeHeight="251658246" behindDoc="1" locked="0" layoutInCell="1" allowOverlap="1" wp14:anchorId="02854FDB" wp14:editId="281772CD">
          <wp:simplePos x="0" y="0"/>
          <wp:positionH relativeFrom="page">
            <wp:align>left</wp:align>
          </wp:positionH>
          <wp:positionV relativeFrom="paragraph">
            <wp:posOffset>-20955</wp:posOffset>
          </wp:positionV>
          <wp:extent cx="10711815" cy="763270"/>
          <wp:effectExtent l="0" t="0" r="0" b="0"/>
          <wp:wrapNone/>
          <wp:docPr id="1545929169" name="Graphic 1545929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0414" name="Graphic 159478041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0711815" cy="763270"/>
                  </a:xfrm>
                  <a:prstGeom prst="rect">
                    <a:avLst/>
                  </a:prstGeom>
                </pic:spPr>
              </pic:pic>
            </a:graphicData>
          </a:graphic>
          <wp14:sizeRelH relativeFrom="margin">
            <wp14:pctWidth>0</wp14:pctWidth>
          </wp14:sizeRelH>
          <wp14:sizeRelV relativeFrom="margin">
            <wp14:pctHeight>0</wp14:pctHeight>
          </wp14:sizeRelV>
        </wp:anchor>
      </w:drawing>
    </w:r>
    <w:r w:rsidR="008C32FE">
      <w:rPr>
        <w:noProof/>
      </w:rPr>
      <mc:AlternateContent>
        <mc:Choice Requires="wps">
          <w:drawing>
            <wp:anchor distT="45720" distB="45720" distL="114300" distR="114300" simplePos="0" relativeHeight="251658248" behindDoc="0" locked="0" layoutInCell="1" allowOverlap="1" wp14:anchorId="1575AA60" wp14:editId="5E15DF2B">
              <wp:simplePos x="0" y="0"/>
              <wp:positionH relativeFrom="rightMargin">
                <wp:posOffset>-429464</wp:posOffset>
              </wp:positionH>
              <wp:positionV relativeFrom="page">
                <wp:posOffset>9985070</wp:posOffset>
              </wp:positionV>
              <wp:extent cx="641985" cy="741045"/>
              <wp:effectExtent l="0" t="0" r="0" b="5080"/>
              <wp:wrapSquare wrapText="bothSides"/>
              <wp:docPr id="7768844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741045"/>
                      </a:xfrm>
                      <a:prstGeom prst="rect">
                        <a:avLst/>
                      </a:prstGeom>
                      <a:noFill/>
                      <a:ln w="9525">
                        <a:noFill/>
                        <a:miter lim="800000"/>
                        <a:headEnd/>
                        <a:tailEnd/>
                      </a:ln>
                    </wps:spPr>
                    <wps:txbx>
                      <w:txbxContent>
                        <w:p w14:paraId="72A503B8" w14:textId="77777777" w:rsidR="008C32FE" w:rsidRPr="00EC0297" w:rsidRDefault="008C32FE" w:rsidP="00384A08">
                          <w:pPr>
                            <w:rPr>
                              <w:color w:val="712177" w:themeColor="accent1"/>
                            </w:rPr>
                          </w:pPr>
                          <w:r w:rsidRPr="00EC0297">
                            <w:rPr>
                              <w:color w:val="712177" w:themeColor="accent1"/>
                            </w:rPr>
                            <w:fldChar w:fldCharType="begin"/>
                          </w:r>
                          <w:r w:rsidRPr="00EC0297">
                            <w:rPr>
                              <w:color w:val="712177" w:themeColor="accent1"/>
                            </w:rPr>
                            <w:instrText xml:space="preserve"> PAGE   \* MERGEFORMAT </w:instrText>
                          </w:r>
                          <w:r w:rsidRPr="00EC0297">
                            <w:rPr>
                              <w:color w:val="712177" w:themeColor="accent1"/>
                            </w:rPr>
                            <w:fldChar w:fldCharType="separate"/>
                          </w:r>
                          <w:r w:rsidRPr="00EC0297">
                            <w:rPr>
                              <w:noProof/>
                              <w:color w:val="712177" w:themeColor="accent1"/>
                            </w:rPr>
                            <w:t>1</w:t>
                          </w:r>
                          <w:r w:rsidRPr="00EC0297">
                            <w:rPr>
                              <w:noProof/>
                              <w:color w:val="712177" w:themeColor="accent1"/>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575AA60" id="_x0000_s1028" type="#_x0000_t202" alt="&quot;&quot;" style="position:absolute;margin-left:-33.8pt;margin-top:786.25pt;width:50.55pt;height:58.35pt;z-index:25165824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" filled="f" stroked="f">
              <v:textbox>
                <w:txbxContent>
                  <w:p w14:paraId="72A503B8" w14:textId="77777777" w:rsidR="008C32FE" w:rsidRPr="00EC0297" w:rsidRDefault="008C32FE" w:rsidP="00384A08">
                    <w:pPr>
                      <w:rPr>
                        <w:color w:val="712177" w:themeColor="accent1"/>
                      </w:rPr>
                    </w:pPr>
                    <w:r w:rsidRPr="00EC0297">
                      <w:rPr>
                        <w:color w:val="712177" w:themeColor="accent1"/>
                      </w:rPr>
                      <w:fldChar w:fldCharType="begin"/>
                    </w:r>
                    <w:r w:rsidRPr="00EC0297">
                      <w:rPr>
                        <w:color w:val="712177" w:themeColor="accent1"/>
                      </w:rPr>
                      <w:instrText xml:space="preserve"> PAGE   \* MERGEFORMAT </w:instrText>
                    </w:r>
                    <w:r w:rsidRPr="00EC0297">
                      <w:rPr>
                        <w:color w:val="712177" w:themeColor="accent1"/>
                      </w:rPr>
                      <w:fldChar w:fldCharType="separate"/>
                    </w:r>
                    <w:r w:rsidRPr="00EC0297">
                      <w:rPr>
                        <w:noProof/>
                        <w:color w:val="712177" w:themeColor="accent1"/>
                      </w:rPr>
                      <w:t>1</w:t>
                    </w:r>
                    <w:r w:rsidRPr="00EC0297">
                      <w:rPr>
                        <w:noProof/>
                        <w:color w:val="712177" w:themeColor="accent1"/>
                      </w:rPr>
                      <w:fldChar w:fldCharType="end"/>
                    </w:r>
                  </w:p>
                </w:txbxContent>
              </v:textbox>
              <w10:wrap type="square" anchorx="margin" anchory="page"/>
            </v:shape>
          </w:pict>
        </mc:Fallback>
      </mc:AlternateContent>
    </w:r>
    <w:r w:rsidR="008C32FE">
      <w:rPr>
        <w:noProof/>
      </w:rPr>
      <mc:AlternateContent>
        <mc:Choice Requires="wps">
          <w:drawing>
            <wp:anchor distT="45720" distB="45720" distL="114300" distR="114300" simplePos="0" relativeHeight="251658247" behindDoc="0" locked="0" layoutInCell="1" allowOverlap="1" wp14:anchorId="081F5A9A" wp14:editId="35E38197">
              <wp:simplePos x="0" y="0"/>
              <wp:positionH relativeFrom="rightMargin">
                <wp:posOffset>2584501</wp:posOffset>
              </wp:positionH>
              <wp:positionV relativeFrom="page">
                <wp:posOffset>10204933</wp:posOffset>
              </wp:positionV>
              <wp:extent cx="641985" cy="741045"/>
              <wp:effectExtent l="0" t="0" r="0" b="1905"/>
              <wp:wrapSquare wrapText="bothSides"/>
              <wp:docPr id="135843871"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741045"/>
                      </a:xfrm>
                      <a:prstGeom prst="rect">
                        <a:avLst/>
                      </a:prstGeom>
                      <a:noFill/>
                      <a:ln w="9525">
                        <a:noFill/>
                        <a:miter lim="800000"/>
                        <a:headEnd/>
                        <a:tailEnd/>
                      </a:ln>
                    </wps:spPr>
                    <wps:txbx>
                      <w:txbxContent>
                        <w:p w14:paraId="103F6FD0" w14:textId="77777777" w:rsidR="008C32FE" w:rsidRPr="007A7ECD" w:rsidRDefault="008C32FE" w:rsidP="008A1275">
                          <w:pPr>
                            <w:spacing w:after="0" w:line="240" w:lineRule="auto"/>
                            <w:jc w:val="right"/>
                            <w:rPr>
                              <w:color w:val="712177" w:themeColor="accent1"/>
                              <w:szCs w:val="24"/>
                            </w:rPr>
                          </w:pPr>
                          <w:r w:rsidRPr="007A7ECD">
                            <w:rPr>
                              <w:color w:val="712177" w:themeColor="accent1"/>
                              <w:szCs w:val="24"/>
                            </w:rPr>
                            <w:fldChar w:fldCharType="begin"/>
                          </w:r>
                          <w:r w:rsidRPr="007A7ECD">
                            <w:rPr>
                              <w:color w:val="712177" w:themeColor="accent1"/>
                              <w:szCs w:val="24"/>
                            </w:rPr>
                            <w:instrText xml:space="preserve"> PAGE   \* MERGEFORMAT </w:instrText>
                          </w:r>
                          <w:r w:rsidRPr="007A7ECD">
                            <w:rPr>
                              <w:color w:val="712177" w:themeColor="accent1"/>
                              <w:szCs w:val="24"/>
                            </w:rPr>
                            <w:fldChar w:fldCharType="separate"/>
                          </w:r>
                          <w:r w:rsidRPr="007A7ECD">
                            <w:rPr>
                              <w:noProof/>
                              <w:color w:val="712177" w:themeColor="accent1"/>
                              <w:szCs w:val="24"/>
                            </w:rPr>
                            <w:t>1</w:t>
                          </w:r>
                          <w:r w:rsidRPr="007A7ECD">
                            <w:rPr>
                              <w:noProof/>
                              <w:color w:val="712177" w:themeColor="accent1"/>
                              <w:szCs w:val="2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81F5A9A" id="_x0000_s1029" type="#_x0000_t202" alt="&quot;&quot;" style="position:absolute;margin-left:203.5pt;margin-top:803.55pt;width:50.55pt;height:58.35pt;z-index:251658247;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" filled="f" stroked="f">
              <v:textbox>
                <w:txbxContent>
                  <w:p w14:paraId="103F6FD0" w14:textId="77777777" w:rsidR="008C32FE" w:rsidRPr="007A7ECD" w:rsidRDefault="008C32FE" w:rsidP="008A1275">
                    <w:pPr>
                      <w:spacing w:after="0" w:line="240" w:lineRule="auto"/>
                      <w:jc w:val="right"/>
                      <w:rPr>
                        <w:color w:val="712177" w:themeColor="accent1"/>
                        <w:szCs w:val="24"/>
                      </w:rPr>
                    </w:pPr>
                    <w:r w:rsidRPr="007A7ECD">
                      <w:rPr>
                        <w:color w:val="712177" w:themeColor="accent1"/>
                        <w:szCs w:val="24"/>
                      </w:rPr>
                      <w:fldChar w:fldCharType="begin"/>
                    </w:r>
                    <w:r w:rsidRPr="007A7ECD">
                      <w:rPr>
                        <w:color w:val="712177" w:themeColor="accent1"/>
                        <w:szCs w:val="24"/>
                      </w:rPr>
                      <w:instrText xml:space="preserve"> PAGE   \* MERGEFORMAT </w:instrText>
                    </w:r>
                    <w:r w:rsidRPr="007A7ECD">
                      <w:rPr>
                        <w:color w:val="712177" w:themeColor="accent1"/>
                        <w:szCs w:val="24"/>
                      </w:rPr>
                      <w:fldChar w:fldCharType="separate"/>
                    </w:r>
                    <w:r w:rsidRPr="007A7ECD">
                      <w:rPr>
                        <w:noProof/>
                        <w:color w:val="712177" w:themeColor="accent1"/>
                        <w:szCs w:val="24"/>
                      </w:rPr>
                      <w:t>1</w:t>
                    </w:r>
                    <w:r w:rsidRPr="007A7ECD">
                      <w:rPr>
                        <w:noProof/>
                        <w:color w:val="712177" w:themeColor="accent1"/>
                        <w:szCs w:val="24"/>
                      </w:rPr>
                      <w:fldChar w:fldCharType="end"/>
                    </w:r>
                  </w:p>
                </w:txbxContent>
              </v:textbox>
              <w10:wrap type="square" anchorx="margin" anchory="page"/>
            </v:shape>
          </w:pict>
        </mc:Fallback>
      </mc:AlternateContent>
    </w:r>
    <w:r w:rsidR="008C32FE">
      <w:rPr>
        <w:noProof/>
      </w:rPr>
      <mc:AlternateContent>
        <mc:Choice Requires="wps">
          <w:drawing>
            <wp:anchor distT="45720" distB="45720" distL="114300" distR="114300" simplePos="0" relativeHeight="251658245" behindDoc="0" locked="0" layoutInCell="1" allowOverlap="1" wp14:anchorId="73EF47CF" wp14:editId="3DA2B4C1">
              <wp:simplePos x="0" y="0"/>
              <wp:positionH relativeFrom="rightMargin">
                <wp:posOffset>2741168</wp:posOffset>
              </wp:positionH>
              <wp:positionV relativeFrom="page">
                <wp:posOffset>9937115</wp:posOffset>
              </wp:positionV>
              <wp:extent cx="641985" cy="741045"/>
              <wp:effectExtent l="0" t="0" r="0" b="1905"/>
              <wp:wrapSquare wrapText="bothSides"/>
              <wp:docPr id="78347906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741045"/>
                      </a:xfrm>
                      <a:prstGeom prst="rect">
                        <a:avLst/>
                      </a:prstGeom>
                      <a:noFill/>
                      <a:ln w="9525">
                        <a:noFill/>
                        <a:miter lim="800000"/>
                        <a:headEnd/>
                        <a:tailEnd/>
                      </a:ln>
                    </wps:spPr>
                    <wps:txbx>
                      <w:txbxContent>
                        <w:p w14:paraId="67717D6E" w14:textId="77777777" w:rsidR="008C32FE" w:rsidRPr="00101DAF" w:rsidRDefault="008C32FE" w:rsidP="001D0D7D">
                          <w:pPr>
                            <w:spacing w:after="0" w:line="240" w:lineRule="auto"/>
                            <w:jc w:val="right"/>
                            <w:rPr>
                              <w:color w:val="712177" w:themeColor="accent1"/>
                              <w:szCs w:val="24"/>
                            </w:rPr>
                          </w:pPr>
                          <w:r w:rsidRPr="00101DAF">
                            <w:rPr>
                              <w:color w:val="712177" w:themeColor="accent1"/>
                              <w:szCs w:val="24"/>
                            </w:rPr>
                            <w:fldChar w:fldCharType="begin"/>
                          </w:r>
                          <w:r w:rsidRPr="00101DAF">
                            <w:rPr>
                              <w:color w:val="712177" w:themeColor="accent1"/>
                              <w:szCs w:val="24"/>
                            </w:rPr>
                            <w:instrText xml:space="preserve"> PAGE   \* MERGEFORMAT </w:instrText>
                          </w:r>
                          <w:r w:rsidRPr="00101DAF">
                            <w:rPr>
                              <w:color w:val="712177" w:themeColor="accent1"/>
                              <w:szCs w:val="24"/>
                            </w:rPr>
                            <w:fldChar w:fldCharType="separate"/>
                          </w:r>
                          <w:r w:rsidRPr="00101DAF">
                            <w:rPr>
                              <w:noProof/>
                              <w:color w:val="712177" w:themeColor="accent1"/>
                              <w:szCs w:val="24"/>
                            </w:rPr>
                            <w:t>1</w:t>
                          </w:r>
                          <w:r w:rsidRPr="00101DAF">
                            <w:rPr>
                              <w:noProof/>
                              <w:color w:val="712177" w:themeColor="accent1"/>
                              <w:szCs w:val="2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EF47CF" id="_x0000_s1030" type="#_x0000_t202" alt="&quot;&quot;" style="position:absolute;margin-left:215.85pt;margin-top:782.45pt;width:50.55pt;height:58.35pt;z-index:251658245;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" filled="f" stroked="f">
              <v:textbox>
                <w:txbxContent>
                  <w:p w14:paraId="67717D6E" w14:textId="77777777" w:rsidR="008C32FE" w:rsidRPr="00101DAF" w:rsidRDefault="008C32FE" w:rsidP="001D0D7D">
                    <w:pPr>
                      <w:spacing w:after="0" w:line="240" w:lineRule="auto"/>
                      <w:jc w:val="right"/>
                      <w:rPr>
                        <w:color w:val="712177" w:themeColor="accent1"/>
                        <w:szCs w:val="24"/>
                      </w:rPr>
                    </w:pPr>
                    <w:r w:rsidRPr="00101DAF">
                      <w:rPr>
                        <w:color w:val="712177" w:themeColor="accent1"/>
                        <w:szCs w:val="24"/>
                      </w:rPr>
                      <w:fldChar w:fldCharType="begin"/>
                    </w:r>
                    <w:r w:rsidRPr="00101DAF">
                      <w:rPr>
                        <w:color w:val="712177" w:themeColor="accent1"/>
                        <w:szCs w:val="24"/>
                      </w:rPr>
                      <w:instrText xml:space="preserve"> PAGE   \* MERGEFORMAT </w:instrText>
                    </w:r>
                    <w:r w:rsidRPr="00101DAF">
                      <w:rPr>
                        <w:color w:val="712177" w:themeColor="accent1"/>
                        <w:szCs w:val="24"/>
                      </w:rPr>
                      <w:fldChar w:fldCharType="separate"/>
                    </w:r>
                    <w:r w:rsidRPr="00101DAF">
                      <w:rPr>
                        <w:noProof/>
                        <w:color w:val="712177" w:themeColor="accent1"/>
                        <w:szCs w:val="24"/>
                      </w:rPr>
                      <w:t>1</w:t>
                    </w:r>
                    <w:r w:rsidRPr="00101DAF">
                      <w:rPr>
                        <w:noProof/>
                        <w:color w:val="712177" w:themeColor="accent1"/>
                        <w:szCs w:val="24"/>
                      </w:rPr>
                      <w:fldChar w:fldCharType="end"/>
                    </w:r>
                  </w:p>
                </w:txbxContent>
              </v:textbox>
              <w10:wrap type="square" anchorx="margin" anchory="page"/>
            </v:shape>
          </w:pict>
        </mc:Fallback>
      </mc:AlternateContent>
    </w:r>
    <w:r w:rsidR="008C32FE">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FB2794" w14:textId="77777777" w:rsidR="008B0824" w:rsidRDefault="005C4151">
    <w:pPr>
      <w:pStyle w:val="Footer"/>
    </w:pPr>
    <w:r>
      <w:rPr>
        <w:noProof/>
      </w:rPr>
      <w:drawing>
        <wp:anchor distT="0" distB="0" distL="114300" distR="114300" simplePos="0" relativeHeight="251658241" behindDoc="1" locked="0" layoutInCell="1" allowOverlap="1" wp14:anchorId="4B4CDE03" wp14:editId="5EEDFD7E">
          <wp:simplePos x="0" y="0"/>
          <wp:positionH relativeFrom="margin">
            <wp:posOffset>-937260</wp:posOffset>
          </wp:positionH>
          <wp:positionV relativeFrom="paragraph">
            <wp:posOffset>-16510</wp:posOffset>
          </wp:positionV>
          <wp:extent cx="7593965" cy="765810"/>
          <wp:effectExtent l="0" t="0" r="6985" b="0"/>
          <wp:wrapNone/>
          <wp:docPr id="44379433" name="Graphic 443794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9433" name="Graphic 44379433">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7593965" cy="765810"/>
                  </a:xfrm>
                  <a:prstGeom prst="rect">
                    <a:avLst/>
                  </a:prstGeom>
                </pic:spPr>
              </pic:pic>
            </a:graphicData>
          </a:graphic>
          <wp14:sizeRelH relativeFrom="margin">
            <wp14:pctWidth>0</wp14:pctWidth>
          </wp14:sizeRelH>
          <wp14:sizeRelV relativeFrom="margin">
            <wp14:pctHeight>0</wp14:pctHeight>
          </wp14:sizeRelV>
        </wp:anchor>
      </w:drawing>
    </w:r>
    <w:r w:rsidR="006210D5">
      <w:rPr>
        <w:noProof/>
      </w:rPr>
      <mc:AlternateContent>
        <mc:Choice Requires="wps">
          <w:drawing>
            <wp:anchor distT="45720" distB="45720" distL="114300" distR="114300" simplePos="0" relativeHeight="251658240" behindDoc="0" locked="0" layoutInCell="1" allowOverlap="1" wp14:anchorId="6B22B3E5" wp14:editId="2D5C5253">
              <wp:simplePos x="0" y="0"/>
              <wp:positionH relativeFrom="rightMargin">
                <wp:posOffset>-227965</wp:posOffset>
              </wp:positionH>
              <wp:positionV relativeFrom="page">
                <wp:posOffset>9937115</wp:posOffset>
              </wp:positionV>
              <wp:extent cx="641985" cy="741045"/>
              <wp:effectExtent l="0" t="0" r="0" b="1905"/>
              <wp:wrapSquare wrapText="bothSides"/>
              <wp:docPr id="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741045"/>
                      </a:xfrm>
                      <a:prstGeom prst="rect">
                        <a:avLst/>
                      </a:prstGeom>
                      <a:noFill/>
                      <a:ln w="9525">
                        <a:noFill/>
                        <a:miter lim="800000"/>
                        <a:headEnd/>
                        <a:tailEnd/>
                      </a:ln>
                    </wps:spPr>
                    <wps:txbx>
                      <w:txbxContent>
                        <w:p w14:paraId="49CF16FD" w14:textId="77777777" w:rsidR="008B0824" w:rsidRPr="00101DAF" w:rsidRDefault="008B0824" w:rsidP="001D0D7D">
                          <w:pPr>
                            <w:spacing w:after="0" w:line="240" w:lineRule="auto"/>
                            <w:jc w:val="right"/>
                            <w:rPr>
                              <w:color w:val="712177" w:themeColor="accent1"/>
                              <w:szCs w:val="24"/>
                            </w:rPr>
                          </w:pPr>
                          <w:r w:rsidRPr="00101DAF">
                            <w:rPr>
                              <w:color w:val="712177" w:themeColor="accent1"/>
                              <w:szCs w:val="24"/>
                            </w:rPr>
                            <w:fldChar w:fldCharType="begin"/>
                          </w:r>
                          <w:r w:rsidRPr="00101DAF">
                            <w:rPr>
                              <w:color w:val="712177" w:themeColor="accent1"/>
                              <w:szCs w:val="24"/>
                            </w:rPr>
                            <w:instrText xml:space="preserve"> PAGE   \* MERGEFORMAT </w:instrText>
                          </w:r>
                          <w:r w:rsidRPr="00101DAF">
                            <w:rPr>
                              <w:color w:val="712177" w:themeColor="accent1"/>
                              <w:szCs w:val="24"/>
                            </w:rPr>
                            <w:fldChar w:fldCharType="separate"/>
                          </w:r>
                          <w:r w:rsidRPr="00101DAF">
                            <w:rPr>
                              <w:noProof/>
                              <w:color w:val="712177" w:themeColor="accent1"/>
                              <w:szCs w:val="24"/>
                            </w:rPr>
                            <w:t>1</w:t>
                          </w:r>
                          <w:r w:rsidRPr="00101DAF">
                            <w:rPr>
                              <w:noProof/>
                              <w:color w:val="712177" w:themeColor="accent1"/>
                              <w:szCs w:val="2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B22B3E5" id="_x0000_t202" coordsize="21600,21600" o:spt="202" path="m,l,21600r21600,l21600,xe">
              <v:stroke joinstyle="miter"/>
              <v:path gradientshapeok="t" o:connecttype="rect"/>
            </v:shapetype>
            <v:shape id="_x0000_s1031" type="#_x0000_t202" alt="&quot;&quot;" style="position:absolute;margin-left:-17.95pt;margin-top:782.45pt;width:50.55pt;height:58.35pt;z-index:25165824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" filled="f" stroked="f">
              <v:textbox>
                <w:txbxContent>
                  <w:p w14:paraId="49CF16FD" w14:textId="77777777" w:rsidR="008B0824" w:rsidRPr="00101DAF" w:rsidRDefault="008B0824" w:rsidP="001D0D7D">
                    <w:pPr>
                      <w:spacing w:after="0" w:line="240" w:lineRule="auto"/>
                      <w:jc w:val="right"/>
                      <w:rPr>
                        <w:color w:val="712177" w:themeColor="accent1"/>
                        <w:szCs w:val="24"/>
                      </w:rPr>
                    </w:pPr>
                    <w:r w:rsidRPr="00101DAF">
                      <w:rPr>
                        <w:color w:val="712177" w:themeColor="accent1"/>
                        <w:szCs w:val="24"/>
                      </w:rPr>
                      <w:fldChar w:fldCharType="begin"/>
                    </w:r>
                    <w:r w:rsidRPr="00101DAF">
                      <w:rPr>
                        <w:color w:val="712177" w:themeColor="accent1"/>
                        <w:szCs w:val="24"/>
                      </w:rPr>
                      <w:instrText xml:space="preserve"> PAGE   \* MERGEFORMAT </w:instrText>
                    </w:r>
                    <w:r w:rsidRPr="00101DAF">
                      <w:rPr>
                        <w:color w:val="712177" w:themeColor="accent1"/>
                        <w:szCs w:val="24"/>
                      </w:rPr>
                      <w:fldChar w:fldCharType="separate"/>
                    </w:r>
                    <w:r w:rsidRPr="00101DAF">
                      <w:rPr>
                        <w:noProof/>
                        <w:color w:val="712177" w:themeColor="accent1"/>
                        <w:szCs w:val="24"/>
                      </w:rPr>
                      <w:t>1</w:t>
                    </w:r>
                    <w:r w:rsidRPr="00101DAF">
                      <w:rPr>
                        <w:noProof/>
                        <w:color w:val="712177" w:themeColor="accent1"/>
                        <w:szCs w:val="24"/>
                      </w:rPr>
                      <w:fldChar w:fldCharType="end"/>
                    </w:r>
                  </w:p>
                </w:txbxContent>
              </v:textbox>
              <w10:wrap type="square"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0BE1A3" w14:textId="77777777" w:rsidR="008A32B3" w:rsidRDefault="008A32B3" w:rsidP="007E5B65">
      <w:pPr>
        <w:spacing w:after="0"/>
      </w:pPr>
      <w:r>
        <w:separator/>
      </w:r>
    </w:p>
  </w:footnote>
  <w:footnote w:type="continuationSeparator" w:id="0">
    <w:p w14:paraId="7D9A4A01" w14:textId="77777777" w:rsidR="008A32B3" w:rsidRDefault="008A32B3" w:rsidP="007E5B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A052E88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3602F8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346B3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54C358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4FE720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80BCE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2EF9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343F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1081D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C6ECE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C82E83"/>
    <w:multiLevelType w:val="hybridMultilevel"/>
    <w:tmpl w:val="FADEAE8C"/>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8DC013A"/>
    <w:multiLevelType w:val="hybridMultilevel"/>
    <w:tmpl w:val="8D26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5A6948"/>
    <w:multiLevelType w:val="hybridMultilevel"/>
    <w:tmpl w:val="5F2EE670"/>
    <w:lvl w:ilvl="0" w:tplc="DF8EC59C">
      <w:numFmt w:val="bullet"/>
      <w:lvlText w:val=""/>
      <w:lvlJc w:val="left"/>
      <w:pPr>
        <w:ind w:left="828" w:hanging="360"/>
      </w:pPr>
      <w:rPr>
        <w:rFonts w:ascii="Wingdings" w:eastAsia="Wingdings" w:hAnsi="Wingdings" w:cs="Wingdings" w:hint="default"/>
        <w:b w:val="0"/>
        <w:bCs w:val="0"/>
        <w:i w:val="0"/>
        <w:iCs w:val="0"/>
        <w:spacing w:val="0"/>
        <w:w w:val="100"/>
        <w:sz w:val="20"/>
        <w:szCs w:val="20"/>
        <w:lang w:val="en-US" w:eastAsia="en-US" w:bidi="ar-SA"/>
      </w:rPr>
    </w:lvl>
    <w:lvl w:ilvl="1" w:tplc="9A4E2972">
      <w:numFmt w:val="bullet"/>
      <w:lvlText w:val="•"/>
      <w:lvlJc w:val="left"/>
      <w:pPr>
        <w:ind w:left="1275" w:hanging="360"/>
      </w:pPr>
      <w:rPr>
        <w:rFonts w:hint="default"/>
        <w:lang w:val="en-US" w:eastAsia="en-US" w:bidi="ar-SA"/>
      </w:rPr>
    </w:lvl>
    <w:lvl w:ilvl="2" w:tplc="79540EAC">
      <w:numFmt w:val="bullet"/>
      <w:lvlText w:val="•"/>
      <w:lvlJc w:val="left"/>
      <w:pPr>
        <w:ind w:left="1731" w:hanging="360"/>
      </w:pPr>
      <w:rPr>
        <w:rFonts w:hint="default"/>
        <w:lang w:val="en-US" w:eastAsia="en-US" w:bidi="ar-SA"/>
      </w:rPr>
    </w:lvl>
    <w:lvl w:ilvl="3" w:tplc="40DA5766">
      <w:numFmt w:val="bullet"/>
      <w:lvlText w:val="•"/>
      <w:lvlJc w:val="left"/>
      <w:pPr>
        <w:ind w:left="2187" w:hanging="360"/>
      </w:pPr>
      <w:rPr>
        <w:rFonts w:hint="default"/>
        <w:lang w:val="en-US" w:eastAsia="en-US" w:bidi="ar-SA"/>
      </w:rPr>
    </w:lvl>
    <w:lvl w:ilvl="4" w:tplc="57A4B812">
      <w:numFmt w:val="bullet"/>
      <w:lvlText w:val="•"/>
      <w:lvlJc w:val="left"/>
      <w:pPr>
        <w:ind w:left="2642" w:hanging="360"/>
      </w:pPr>
      <w:rPr>
        <w:rFonts w:hint="default"/>
        <w:lang w:val="en-US" w:eastAsia="en-US" w:bidi="ar-SA"/>
      </w:rPr>
    </w:lvl>
    <w:lvl w:ilvl="5" w:tplc="3F82C31C">
      <w:numFmt w:val="bullet"/>
      <w:lvlText w:val="•"/>
      <w:lvlJc w:val="left"/>
      <w:pPr>
        <w:ind w:left="3098" w:hanging="360"/>
      </w:pPr>
      <w:rPr>
        <w:rFonts w:hint="default"/>
        <w:lang w:val="en-US" w:eastAsia="en-US" w:bidi="ar-SA"/>
      </w:rPr>
    </w:lvl>
    <w:lvl w:ilvl="6" w:tplc="A8901456">
      <w:numFmt w:val="bullet"/>
      <w:lvlText w:val="•"/>
      <w:lvlJc w:val="left"/>
      <w:pPr>
        <w:ind w:left="3554" w:hanging="360"/>
      </w:pPr>
      <w:rPr>
        <w:rFonts w:hint="default"/>
        <w:lang w:val="en-US" w:eastAsia="en-US" w:bidi="ar-SA"/>
      </w:rPr>
    </w:lvl>
    <w:lvl w:ilvl="7" w:tplc="A1B2996E">
      <w:numFmt w:val="bullet"/>
      <w:lvlText w:val="•"/>
      <w:lvlJc w:val="left"/>
      <w:pPr>
        <w:ind w:left="4009" w:hanging="360"/>
      </w:pPr>
      <w:rPr>
        <w:rFonts w:hint="default"/>
        <w:lang w:val="en-US" w:eastAsia="en-US" w:bidi="ar-SA"/>
      </w:rPr>
    </w:lvl>
    <w:lvl w:ilvl="8" w:tplc="AD4A7BA8">
      <w:numFmt w:val="bullet"/>
      <w:lvlText w:val="•"/>
      <w:lvlJc w:val="left"/>
      <w:pPr>
        <w:ind w:left="4465" w:hanging="360"/>
      </w:pPr>
      <w:rPr>
        <w:rFonts w:hint="default"/>
        <w:lang w:val="en-US" w:eastAsia="en-US" w:bidi="ar-SA"/>
      </w:rPr>
    </w:lvl>
  </w:abstractNum>
  <w:abstractNum w:abstractNumId="13" w15:restartNumberingAfterBreak="0">
    <w:nsid w:val="129175D4"/>
    <w:multiLevelType w:val="hybridMultilevel"/>
    <w:tmpl w:val="B36263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883CF7"/>
    <w:multiLevelType w:val="multilevel"/>
    <w:tmpl w:val="16D2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746CE"/>
    <w:multiLevelType w:val="hybridMultilevel"/>
    <w:tmpl w:val="0720B8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34626B"/>
    <w:multiLevelType w:val="hybridMultilevel"/>
    <w:tmpl w:val="C6808E52"/>
    <w:lvl w:ilvl="0" w:tplc="FFFFFFFF">
      <w:start w:val="1"/>
      <w:numFmt w:val="bullet"/>
      <w:lvlText w:val=""/>
      <w:lvlJc w:val="left"/>
      <w:pPr>
        <w:ind w:left="825" w:hanging="410"/>
      </w:pPr>
      <w:rPr>
        <w:rFonts w:ascii="Wingdings" w:hAnsi="Wingdings" w:hint="default"/>
        <w:b w:val="0"/>
        <w:bCs w:val="0"/>
        <w:i w:val="0"/>
        <w:iCs w:val="0"/>
        <w:spacing w:val="0"/>
        <w:w w:val="100"/>
        <w:sz w:val="20"/>
        <w:szCs w:val="20"/>
        <w:lang w:val="en-US" w:eastAsia="en-US" w:bidi="ar-SA"/>
      </w:rPr>
    </w:lvl>
    <w:lvl w:ilvl="1" w:tplc="9E34B118">
      <w:numFmt w:val="bullet"/>
      <w:lvlText w:val="•"/>
      <w:lvlJc w:val="left"/>
      <w:pPr>
        <w:ind w:left="1275" w:hanging="410"/>
      </w:pPr>
      <w:rPr>
        <w:rFonts w:hint="default"/>
        <w:lang w:val="en-US" w:eastAsia="en-US" w:bidi="ar-SA"/>
      </w:rPr>
    </w:lvl>
    <w:lvl w:ilvl="2" w:tplc="5510D3F2">
      <w:numFmt w:val="bullet"/>
      <w:lvlText w:val="•"/>
      <w:lvlJc w:val="left"/>
      <w:pPr>
        <w:ind w:left="1731" w:hanging="410"/>
      </w:pPr>
      <w:rPr>
        <w:rFonts w:hint="default"/>
        <w:lang w:val="en-US" w:eastAsia="en-US" w:bidi="ar-SA"/>
      </w:rPr>
    </w:lvl>
    <w:lvl w:ilvl="3" w:tplc="83C499E4">
      <w:numFmt w:val="bullet"/>
      <w:lvlText w:val="•"/>
      <w:lvlJc w:val="left"/>
      <w:pPr>
        <w:ind w:left="2187" w:hanging="410"/>
      </w:pPr>
      <w:rPr>
        <w:rFonts w:hint="default"/>
        <w:lang w:val="en-US" w:eastAsia="en-US" w:bidi="ar-SA"/>
      </w:rPr>
    </w:lvl>
    <w:lvl w:ilvl="4" w:tplc="5AF28678">
      <w:numFmt w:val="bullet"/>
      <w:lvlText w:val="•"/>
      <w:lvlJc w:val="left"/>
      <w:pPr>
        <w:ind w:left="2642" w:hanging="410"/>
      </w:pPr>
      <w:rPr>
        <w:rFonts w:hint="default"/>
        <w:lang w:val="en-US" w:eastAsia="en-US" w:bidi="ar-SA"/>
      </w:rPr>
    </w:lvl>
    <w:lvl w:ilvl="5" w:tplc="293C4000">
      <w:numFmt w:val="bullet"/>
      <w:lvlText w:val="•"/>
      <w:lvlJc w:val="left"/>
      <w:pPr>
        <w:ind w:left="3098" w:hanging="410"/>
      </w:pPr>
      <w:rPr>
        <w:rFonts w:hint="default"/>
        <w:lang w:val="en-US" w:eastAsia="en-US" w:bidi="ar-SA"/>
      </w:rPr>
    </w:lvl>
    <w:lvl w:ilvl="6" w:tplc="D15645EE">
      <w:numFmt w:val="bullet"/>
      <w:lvlText w:val="•"/>
      <w:lvlJc w:val="left"/>
      <w:pPr>
        <w:ind w:left="3554" w:hanging="410"/>
      </w:pPr>
      <w:rPr>
        <w:rFonts w:hint="default"/>
        <w:lang w:val="en-US" w:eastAsia="en-US" w:bidi="ar-SA"/>
      </w:rPr>
    </w:lvl>
    <w:lvl w:ilvl="7" w:tplc="3EFA6286">
      <w:numFmt w:val="bullet"/>
      <w:lvlText w:val="•"/>
      <w:lvlJc w:val="left"/>
      <w:pPr>
        <w:ind w:left="4009" w:hanging="410"/>
      </w:pPr>
      <w:rPr>
        <w:rFonts w:hint="default"/>
        <w:lang w:val="en-US" w:eastAsia="en-US" w:bidi="ar-SA"/>
      </w:rPr>
    </w:lvl>
    <w:lvl w:ilvl="8" w:tplc="03CE6958">
      <w:numFmt w:val="bullet"/>
      <w:lvlText w:val="•"/>
      <w:lvlJc w:val="left"/>
      <w:pPr>
        <w:ind w:left="4465" w:hanging="410"/>
      </w:pPr>
      <w:rPr>
        <w:rFonts w:hint="default"/>
        <w:lang w:val="en-US" w:eastAsia="en-US" w:bidi="ar-SA"/>
      </w:rPr>
    </w:lvl>
  </w:abstractNum>
  <w:abstractNum w:abstractNumId="17" w15:restartNumberingAfterBreak="0">
    <w:nsid w:val="17C0613A"/>
    <w:multiLevelType w:val="multilevel"/>
    <w:tmpl w:val="61FA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EE1DE3"/>
    <w:multiLevelType w:val="hybridMultilevel"/>
    <w:tmpl w:val="73C25E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340080E"/>
    <w:multiLevelType w:val="hybridMultilevel"/>
    <w:tmpl w:val="5DCE394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4767288"/>
    <w:multiLevelType w:val="hybridMultilevel"/>
    <w:tmpl w:val="53820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1C6C6B"/>
    <w:multiLevelType w:val="hybridMultilevel"/>
    <w:tmpl w:val="19CC3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175480"/>
    <w:multiLevelType w:val="hybridMultilevel"/>
    <w:tmpl w:val="F8101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98A55C3"/>
    <w:multiLevelType w:val="hybridMultilevel"/>
    <w:tmpl w:val="C452F0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3295AF0"/>
    <w:multiLevelType w:val="hybridMultilevel"/>
    <w:tmpl w:val="05FC09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870569C"/>
    <w:multiLevelType w:val="hybridMultilevel"/>
    <w:tmpl w:val="F9EC86E8"/>
    <w:lvl w:ilvl="0" w:tplc="0809000F">
      <w:start w:val="1"/>
      <w:numFmt w:val="decimal"/>
      <w:lvlText w:val="%1."/>
      <w:lvlJc w:val="left"/>
      <w:pPr>
        <w:ind w:left="720" w:hanging="360"/>
      </w:pPr>
      <w:rPr>
        <w:rFonts w:hint="default"/>
      </w:rPr>
    </w:lvl>
    <w:lvl w:ilvl="1" w:tplc="FFFFFFFF">
      <w:start w:val="1"/>
      <w:numFmt w:val="bullet"/>
      <w:lvlText w:val="o"/>
      <w:lvlJc w:val="left"/>
      <w:pPr>
        <w:ind w:left="1910" w:hanging="360"/>
      </w:pPr>
      <w:rPr>
        <w:rFonts w:ascii="Courier New" w:hAnsi="Courier New" w:cs="Courier New" w:hint="default"/>
      </w:rPr>
    </w:lvl>
    <w:lvl w:ilvl="2" w:tplc="FFFFFFFF" w:tentative="1">
      <w:start w:val="1"/>
      <w:numFmt w:val="bullet"/>
      <w:lvlText w:val=""/>
      <w:lvlJc w:val="left"/>
      <w:pPr>
        <w:ind w:left="2630" w:hanging="360"/>
      </w:pPr>
      <w:rPr>
        <w:rFonts w:ascii="Wingdings" w:hAnsi="Wingdings" w:hint="default"/>
      </w:rPr>
    </w:lvl>
    <w:lvl w:ilvl="3" w:tplc="FFFFFFFF" w:tentative="1">
      <w:start w:val="1"/>
      <w:numFmt w:val="bullet"/>
      <w:lvlText w:val=""/>
      <w:lvlJc w:val="left"/>
      <w:pPr>
        <w:ind w:left="3350" w:hanging="360"/>
      </w:pPr>
      <w:rPr>
        <w:rFonts w:ascii="Symbol" w:hAnsi="Symbol" w:hint="default"/>
      </w:rPr>
    </w:lvl>
    <w:lvl w:ilvl="4" w:tplc="FFFFFFFF" w:tentative="1">
      <w:start w:val="1"/>
      <w:numFmt w:val="bullet"/>
      <w:lvlText w:val="o"/>
      <w:lvlJc w:val="left"/>
      <w:pPr>
        <w:ind w:left="4070" w:hanging="360"/>
      </w:pPr>
      <w:rPr>
        <w:rFonts w:ascii="Courier New" w:hAnsi="Courier New" w:cs="Courier New" w:hint="default"/>
      </w:rPr>
    </w:lvl>
    <w:lvl w:ilvl="5" w:tplc="FFFFFFFF" w:tentative="1">
      <w:start w:val="1"/>
      <w:numFmt w:val="bullet"/>
      <w:lvlText w:val=""/>
      <w:lvlJc w:val="left"/>
      <w:pPr>
        <w:ind w:left="4790" w:hanging="360"/>
      </w:pPr>
      <w:rPr>
        <w:rFonts w:ascii="Wingdings" w:hAnsi="Wingdings" w:hint="default"/>
      </w:rPr>
    </w:lvl>
    <w:lvl w:ilvl="6" w:tplc="FFFFFFFF" w:tentative="1">
      <w:start w:val="1"/>
      <w:numFmt w:val="bullet"/>
      <w:lvlText w:val=""/>
      <w:lvlJc w:val="left"/>
      <w:pPr>
        <w:ind w:left="5510" w:hanging="360"/>
      </w:pPr>
      <w:rPr>
        <w:rFonts w:ascii="Symbol" w:hAnsi="Symbol" w:hint="default"/>
      </w:rPr>
    </w:lvl>
    <w:lvl w:ilvl="7" w:tplc="FFFFFFFF" w:tentative="1">
      <w:start w:val="1"/>
      <w:numFmt w:val="bullet"/>
      <w:lvlText w:val="o"/>
      <w:lvlJc w:val="left"/>
      <w:pPr>
        <w:ind w:left="6230" w:hanging="360"/>
      </w:pPr>
      <w:rPr>
        <w:rFonts w:ascii="Courier New" w:hAnsi="Courier New" w:cs="Courier New" w:hint="default"/>
      </w:rPr>
    </w:lvl>
    <w:lvl w:ilvl="8" w:tplc="FFFFFFFF" w:tentative="1">
      <w:start w:val="1"/>
      <w:numFmt w:val="bullet"/>
      <w:lvlText w:val=""/>
      <w:lvlJc w:val="left"/>
      <w:pPr>
        <w:ind w:left="6950" w:hanging="360"/>
      </w:pPr>
      <w:rPr>
        <w:rFonts w:ascii="Wingdings" w:hAnsi="Wingdings" w:hint="default"/>
      </w:rPr>
    </w:lvl>
  </w:abstractNum>
  <w:abstractNum w:abstractNumId="26" w15:restartNumberingAfterBreak="0">
    <w:nsid w:val="3C9E4C68"/>
    <w:multiLevelType w:val="hybridMultilevel"/>
    <w:tmpl w:val="C0EE1DB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721228"/>
    <w:multiLevelType w:val="hybridMultilevel"/>
    <w:tmpl w:val="D94E34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4192C30"/>
    <w:multiLevelType w:val="hybridMultilevel"/>
    <w:tmpl w:val="C172A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7D7B50"/>
    <w:multiLevelType w:val="hybridMultilevel"/>
    <w:tmpl w:val="194252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3D25C4C"/>
    <w:multiLevelType w:val="hybridMultilevel"/>
    <w:tmpl w:val="180E302E"/>
    <w:lvl w:ilvl="0" w:tplc="08090001">
      <w:start w:val="1"/>
      <w:numFmt w:val="bullet"/>
      <w:lvlText w:val=""/>
      <w:lvlJc w:val="left"/>
      <w:pPr>
        <w:ind w:left="1190" w:hanging="360"/>
      </w:pPr>
      <w:rPr>
        <w:rFonts w:ascii="Symbol" w:hAnsi="Symbol"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31" w15:restartNumberingAfterBreak="0">
    <w:nsid w:val="55BB319A"/>
    <w:multiLevelType w:val="hybridMultilevel"/>
    <w:tmpl w:val="2118F6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B2024AE"/>
    <w:multiLevelType w:val="hybridMultilevel"/>
    <w:tmpl w:val="B2D64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394573"/>
    <w:multiLevelType w:val="hybridMultilevel"/>
    <w:tmpl w:val="204C5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FD47AA"/>
    <w:multiLevelType w:val="hybridMultilevel"/>
    <w:tmpl w:val="1F205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0F75B8"/>
    <w:multiLevelType w:val="hybridMultilevel"/>
    <w:tmpl w:val="AD68F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B6714B3"/>
    <w:multiLevelType w:val="hybridMultilevel"/>
    <w:tmpl w:val="93FE1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AA2E82"/>
    <w:multiLevelType w:val="hybridMultilevel"/>
    <w:tmpl w:val="E402A438"/>
    <w:lvl w:ilvl="0" w:tplc="7806E412">
      <w:numFmt w:val="bullet"/>
      <w:lvlText w:val=""/>
      <w:lvlJc w:val="left"/>
      <w:pPr>
        <w:ind w:left="825" w:hanging="360"/>
      </w:pPr>
      <w:rPr>
        <w:rFonts w:ascii="Wingdings" w:eastAsia="Wingdings" w:hAnsi="Wingdings" w:cs="Wingdings" w:hint="default"/>
        <w:b w:val="0"/>
        <w:bCs w:val="0"/>
        <w:i w:val="0"/>
        <w:iCs w:val="0"/>
        <w:spacing w:val="0"/>
        <w:w w:val="100"/>
        <w:sz w:val="20"/>
        <w:szCs w:val="20"/>
        <w:lang w:val="en-US" w:eastAsia="en-US" w:bidi="ar-SA"/>
      </w:rPr>
    </w:lvl>
    <w:lvl w:ilvl="1" w:tplc="3872F340">
      <w:numFmt w:val="bullet"/>
      <w:lvlText w:val="•"/>
      <w:lvlJc w:val="left"/>
      <w:pPr>
        <w:ind w:left="1275" w:hanging="360"/>
      </w:pPr>
      <w:rPr>
        <w:rFonts w:hint="default"/>
        <w:lang w:val="en-US" w:eastAsia="en-US" w:bidi="ar-SA"/>
      </w:rPr>
    </w:lvl>
    <w:lvl w:ilvl="2" w:tplc="72128BE6">
      <w:numFmt w:val="bullet"/>
      <w:lvlText w:val="•"/>
      <w:lvlJc w:val="left"/>
      <w:pPr>
        <w:ind w:left="1731" w:hanging="360"/>
      </w:pPr>
      <w:rPr>
        <w:rFonts w:hint="default"/>
        <w:lang w:val="en-US" w:eastAsia="en-US" w:bidi="ar-SA"/>
      </w:rPr>
    </w:lvl>
    <w:lvl w:ilvl="3" w:tplc="5F48DBCE">
      <w:numFmt w:val="bullet"/>
      <w:lvlText w:val="•"/>
      <w:lvlJc w:val="left"/>
      <w:pPr>
        <w:ind w:left="2187" w:hanging="360"/>
      </w:pPr>
      <w:rPr>
        <w:rFonts w:hint="default"/>
        <w:lang w:val="en-US" w:eastAsia="en-US" w:bidi="ar-SA"/>
      </w:rPr>
    </w:lvl>
    <w:lvl w:ilvl="4" w:tplc="07627FA6">
      <w:numFmt w:val="bullet"/>
      <w:lvlText w:val="•"/>
      <w:lvlJc w:val="left"/>
      <w:pPr>
        <w:ind w:left="2642" w:hanging="360"/>
      </w:pPr>
      <w:rPr>
        <w:rFonts w:hint="default"/>
        <w:lang w:val="en-US" w:eastAsia="en-US" w:bidi="ar-SA"/>
      </w:rPr>
    </w:lvl>
    <w:lvl w:ilvl="5" w:tplc="82D6D8AC">
      <w:numFmt w:val="bullet"/>
      <w:lvlText w:val="•"/>
      <w:lvlJc w:val="left"/>
      <w:pPr>
        <w:ind w:left="3098" w:hanging="360"/>
      </w:pPr>
      <w:rPr>
        <w:rFonts w:hint="default"/>
        <w:lang w:val="en-US" w:eastAsia="en-US" w:bidi="ar-SA"/>
      </w:rPr>
    </w:lvl>
    <w:lvl w:ilvl="6" w:tplc="F3828214">
      <w:numFmt w:val="bullet"/>
      <w:lvlText w:val="•"/>
      <w:lvlJc w:val="left"/>
      <w:pPr>
        <w:ind w:left="3554" w:hanging="360"/>
      </w:pPr>
      <w:rPr>
        <w:rFonts w:hint="default"/>
        <w:lang w:val="en-US" w:eastAsia="en-US" w:bidi="ar-SA"/>
      </w:rPr>
    </w:lvl>
    <w:lvl w:ilvl="7" w:tplc="D86643F2">
      <w:numFmt w:val="bullet"/>
      <w:lvlText w:val="•"/>
      <w:lvlJc w:val="left"/>
      <w:pPr>
        <w:ind w:left="4009" w:hanging="360"/>
      </w:pPr>
      <w:rPr>
        <w:rFonts w:hint="default"/>
        <w:lang w:val="en-US" w:eastAsia="en-US" w:bidi="ar-SA"/>
      </w:rPr>
    </w:lvl>
    <w:lvl w:ilvl="8" w:tplc="FF60A660">
      <w:numFmt w:val="bullet"/>
      <w:lvlText w:val="•"/>
      <w:lvlJc w:val="left"/>
      <w:pPr>
        <w:ind w:left="4465" w:hanging="360"/>
      </w:pPr>
      <w:rPr>
        <w:rFonts w:hint="default"/>
        <w:lang w:val="en-US" w:eastAsia="en-US" w:bidi="ar-SA"/>
      </w:rPr>
    </w:lvl>
  </w:abstractNum>
  <w:abstractNum w:abstractNumId="38" w15:restartNumberingAfterBreak="0">
    <w:nsid w:val="6D5521D4"/>
    <w:multiLevelType w:val="hybridMultilevel"/>
    <w:tmpl w:val="7A28EF40"/>
    <w:lvl w:ilvl="0" w:tplc="0E400B9A">
      <w:start w:val="1"/>
      <w:numFmt w:val="bullet"/>
      <w:pStyle w:val="Listparagraph2"/>
      <w:lvlText w:val=""/>
      <w:lvlJc w:val="left"/>
      <w:pPr>
        <w:ind w:left="360" w:hanging="360"/>
      </w:pPr>
      <w:rPr>
        <w:rFonts w:ascii="Symbol" w:hAnsi="Symbol" w:hint="default"/>
        <w:color w:val="E50072" w:themeColor="accent6" w:themeShade="BF"/>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FE03655"/>
    <w:multiLevelType w:val="hybridMultilevel"/>
    <w:tmpl w:val="23E09A08"/>
    <w:lvl w:ilvl="0" w:tplc="FFFFFFFF">
      <w:start w:val="1"/>
      <w:numFmt w:val="decimal"/>
      <w:lvlText w:val="%1."/>
      <w:lvlJc w:val="left"/>
      <w:pPr>
        <w:ind w:left="720" w:hanging="360"/>
      </w:p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3E60FE7"/>
    <w:multiLevelType w:val="hybridMultilevel"/>
    <w:tmpl w:val="96220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F22EF7"/>
    <w:multiLevelType w:val="hybridMultilevel"/>
    <w:tmpl w:val="F496D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8C0366"/>
    <w:multiLevelType w:val="hybridMultilevel"/>
    <w:tmpl w:val="2DD0F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23295F"/>
    <w:multiLevelType w:val="hybridMultilevel"/>
    <w:tmpl w:val="01AA3B1C"/>
    <w:lvl w:ilvl="0" w:tplc="16F2BE12">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F40370"/>
    <w:multiLevelType w:val="hybridMultilevel"/>
    <w:tmpl w:val="B36263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8333361">
    <w:abstractNumId w:val="9"/>
  </w:num>
  <w:num w:numId="2" w16cid:durableId="1392003938">
    <w:abstractNumId w:val="7"/>
  </w:num>
  <w:num w:numId="3" w16cid:durableId="103699057">
    <w:abstractNumId w:val="6"/>
  </w:num>
  <w:num w:numId="4" w16cid:durableId="1309751016">
    <w:abstractNumId w:val="5"/>
  </w:num>
  <w:num w:numId="5" w16cid:durableId="843517778">
    <w:abstractNumId w:val="4"/>
  </w:num>
  <w:num w:numId="6" w16cid:durableId="221987449">
    <w:abstractNumId w:val="8"/>
  </w:num>
  <w:num w:numId="7" w16cid:durableId="258029046">
    <w:abstractNumId w:val="3"/>
  </w:num>
  <w:num w:numId="8" w16cid:durableId="1899199708">
    <w:abstractNumId w:val="2"/>
  </w:num>
  <w:num w:numId="9" w16cid:durableId="1379280887">
    <w:abstractNumId w:val="1"/>
  </w:num>
  <w:num w:numId="10" w16cid:durableId="2023434990">
    <w:abstractNumId w:val="0"/>
  </w:num>
  <w:num w:numId="11" w16cid:durableId="646398737">
    <w:abstractNumId w:val="22"/>
  </w:num>
  <w:num w:numId="12" w16cid:durableId="684672874">
    <w:abstractNumId w:val="35"/>
  </w:num>
  <w:num w:numId="13" w16cid:durableId="959606112">
    <w:abstractNumId w:val="29"/>
  </w:num>
  <w:num w:numId="14" w16cid:durableId="308289058">
    <w:abstractNumId w:val="28"/>
  </w:num>
  <w:num w:numId="15" w16cid:durableId="55593460">
    <w:abstractNumId w:val="33"/>
  </w:num>
  <w:num w:numId="16" w16cid:durableId="1890068329">
    <w:abstractNumId w:val="20"/>
  </w:num>
  <w:num w:numId="17" w16cid:durableId="2110927175">
    <w:abstractNumId w:val="38"/>
  </w:num>
  <w:num w:numId="18" w16cid:durableId="146939043">
    <w:abstractNumId w:val="27"/>
  </w:num>
  <w:num w:numId="19" w16cid:durableId="1381440753">
    <w:abstractNumId w:val="11"/>
  </w:num>
  <w:num w:numId="20" w16cid:durableId="1211921626">
    <w:abstractNumId w:val="18"/>
  </w:num>
  <w:num w:numId="21" w16cid:durableId="1357733890">
    <w:abstractNumId w:val="37"/>
  </w:num>
  <w:num w:numId="22" w16cid:durableId="1223753874">
    <w:abstractNumId w:val="15"/>
  </w:num>
  <w:num w:numId="23" w16cid:durableId="921910293">
    <w:abstractNumId w:val="19"/>
  </w:num>
  <w:num w:numId="24" w16cid:durableId="1960987884">
    <w:abstractNumId w:val="12"/>
  </w:num>
  <w:num w:numId="25" w16cid:durableId="1284000987">
    <w:abstractNumId w:val="21"/>
  </w:num>
  <w:num w:numId="26" w16cid:durableId="1964071875">
    <w:abstractNumId w:val="16"/>
  </w:num>
  <w:num w:numId="27" w16cid:durableId="1953825052">
    <w:abstractNumId w:val="24"/>
  </w:num>
  <w:num w:numId="28" w16cid:durableId="1040280011">
    <w:abstractNumId w:val="31"/>
  </w:num>
  <w:num w:numId="29" w16cid:durableId="911310601">
    <w:abstractNumId w:val="30"/>
  </w:num>
  <w:num w:numId="30" w16cid:durableId="1028021904">
    <w:abstractNumId w:val="10"/>
  </w:num>
  <w:num w:numId="31" w16cid:durableId="1547445259">
    <w:abstractNumId w:val="25"/>
  </w:num>
  <w:num w:numId="32" w16cid:durableId="2097314514">
    <w:abstractNumId w:val="23"/>
  </w:num>
  <w:num w:numId="33" w16cid:durableId="756637327">
    <w:abstractNumId w:val="13"/>
  </w:num>
  <w:num w:numId="34" w16cid:durableId="683286249">
    <w:abstractNumId w:val="39"/>
  </w:num>
  <w:num w:numId="35" w16cid:durableId="504444742">
    <w:abstractNumId w:val="44"/>
  </w:num>
  <w:num w:numId="36" w16cid:durableId="1537429819">
    <w:abstractNumId w:val="14"/>
  </w:num>
  <w:num w:numId="37" w16cid:durableId="739057875">
    <w:abstractNumId w:val="43"/>
  </w:num>
  <w:num w:numId="38" w16cid:durableId="1049500268">
    <w:abstractNumId w:val="34"/>
  </w:num>
  <w:num w:numId="39" w16cid:durableId="1159082306">
    <w:abstractNumId w:val="40"/>
  </w:num>
  <w:num w:numId="40" w16cid:durableId="772361023">
    <w:abstractNumId w:val="42"/>
  </w:num>
  <w:num w:numId="41" w16cid:durableId="1952130042">
    <w:abstractNumId w:val="41"/>
  </w:num>
  <w:num w:numId="42" w16cid:durableId="1983383863">
    <w:abstractNumId w:val="26"/>
  </w:num>
  <w:num w:numId="43" w16cid:durableId="1004437394">
    <w:abstractNumId w:val="36"/>
  </w:num>
  <w:num w:numId="44" w16cid:durableId="241836155">
    <w:abstractNumId w:val="17"/>
  </w:num>
  <w:num w:numId="45" w16cid:durableId="484054956">
    <w:abstractNumId w:val="32"/>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embedTrueType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2NjMyNrUwMbI0NLdU0lEKTi0uzszPAykwNK0FACz3VxYtAAAA"/>
  </w:docVars>
  <w:rsids>
    <w:rsidRoot w:val="00556B6F"/>
    <w:rsid w:val="00007659"/>
    <w:rsid w:val="000116B5"/>
    <w:rsid w:val="0001569A"/>
    <w:rsid w:val="000162D1"/>
    <w:rsid w:val="00020A9B"/>
    <w:rsid w:val="00026960"/>
    <w:rsid w:val="000308F6"/>
    <w:rsid w:val="00037661"/>
    <w:rsid w:val="00037796"/>
    <w:rsid w:val="00042107"/>
    <w:rsid w:val="00043A4E"/>
    <w:rsid w:val="00047069"/>
    <w:rsid w:val="0006159C"/>
    <w:rsid w:val="000633C0"/>
    <w:rsid w:val="000677A0"/>
    <w:rsid w:val="0007278A"/>
    <w:rsid w:val="00072B44"/>
    <w:rsid w:val="000754B5"/>
    <w:rsid w:val="000802FF"/>
    <w:rsid w:val="00085799"/>
    <w:rsid w:val="000907E2"/>
    <w:rsid w:val="000A09AB"/>
    <w:rsid w:val="000A5D78"/>
    <w:rsid w:val="000B0DF9"/>
    <w:rsid w:val="000B1467"/>
    <w:rsid w:val="000B16FD"/>
    <w:rsid w:val="000B4896"/>
    <w:rsid w:val="000C60CC"/>
    <w:rsid w:val="000D320E"/>
    <w:rsid w:val="000D677C"/>
    <w:rsid w:val="000D6F58"/>
    <w:rsid w:val="000E5999"/>
    <w:rsid w:val="000E78C6"/>
    <w:rsid w:val="000F124B"/>
    <w:rsid w:val="000F4232"/>
    <w:rsid w:val="000F5ED2"/>
    <w:rsid w:val="00101DAF"/>
    <w:rsid w:val="0010447F"/>
    <w:rsid w:val="00110F67"/>
    <w:rsid w:val="001147C2"/>
    <w:rsid w:val="00122C98"/>
    <w:rsid w:val="001231A7"/>
    <w:rsid w:val="00124255"/>
    <w:rsid w:val="001265C4"/>
    <w:rsid w:val="0013314C"/>
    <w:rsid w:val="001340A5"/>
    <w:rsid w:val="001346AA"/>
    <w:rsid w:val="001359B4"/>
    <w:rsid w:val="001409C9"/>
    <w:rsid w:val="001428F6"/>
    <w:rsid w:val="00142F40"/>
    <w:rsid w:val="001447AE"/>
    <w:rsid w:val="0015355A"/>
    <w:rsid w:val="00153BFA"/>
    <w:rsid w:val="0015504B"/>
    <w:rsid w:val="0016633E"/>
    <w:rsid w:val="0016649B"/>
    <w:rsid w:val="00167EC4"/>
    <w:rsid w:val="00176B8A"/>
    <w:rsid w:val="001832C3"/>
    <w:rsid w:val="00183D0C"/>
    <w:rsid w:val="001865B8"/>
    <w:rsid w:val="00191D73"/>
    <w:rsid w:val="00192AC6"/>
    <w:rsid w:val="00193335"/>
    <w:rsid w:val="00196A24"/>
    <w:rsid w:val="001A53AE"/>
    <w:rsid w:val="001B20EB"/>
    <w:rsid w:val="001B3722"/>
    <w:rsid w:val="001B3779"/>
    <w:rsid w:val="001B7517"/>
    <w:rsid w:val="001C06C1"/>
    <w:rsid w:val="001C19FD"/>
    <w:rsid w:val="001C386A"/>
    <w:rsid w:val="001C4592"/>
    <w:rsid w:val="001C5171"/>
    <w:rsid w:val="001C6FEC"/>
    <w:rsid w:val="001D0D7D"/>
    <w:rsid w:val="001E1779"/>
    <w:rsid w:val="001E1A76"/>
    <w:rsid w:val="00204838"/>
    <w:rsid w:val="00204CEF"/>
    <w:rsid w:val="002145BC"/>
    <w:rsid w:val="002203F9"/>
    <w:rsid w:val="0022433D"/>
    <w:rsid w:val="00224AFA"/>
    <w:rsid w:val="002259A7"/>
    <w:rsid w:val="00226463"/>
    <w:rsid w:val="0022746B"/>
    <w:rsid w:val="0023615A"/>
    <w:rsid w:val="00253BED"/>
    <w:rsid w:val="0025429F"/>
    <w:rsid w:val="00257CEF"/>
    <w:rsid w:val="002600A3"/>
    <w:rsid w:val="002614B8"/>
    <w:rsid w:val="00264F6D"/>
    <w:rsid w:val="002727DF"/>
    <w:rsid w:val="00276910"/>
    <w:rsid w:val="002913B8"/>
    <w:rsid w:val="00294B97"/>
    <w:rsid w:val="002A4FE8"/>
    <w:rsid w:val="002A587B"/>
    <w:rsid w:val="002A5D4F"/>
    <w:rsid w:val="002A663D"/>
    <w:rsid w:val="002B277A"/>
    <w:rsid w:val="002B3CB1"/>
    <w:rsid w:val="002B682B"/>
    <w:rsid w:val="002D1658"/>
    <w:rsid w:val="002D39A0"/>
    <w:rsid w:val="002D61F3"/>
    <w:rsid w:val="002E11D2"/>
    <w:rsid w:val="002F3DF1"/>
    <w:rsid w:val="002F53E6"/>
    <w:rsid w:val="002F77BF"/>
    <w:rsid w:val="00303BD9"/>
    <w:rsid w:val="0030486D"/>
    <w:rsid w:val="00304F85"/>
    <w:rsid w:val="003101A6"/>
    <w:rsid w:val="00311692"/>
    <w:rsid w:val="003167CE"/>
    <w:rsid w:val="00322E76"/>
    <w:rsid w:val="00323571"/>
    <w:rsid w:val="00324494"/>
    <w:rsid w:val="00325295"/>
    <w:rsid w:val="003277B8"/>
    <w:rsid w:val="00331645"/>
    <w:rsid w:val="00333C7C"/>
    <w:rsid w:val="003547C0"/>
    <w:rsid w:val="00355B77"/>
    <w:rsid w:val="00355D36"/>
    <w:rsid w:val="00356661"/>
    <w:rsid w:val="003859A7"/>
    <w:rsid w:val="00392603"/>
    <w:rsid w:val="003A05D3"/>
    <w:rsid w:val="003A0DC3"/>
    <w:rsid w:val="003A17E8"/>
    <w:rsid w:val="003B0DBD"/>
    <w:rsid w:val="003B1EFC"/>
    <w:rsid w:val="003B383E"/>
    <w:rsid w:val="003B3A70"/>
    <w:rsid w:val="003B5945"/>
    <w:rsid w:val="003C09FA"/>
    <w:rsid w:val="003C3B4C"/>
    <w:rsid w:val="003C6E69"/>
    <w:rsid w:val="003D0760"/>
    <w:rsid w:val="003D7665"/>
    <w:rsid w:val="003E1E07"/>
    <w:rsid w:val="003E50CF"/>
    <w:rsid w:val="003E52D8"/>
    <w:rsid w:val="003E586C"/>
    <w:rsid w:val="003E7E88"/>
    <w:rsid w:val="003F0548"/>
    <w:rsid w:val="00400001"/>
    <w:rsid w:val="004012FC"/>
    <w:rsid w:val="004034D1"/>
    <w:rsid w:val="00411FED"/>
    <w:rsid w:val="004126FC"/>
    <w:rsid w:val="00420503"/>
    <w:rsid w:val="0042496E"/>
    <w:rsid w:val="0042613C"/>
    <w:rsid w:val="00426747"/>
    <w:rsid w:val="00426D2F"/>
    <w:rsid w:val="00427FC1"/>
    <w:rsid w:val="004309EA"/>
    <w:rsid w:val="004328A7"/>
    <w:rsid w:val="004349C9"/>
    <w:rsid w:val="004424CD"/>
    <w:rsid w:val="004470F1"/>
    <w:rsid w:val="0045071D"/>
    <w:rsid w:val="0046160C"/>
    <w:rsid w:val="00464847"/>
    <w:rsid w:val="004651AB"/>
    <w:rsid w:val="00466953"/>
    <w:rsid w:val="00466AE9"/>
    <w:rsid w:val="004704EC"/>
    <w:rsid w:val="0047094C"/>
    <w:rsid w:val="00471961"/>
    <w:rsid w:val="00472131"/>
    <w:rsid w:val="0047365F"/>
    <w:rsid w:val="004742BD"/>
    <w:rsid w:val="0047574F"/>
    <w:rsid w:val="00476A60"/>
    <w:rsid w:val="00477626"/>
    <w:rsid w:val="00480DA1"/>
    <w:rsid w:val="00484563"/>
    <w:rsid w:val="00487FB2"/>
    <w:rsid w:val="0049331B"/>
    <w:rsid w:val="004935A6"/>
    <w:rsid w:val="004950CD"/>
    <w:rsid w:val="004966BE"/>
    <w:rsid w:val="004A1DDE"/>
    <w:rsid w:val="004A274E"/>
    <w:rsid w:val="004A662E"/>
    <w:rsid w:val="004B3C84"/>
    <w:rsid w:val="004B42BA"/>
    <w:rsid w:val="004B6959"/>
    <w:rsid w:val="004C25D2"/>
    <w:rsid w:val="004D1A8D"/>
    <w:rsid w:val="004E23A5"/>
    <w:rsid w:val="004E71EA"/>
    <w:rsid w:val="004F14A7"/>
    <w:rsid w:val="005056C6"/>
    <w:rsid w:val="00521987"/>
    <w:rsid w:val="0052559B"/>
    <w:rsid w:val="00525D67"/>
    <w:rsid w:val="00527700"/>
    <w:rsid w:val="00535567"/>
    <w:rsid w:val="00546534"/>
    <w:rsid w:val="00551060"/>
    <w:rsid w:val="00554B60"/>
    <w:rsid w:val="00556B6F"/>
    <w:rsid w:val="005629FC"/>
    <w:rsid w:val="00570805"/>
    <w:rsid w:val="00572169"/>
    <w:rsid w:val="005726EF"/>
    <w:rsid w:val="005763F0"/>
    <w:rsid w:val="0057715B"/>
    <w:rsid w:val="005773BA"/>
    <w:rsid w:val="00580252"/>
    <w:rsid w:val="005876E6"/>
    <w:rsid w:val="00591124"/>
    <w:rsid w:val="00596EBB"/>
    <w:rsid w:val="005973F9"/>
    <w:rsid w:val="005979AC"/>
    <w:rsid w:val="005A05C4"/>
    <w:rsid w:val="005A4DD5"/>
    <w:rsid w:val="005A6ED8"/>
    <w:rsid w:val="005B1F6D"/>
    <w:rsid w:val="005B5AFF"/>
    <w:rsid w:val="005C4151"/>
    <w:rsid w:val="005C6C33"/>
    <w:rsid w:val="005D0821"/>
    <w:rsid w:val="005D3EA4"/>
    <w:rsid w:val="005E1456"/>
    <w:rsid w:val="005E1547"/>
    <w:rsid w:val="005F37AD"/>
    <w:rsid w:val="00600AF5"/>
    <w:rsid w:val="00601DB6"/>
    <w:rsid w:val="006023CB"/>
    <w:rsid w:val="006036D0"/>
    <w:rsid w:val="00605759"/>
    <w:rsid w:val="006058BF"/>
    <w:rsid w:val="00605AB8"/>
    <w:rsid w:val="00606075"/>
    <w:rsid w:val="006064E4"/>
    <w:rsid w:val="006108C7"/>
    <w:rsid w:val="00611B75"/>
    <w:rsid w:val="00614EF8"/>
    <w:rsid w:val="00616138"/>
    <w:rsid w:val="0062023F"/>
    <w:rsid w:val="006210D5"/>
    <w:rsid w:val="0062274B"/>
    <w:rsid w:val="0062572D"/>
    <w:rsid w:val="00625981"/>
    <w:rsid w:val="00625BB2"/>
    <w:rsid w:val="0062775D"/>
    <w:rsid w:val="00632A24"/>
    <w:rsid w:val="0063408D"/>
    <w:rsid w:val="0063662D"/>
    <w:rsid w:val="0064185A"/>
    <w:rsid w:val="006451D8"/>
    <w:rsid w:val="006475E3"/>
    <w:rsid w:val="00647E14"/>
    <w:rsid w:val="00653E40"/>
    <w:rsid w:val="00660608"/>
    <w:rsid w:val="00661312"/>
    <w:rsid w:val="00665A85"/>
    <w:rsid w:val="0066677B"/>
    <w:rsid w:val="00666EFD"/>
    <w:rsid w:val="006707C1"/>
    <w:rsid w:val="00674C87"/>
    <w:rsid w:val="00676184"/>
    <w:rsid w:val="00677053"/>
    <w:rsid w:val="00683E7F"/>
    <w:rsid w:val="0068702E"/>
    <w:rsid w:val="00690FE7"/>
    <w:rsid w:val="00693A03"/>
    <w:rsid w:val="006B4C17"/>
    <w:rsid w:val="006B5270"/>
    <w:rsid w:val="006C1154"/>
    <w:rsid w:val="006C1852"/>
    <w:rsid w:val="006C40A4"/>
    <w:rsid w:val="006C49FD"/>
    <w:rsid w:val="006D2E96"/>
    <w:rsid w:val="006D724B"/>
    <w:rsid w:val="006D7DF3"/>
    <w:rsid w:val="006F169C"/>
    <w:rsid w:val="006F4511"/>
    <w:rsid w:val="006F6AE8"/>
    <w:rsid w:val="0070293B"/>
    <w:rsid w:val="0071430C"/>
    <w:rsid w:val="007269DE"/>
    <w:rsid w:val="0073515F"/>
    <w:rsid w:val="00735FA7"/>
    <w:rsid w:val="0074008B"/>
    <w:rsid w:val="007400B6"/>
    <w:rsid w:val="0074056A"/>
    <w:rsid w:val="00744541"/>
    <w:rsid w:val="00744EA9"/>
    <w:rsid w:val="007511B7"/>
    <w:rsid w:val="007662CA"/>
    <w:rsid w:val="00767D5E"/>
    <w:rsid w:val="00767DD2"/>
    <w:rsid w:val="00770AF5"/>
    <w:rsid w:val="00772E72"/>
    <w:rsid w:val="00773D4C"/>
    <w:rsid w:val="00775BE2"/>
    <w:rsid w:val="00776D99"/>
    <w:rsid w:val="007860BE"/>
    <w:rsid w:val="00791C8E"/>
    <w:rsid w:val="00791F14"/>
    <w:rsid w:val="00792D85"/>
    <w:rsid w:val="00794A74"/>
    <w:rsid w:val="00797B66"/>
    <w:rsid w:val="007A41C1"/>
    <w:rsid w:val="007C0900"/>
    <w:rsid w:val="007C236B"/>
    <w:rsid w:val="007C4D83"/>
    <w:rsid w:val="007D215A"/>
    <w:rsid w:val="007D27FF"/>
    <w:rsid w:val="007D37D0"/>
    <w:rsid w:val="007D722C"/>
    <w:rsid w:val="007E5B65"/>
    <w:rsid w:val="007E7C59"/>
    <w:rsid w:val="007F0D97"/>
    <w:rsid w:val="00804B5F"/>
    <w:rsid w:val="008106C4"/>
    <w:rsid w:val="00814BFB"/>
    <w:rsid w:val="008174DF"/>
    <w:rsid w:val="00817E4C"/>
    <w:rsid w:val="0082448B"/>
    <w:rsid w:val="00824A08"/>
    <w:rsid w:val="00825CE4"/>
    <w:rsid w:val="008310B0"/>
    <w:rsid w:val="0083376F"/>
    <w:rsid w:val="00841039"/>
    <w:rsid w:val="0084346F"/>
    <w:rsid w:val="00854FB8"/>
    <w:rsid w:val="008642D1"/>
    <w:rsid w:val="00866F38"/>
    <w:rsid w:val="00873ECD"/>
    <w:rsid w:val="00874A93"/>
    <w:rsid w:val="008856B1"/>
    <w:rsid w:val="008857E9"/>
    <w:rsid w:val="00886439"/>
    <w:rsid w:val="00891C76"/>
    <w:rsid w:val="008A32B3"/>
    <w:rsid w:val="008A5B39"/>
    <w:rsid w:val="008A73B6"/>
    <w:rsid w:val="008A7A09"/>
    <w:rsid w:val="008B0824"/>
    <w:rsid w:val="008B0DD2"/>
    <w:rsid w:val="008B104F"/>
    <w:rsid w:val="008B57FF"/>
    <w:rsid w:val="008C32FE"/>
    <w:rsid w:val="008D1B09"/>
    <w:rsid w:val="008D3646"/>
    <w:rsid w:val="008D5D8A"/>
    <w:rsid w:val="008E79E1"/>
    <w:rsid w:val="008F1150"/>
    <w:rsid w:val="008F13C7"/>
    <w:rsid w:val="008F1F3C"/>
    <w:rsid w:val="0091734B"/>
    <w:rsid w:val="00924CE4"/>
    <w:rsid w:val="00932548"/>
    <w:rsid w:val="00934766"/>
    <w:rsid w:val="00940C60"/>
    <w:rsid w:val="0094128E"/>
    <w:rsid w:val="00942DF8"/>
    <w:rsid w:val="009433CA"/>
    <w:rsid w:val="00943C3E"/>
    <w:rsid w:val="00945731"/>
    <w:rsid w:val="00952172"/>
    <w:rsid w:val="00954537"/>
    <w:rsid w:val="00956877"/>
    <w:rsid w:val="00962069"/>
    <w:rsid w:val="009628C8"/>
    <w:rsid w:val="009642BE"/>
    <w:rsid w:val="0096472E"/>
    <w:rsid w:val="00965643"/>
    <w:rsid w:val="009656AA"/>
    <w:rsid w:val="00970E2C"/>
    <w:rsid w:val="0097608C"/>
    <w:rsid w:val="009760D3"/>
    <w:rsid w:val="00977857"/>
    <w:rsid w:val="00983D83"/>
    <w:rsid w:val="00985B44"/>
    <w:rsid w:val="00995651"/>
    <w:rsid w:val="009A0CCD"/>
    <w:rsid w:val="009A1F05"/>
    <w:rsid w:val="009A6D19"/>
    <w:rsid w:val="009A736F"/>
    <w:rsid w:val="009B6D1C"/>
    <w:rsid w:val="009C3DCA"/>
    <w:rsid w:val="009E1773"/>
    <w:rsid w:val="009E29FB"/>
    <w:rsid w:val="009E6A74"/>
    <w:rsid w:val="009E6F3F"/>
    <w:rsid w:val="009F40CC"/>
    <w:rsid w:val="009F4C8B"/>
    <w:rsid w:val="009F60A1"/>
    <w:rsid w:val="009F66BF"/>
    <w:rsid w:val="009F7636"/>
    <w:rsid w:val="00A02407"/>
    <w:rsid w:val="00A101A4"/>
    <w:rsid w:val="00A1419E"/>
    <w:rsid w:val="00A14D5C"/>
    <w:rsid w:val="00A156E7"/>
    <w:rsid w:val="00A15AF6"/>
    <w:rsid w:val="00A22867"/>
    <w:rsid w:val="00A22B45"/>
    <w:rsid w:val="00A27B4E"/>
    <w:rsid w:val="00A31394"/>
    <w:rsid w:val="00A31ABB"/>
    <w:rsid w:val="00A363D6"/>
    <w:rsid w:val="00A36DD5"/>
    <w:rsid w:val="00A40567"/>
    <w:rsid w:val="00A4357E"/>
    <w:rsid w:val="00A45B51"/>
    <w:rsid w:val="00A4623D"/>
    <w:rsid w:val="00A519DE"/>
    <w:rsid w:val="00A52B38"/>
    <w:rsid w:val="00A54C11"/>
    <w:rsid w:val="00A57ACE"/>
    <w:rsid w:val="00A618D3"/>
    <w:rsid w:val="00A6432A"/>
    <w:rsid w:val="00A65973"/>
    <w:rsid w:val="00A72FF9"/>
    <w:rsid w:val="00A80B14"/>
    <w:rsid w:val="00A8156B"/>
    <w:rsid w:val="00A8256E"/>
    <w:rsid w:val="00A829EB"/>
    <w:rsid w:val="00A84F96"/>
    <w:rsid w:val="00A854A5"/>
    <w:rsid w:val="00A92413"/>
    <w:rsid w:val="00A92E3A"/>
    <w:rsid w:val="00A938C5"/>
    <w:rsid w:val="00A9481F"/>
    <w:rsid w:val="00A949DA"/>
    <w:rsid w:val="00AA13E5"/>
    <w:rsid w:val="00AA7197"/>
    <w:rsid w:val="00AB16E6"/>
    <w:rsid w:val="00AB3C21"/>
    <w:rsid w:val="00AB54A3"/>
    <w:rsid w:val="00AB7CE4"/>
    <w:rsid w:val="00AC15C1"/>
    <w:rsid w:val="00AC71FD"/>
    <w:rsid w:val="00AD38B7"/>
    <w:rsid w:val="00AD4F8B"/>
    <w:rsid w:val="00AE349E"/>
    <w:rsid w:val="00B02637"/>
    <w:rsid w:val="00B04E48"/>
    <w:rsid w:val="00B1141E"/>
    <w:rsid w:val="00B2334C"/>
    <w:rsid w:val="00B23D6A"/>
    <w:rsid w:val="00B331D4"/>
    <w:rsid w:val="00B35F13"/>
    <w:rsid w:val="00B4050C"/>
    <w:rsid w:val="00B42DF6"/>
    <w:rsid w:val="00B42EBD"/>
    <w:rsid w:val="00B44F5E"/>
    <w:rsid w:val="00B45791"/>
    <w:rsid w:val="00B612B2"/>
    <w:rsid w:val="00B66506"/>
    <w:rsid w:val="00B6719D"/>
    <w:rsid w:val="00B6743C"/>
    <w:rsid w:val="00B67C65"/>
    <w:rsid w:val="00B73256"/>
    <w:rsid w:val="00B75A1C"/>
    <w:rsid w:val="00B835B1"/>
    <w:rsid w:val="00B90100"/>
    <w:rsid w:val="00B95464"/>
    <w:rsid w:val="00BA0865"/>
    <w:rsid w:val="00BB74A1"/>
    <w:rsid w:val="00BC0C67"/>
    <w:rsid w:val="00BC1991"/>
    <w:rsid w:val="00BD5224"/>
    <w:rsid w:val="00BD6B29"/>
    <w:rsid w:val="00BD6BA2"/>
    <w:rsid w:val="00BE43B7"/>
    <w:rsid w:val="00BE68BB"/>
    <w:rsid w:val="00BF63FF"/>
    <w:rsid w:val="00C11212"/>
    <w:rsid w:val="00C134E3"/>
    <w:rsid w:val="00C14D4F"/>
    <w:rsid w:val="00C246B3"/>
    <w:rsid w:val="00C258C4"/>
    <w:rsid w:val="00C25DD3"/>
    <w:rsid w:val="00C271C1"/>
    <w:rsid w:val="00C31E42"/>
    <w:rsid w:val="00C34C9F"/>
    <w:rsid w:val="00C35806"/>
    <w:rsid w:val="00C46150"/>
    <w:rsid w:val="00C5151F"/>
    <w:rsid w:val="00C537DE"/>
    <w:rsid w:val="00C57831"/>
    <w:rsid w:val="00C63159"/>
    <w:rsid w:val="00C63EA8"/>
    <w:rsid w:val="00C65E22"/>
    <w:rsid w:val="00C80039"/>
    <w:rsid w:val="00CB031B"/>
    <w:rsid w:val="00CB0B8F"/>
    <w:rsid w:val="00CB49AD"/>
    <w:rsid w:val="00CB4F0F"/>
    <w:rsid w:val="00CB53D8"/>
    <w:rsid w:val="00CC0AF3"/>
    <w:rsid w:val="00CC3056"/>
    <w:rsid w:val="00CC46B2"/>
    <w:rsid w:val="00CC68DA"/>
    <w:rsid w:val="00CD0817"/>
    <w:rsid w:val="00CD1475"/>
    <w:rsid w:val="00CD152B"/>
    <w:rsid w:val="00CD3D7F"/>
    <w:rsid w:val="00CD7BA9"/>
    <w:rsid w:val="00CE2954"/>
    <w:rsid w:val="00CE2C91"/>
    <w:rsid w:val="00CE7259"/>
    <w:rsid w:val="00CE790C"/>
    <w:rsid w:val="00CF19D3"/>
    <w:rsid w:val="00CF45B0"/>
    <w:rsid w:val="00D07067"/>
    <w:rsid w:val="00D2322F"/>
    <w:rsid w:val="00D2734C"/>
    <w:rsid w:val="00D318C5"/>
    <w:rsid w:val="00D44F9F"/>
    <w:rsid w:val="00D515E8"/>
    <w:rsid w:val="00D53C8E"/>
    <w:rsid w:val="00D60CEE"/>
    <w:rsid w:val="00D611F7"/>
    <w:rsid w:val="00D62017"/>
    <w:rsid w:val="00D66EED"/>
    <w:rsid w:val="00D722D3"/>
    <w:rsid w:val="00D83E2A"/>
    <w:rsid w:val="00D9131A"/>
    <w:rsid w:val="00D93441"/>
    <w:rsid w:val="00D966CB"/>
    <w:rsid w:val="00DA0281"/>
    <w:rsid w:val="00DA35A5"/>
    <w:rsid w:val="00DA56BD"/>
    <w:rsid w:val="00DA7DB5"/>
    <w:rsid w:val="00DB08F9"/>
    <w:rsid w:val="00DC04AF"/>
    <w:rsid w:val="00DD2782"/>
    <w:rsid w:val="00DD4A08"/>
    <w:rsid w:val="00DD67F4"/>
    <w:rsid w:val="00DD7280"/>
    <w:rsid w:val="00DE1604"/>
    <w:rsid w:val="00DE4723"/>
    <w:rsid w:val="00E114CF"/>
    <w:rsid w:val="00E243C9"/>
    <w:rsid w:val="00E25234"/>
    <w:rsid w:val="00E268FE"/>
    <w:rsid w:val="00E26EE5"/>
    <w:rsid w:val="00E27333"/>
    <w:rsid w:val="00E31610"/>
    <w:rsid w:val="00E3688D"/>
    <w:rsid w:val="00E44276"/>
    <w:rsid w:val="00E46355"/>
    <w:rsid w:val="00E51583"/>
    <w:rsid w:val="00E5561D"/>
    <w:rsid w:val="00E56DD5"/>
    <w:rsid w:val="00E573FD"/>
    <w:rsid w:val="00E57FA1"/>
    <w:rsid w:val="00E61599"/>
    <w:rsid w:val="00E669E5"/>
    <w:rsid w:val="00E73E2F"/>
    <w:rsid w:val="00E85F8D"/>
    <w:rsid w:val="00EA0659"/>
    <w:rsid w:val="00EA5AE3"/>
    <w:rsid w:val="00EA7663"/>
    <w:rsid w:val="00EB1FBF"/>
    <w:rsid w:val="00EC60F6"/>
    <w:rsid w:val="00EC7CB9"/>
    <w:rsid w:val="00ED0678"/>
    <w:rsid w:val="00ED14B8"/>
    <w:rsid w:val="00ED1677"/>
    <w:rsid w:val="00EE07B9"/>
    <w:rsid w:val="00EE27A2"/>
    <w:rsid w:val="00EE4E9C"/>
    <w:rsid w:val="00EE6BC9"/>
    <w:rsid w:val="00EE704E"/>
    <w:rsid w:val="00EF1A5F"/>
    <w:rsid w:val="00EF413B"/>
    <w:rsid w:val="00EF52CD"/>
    <w:rsid w:val="00EF609D"/>
    <w:rsid w:val="00EF6F5B"/>
    <w:rsid w:val="00F00ECC"/>
    <w:rsid w:val="00F0152B"/>
    <w:rsid w:val="00F01C16"/>
    <w:rsid w:val="00F04493"/>
    <w:rsid w:val="00F062DA"/>
    <w:rsid w:val="00F145F2"/>
    <w:rsid w:val="00F17907"/>
    <w:rsid w:val="00F25B1C"/>
    <w:rsid w:val="00F25C23"/>
    <w:rsid w:val="00F33914"/>
    <w:rsid w:val="00F36860"/>
    <w:rsid w:val="00F41B98"/>
    <w:rsid w:val="00F4243B"/>
    <w:rsid w:val="00F452CB"/>
    <w:rsid w:val="00F45B5F"/>
    <w:rsid w:val="00F500AC"/>
    <w:rsid w:val="00F5414D"/>
    <w:rsid w:val="00F60418"/>
    <w:rsid w:val="00F63828"/>
    <w:rsid w:val="00F64EC8"/>
    <w:rsid w:val="00F653A1"/>
    <w:rsid w:val="00F66EDE"/>
    <w:rsid w:val="00F6754D"/>
    <w:rsid w:val="00F814DE"/>
    <w:rsid w:val="00F81C02"/>
    <w:rsid w:val="00F831CC"/>
    <w:rsid w:val="00F85DCF"/>
    <w:rsid w:val="00F86E71"/>
    <w:rsid w:val="00F87ED6"/>
    <w:rsid w:val="00F903C8"/>
    <w:rsid w:val="00F91C65"/>
    <w:rsid w:val="00F9346E"/>
    <w:rsid w:val="00F9427D"/>
    <w:rsid w:val="00F94721"/>
    <w:rsid w:val="00FA044B"/>
    <w:rsid w:val="00FA574C"/>
    <w:rsid w:val="00FA603A"/>
    <w:rsid w:val="00FB14F8"/>
    <w:rsid w:val="00FC38AA"/>
    <w:rsid w:val="00FC6551"/>
    <w:rsid w:val="00FD7DC2"/>
    <w:rsid w:val="00FE2632"/>
    <w:rsid w:val="00FE3C16"/>
    <w:rsid w:val="00FE4E06"/>
    <w:rsid w:val="00FF4E24"/>
    <w:rsid w:val="00FF7429"/>
    <w:rsid w:val="00FF7CC1"/>
    <w:rsid w:val="1334FDF4"/>
    <w:rsid w:val="181189A4"/>
    <w:rsid w:val="1C3881AF"/>
    <w:rsid w:val="27A20C53"/>
    <w:rsid w:val="2A5ED521"/>
    <w:rsid w:val="3C8BD0C1"/>
    <w:rsid w:val="3F29FE1F"/>
    <w:rsid w:val="42A70B8E"/>
    <w:rsid w:val="42DE1822"/>
    <w:rsid w:val="499720F1"/>
    <w:rsid w:val="4A186FF5"/>
    <w:rsid w:val="4D80A473"/>
    <w:rsid w:val="52E90E9B"/>
    <w:rsid w:val="60AF59F7"/>
    <w:rsid w:val="62500DD9"/>
    <w:rsid w:val="6D790710"/>
    <w:rsid w:val="6EB7E54E"/>
    <w:rsid w:val="74B59BAD"/>
    <w:rsid w:val="79A0A6A5"/>
    <w:rsid w:val="7F1DA7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079D4"/>
  <w15:chartTrackingRefBased/>
  <w15:docId w15:val="{4B30B4EC-D33C-4112-9E80-30AAB528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D6A"/>
    <w:pPr>
      <w:spacing w:after="360" w:line="360" w:lineRule="auto"/>
    </w:pPr>
    <w:rPr>
      <w:rFonts w:ascii="Calibri" w:hAnsi="Calibri" w:cs="Open Sans"/>
      <w:sz w:val="24"/>
    </w:rPr>
  </w:style>
  <w:style w:type="paragraph" w:styleId="Heading1">
    <w:name w:val="heading 1"/>
    <w:basedOn w:val="Normal"/>
    <w:next w:val="Normal"/>
    <w:link w:val="Heading1Char"/>
    <w:uiPriority w:val="9"/>
    <w:qFormat/>
    <w:rsid w:val="00B23D6A"/>
    <w:pPr>
      <w:keepNext/>
      <w:keepLines/>
      <w:spacing w:before="360" w:after="240" w:line="240" w:lineRule="auto"/>
      <w:outlineLvl w:val="0"/>
    </w:pPr>
    <w:rPr>
      <w:rFonts w:asciiTheme="majorHAnsi" w:eastAsiaTheme="majorEastAsia" w:hAnsiTheme="majorHAnsi"/>
      <w:color w:val="712177"/>
      <w:sz w:val="40"/>
      <w:szCs w:val="32"/>
    </w:rPr>
  </w:style>
  <w:style w:type="paragraph" w:styleId="Heading2">
    <w:name w:val="heading 2"/>
    <w:basedOn w:val="Normal"/>
    <w:next w:val="Normal"/>
    <w:link w:val="Heading2Char"/>
    <w:uiPriority w:val="9"/>
    <w:unhideWhenUsed/>
    <w:qFormat/>
    <w:rsid w:val="00B23D6A"/>
    <w:pPr>
      <w:keepNext/>
      <w:keepLines/>
      <w:spacing w:before="360" w:after="240" w:line="240" w:lineRule="auto"/>
      <w:outlineLvl w:val="1"/>
    </w:pPr>
    <w:rPr>
      <w:rFonts w:asciiTheme="majorHAnsi" w:eastAsiaTheme="majorEastAsia" w:hAnsiTheme="majorHAnsi"/>
      <w:bCs/>
      <w:color w:val="712177"/>
      <w:sz w:val="32"/>
    </w:rPr>
  </w:style>
  <w:style w:type="paragraph" w:styleId="Heading3">
    <w:name w:val="heading 3"/>
    <w:basedOn w:val="Normal"/>
    <w:next w:val="Normal"/>
    <w:link w:val="Heading3Char"/>
    <w:uiPriority w:val="9"/>
    <w:unhideWhenUsed/>
    <w:qFormat/>
    <w:rsid w:val="00B23D6A"/>
    <w:pPr>
      <w:keepNext/>
      <w:keepLines/>
      <w:spacing w:before="360" w:after="240" w:line="240" w:lineRule="auto"/>
      <w:outlineLvl w:val="2"/>
    </w:pPr>
    <w:rPr>
      <w:rFonts w:asciiTheme="majorHAnsi" w:eastAsiaTheme="majorEastAsia" w:hAnsiTheme="majorHAnsi" w:cstheme="majorBidi"/>
      <w:color w:val="712177"/>
      <w:sz w:val="28"/>
      <w:szCs w:val="24"/>
    </w:rPr>
  </w:style>
  <w:style w:type="paragraph" w:styleId="Heading4">
    <w:name w:val="heading 4"/>
    <w:basedOn w:val="Normal"/>
    <w:next w:val="Normal"/>
    <w:link w:val="Heading4Char"/>
    <w:uiPriority w:val="9"/>
    <w:unhideWhenUsed/>
    <w:qFormat/>
    <w:rsid w:val="00B23D6A"/>
    <w:pPr>
      <w:keepNext/>
      <w:keepLines/>
      <w:spacing w:before="360" w:after="240" w:line="240" w:lineRule="auto"/>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rsid w:val="002614B8"/>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A8156B"/>
    <w:pPr>
      <w:keepNext/>
      <w:keepLines/>
      <w:spacing w:before="40" w:after="0"/>
      <w:outlineLvl w:val="5"/>
    </w:pPr>
    <w:rPr>
      <w:rFonts w:asciiTheme="majorHAnsi" w:eastAsiaTheme="majorEastAsia" w:hAnsiTheme="majorHAnsi" w:cstheme="majorBidi"/>
      <w:color w:val="38103B" w:themeColor="accent1" w:themeShade="7F"/>
    </w:rPr>
  </w:style>
  <w:style w:type="paragraph" w:styleId="Heading7">
    <w:name w:val="heading 7"/>
    <w:basedOn w:val="Normal"/>
    <w:next w:val="Normal"/>
    <w:link w:val="Heading7Char"/>
    <w:uiPriority w:val="9"/>
    <w:semiHidden/>
    <w:unhideWhenUsed/>
    <w:qFormat/>
    <w:rsid w:val="00A8156B"/>
    <w:pPr>
      <w:keepNext/>
      <w:keepLines/>
      <w:spacing w:before="40" w:after="0"/>
      <w:outlineLvl w:val="6"/>
    </w:pPr>
    <w:rPr>
      <w:rFonts w:asciiTheme="majorHAnsi" w:eastAsiaTheme="majorEastAsia" w:hAnsiTheme="majorHAnsi" w:cstheme="majorBidi"/>
      <w:i/>
      <w:iCs/>
      <w:color w:val="38103B" w:themeColor="accent1" w:themeShade="7F"/>
    </w:rPr>
  </w:style>
  <w:style w:type="paragraph" w:styleId="Heading8">
    <w:name w:val="heading 8"/>
    <w:basedOn w:val="Normal"/>
    <w:next w:val="Normal"/>
    <w:link w:val="Heading8Char"/>
    <w:uiPriority w:val="9"/>
    <w:semiHidden/>
    <w:unhideWhenUsed/>
    <w:qFormat/>
    <w:rsid w:val="00A8156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156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D6A"/>
    <w:rPr>
      <w:rFonts w:asciiTheme="majorHAnsi" w:eastAsiaTheme="majorEastAsia" w:hAnsiTheme="majorHAnsi" w:cs="Open Sans"/>
      <w:color w:val="712177"/>
      <w:sz w:val="40"/>
      <w:szCs w:val="32"/>
    </w:rPr>
  </w:style>
  <w:style w:type="character" w:customStyle="1" w:styleId="Heading2Char">
    <w:name w:val="Heading 2 Char"/>
    <w:basedOn w:val="DefaultParagraphFont"/>
    <w:link w:val="Heading2"/>
    <w:uiPriority w:val="9"/>
    <w:rsid w:val="00B23D6A"/>
    <w:rPr>
      <w:rFonts w:asciiTheme="majorHAnsi" w:eastAsiaTheme="majorEastAsia" w:hAnsiTheme="majorHAnsi" w:cs="Open Sans"/>
      <w:bCs/>
      <w:color w:val="712177"/>
      <w:sz w:val="32"/>
    </w:rPr>
  </w:style>
  <w:style w:type="paragraph" w:styleId="Header">
    <w:name w:val="header"/>
    <w:basedOn w:val="Normal"/>
    <w:link w:val="HeaderChar"/>
    <w:uiPriority w:val="99"/>
    <w:unhideWhenUsed/>
    <w:rsid w:val="007E5B65"/>
    <w:pPr>
      <w:tabs>
        <w:tab w:val="center" w:pos="4513"/>
        <w:tab w:val="right" w:pos="9026"/>
      </w:tabs>
      <w:spacing w:after="0"/>
    </w:pPr>
  </w:style>
  <w:style w:type="character" w:customStyle="1" w:styleId="HeaderChar">
    <w:name w:val="Header Char"/>
    <w:basedOn w:val="DefaultParagraphFont"/>
    <w:link w:val="Header"/>
    <w:uiPriority w:val="99"/>
    <w:rsid w:val="007E5B65"/>
    <w:rPr>
      <w:rFonts w:ascii="Open Sans" w:hAnsi="Open Sans" w:cs="Open Sans"/>
    </w:rPr>
  </w:style>
  <w:style w:type="paragraph" w:styleId="Footer">
    <w:name w:val="footer"/>
    <w:basedOn w:val="Normal"/>
    <w:link w:val="FooterChar"/>
    <w:uiPriority w:val="99"/>
    <w:unhideWhenUsed/>
    <w:rsid w:val="007E5B65"/>
    <w:pPr>
      <w:tabs>
        <w:tab w:val="center" w:pos="4513"/>
        <w:tab w:val="right" w:pos="9026"/>
      </w:tabs>
      <w:spacing w:after="0"/>
    </w:pPr>
  </w:style>
  <w:style w:type="character" w:customStyle="1" w:styleId="FooterChar">
    <w:name w:val="Footer Char"/>
    <w:basedOn w:val="DefaultParagraphFont"/>
    <w:link w:val="Footer"/>
    <w:uiPriority w:val="99"/>
    <w:rsid w:val="007E5B65"/>
    <w:rPr>
      <w:rFonts w:ascii="Open Sans" w:hAnsi="Open Sans" w:cs="Open Sans"/>
    </w:rPr>
  </w:style>
  <w:style w:type="paragraph" w:styleId="BalloonText">
    <w:name w:val="Balloon Text"/>
    <w:basedOn w:val="Normal"/>
    <w:link w:val="BalloonTextChar"/>
    <w:uiPriority w:val="99"/>
    <w:semiHidden/>
    <w:unhideWhenUsed/>
    <w:rsid w:val="00A8156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156B"/>
    <w:rPr>
      <w:rFonts w:ascii="Segoe UI" w:hAnsi="Segoe UI" w:cs="Segoe UI"/>
      <w:sz w:val="18"/>
      <w:szCs w:val="18"/>
    </w:rPr>
  </w:style>
  <w:style w:type="paragraph" w:styleId="Bibliography">
    <w:name w:val="Bibliography"/>
    <w:basedOn w:val="Normal"/>
    <w:next w:val="Normal"/>
    <w:uiPriority w:val="37"/>
    <w:semiHidden/>
    <w:unhideWhenUsed/>
    <w:rsid w:val="00A8156B"/>
  </w:style>
  <w:style w:type="paragraph" w:styleId="BlockText">
    <w:name w:val="Block Text"/>
    <w:basedOn w:val="Normal"/>
    <w:uiPriority w:val="99"/>
    <w:semiHidden/>
    <w:unhideWhenUsed/>
    <w:rsid w:val="00A8156B"/>
    <w:pPr>
      <w:pBdr>
        <w:top w:val="single" w:sz="2" w:space="10" w:color="712177" w:themeColor="accent1"/>
        <w:left w:val="single" w:sz="2" w:space="10" w:color="712177" w:themeColor="accent1"/>
        <w:bottom w:val="single" w:sz="2" w:space="10" w:color="712177" w:themeColor="accent1"/>
        <w:right w:val="single" w:sz="2" w:space="10" w:color="712177" w:themeColor="accent1"/>
      </w:pBdr>
      <w:ind w:left="1152" w:right="1152"/>
    </w:pPr>
    <w:rPr>
      <w:rFonts w:eastAsiaTheme="minorEastAsia" w:cstheme="minorBidi"/>
      <w:i/>
      <w:iCs/>
      <w:color w:val="712177" w:themeColor="accent1"/>
    </w:rPr>
  </w:style>
  <w:style w:type="paragraph" w:styleId="BodyText">
    <w:name w:val="Body Text"/>
    <w:basedOn w:val="Normal"/>
    <w:link w:val="BodyTextChar"/>
    <w:uiPriority w:val="99"/>
    <w:semiHidden/>
    <w:unhideWhenUsed/>
    <w:rsid w:val="00A8156B"/>
    <w:pPr>
      <w:spacing w:after="120"/>
    </w:pPr>
  </w:style>
  <w:style w:type="character" w:customStyle="1" w:styleId="BodyTextChar">
    <w:name w:val="Body Text Char"/>
    <w:basedOn w:val="DefaultParagraphFont"/>
    <w:link w:val="BodyText"/>
    <w:uiPriority w:val="99"/>
    <w:semiHidden/>
    <w:rsid w:val="00A8156B"/>
    <w:rPr>
      <w:rFonts w:ascii="Open Sans" w:hAnsi="Open Sans" w:cs="Open Sans"/>
    </w:rPr>
  </w:style>
  <w:style w:type="paragraph" w:styleId="BodyText2">
    <w:name w:val="Body Text 2"/>
    <w:basedOn w:val="Normal"/>
    <w:link w:val="BodyText2Char"/>
    <w:uiPriority w:val="99"/>
    <w:semiHidden/>
    <w:unhideWhenUsed/>
    <w:rsid w:val="00A8156B"/>
    <w:pPr>
      <w:spacing w:after="120" w:line="480" w:lineRule="auto"/>
    </w:pPr>
  </w:style>
  <w:style w:type="character" w:customStyle="1" w:styleId="BodyText2Char">
    <w:name w:val="Body Text 2 Char"/>
    <w:basedOn w:val="DefaultParagraphFont"/>
    <w:link w:val="BodyText2"/>
    <w:uiPriority w:val="99"/>
    <w:semiHidden/>
    <w:rsid w:val="00A8156B"/>
    <w:rPr>
      <w:rFonts w:ascii="Open Sans" w:hAnsi="Open Sans" w:cs="Open Sans"/>
    </w:rPr>
  </w:style>
  <w:style w:type="paragraph" w:styleId="BodyText3">
    <w:name w:val="Body Text 3"/>
    <w:basedOn w:val="Normal"/>
    <w:link w:val="BodyText3Char"/>
    <w:uiPriority w:val="99"/>
    <w:semiHidden/>
    <w:unhideWhenUsed/>
    <w:rsid w:val="00A8156B"/>
    <w:pPr>
      <w:spacing w:after="120"/>
    </w:pPr>
    <w:rPr>
      <w:sz w:val="16"/>
      <w:szCs w:val="16"/>
    </w:rPr>
  </w:style>
  <w:style w:type="character" w:customStyle="1" w:styleId="BodyText3Char">
    <w:name w:val="Body Text 3 Char"/>
    <w:basedOn w:val="DefaultParagraphFont"/>
    <w:link w:val="BodyText3"/>
    <w:uiPriority w:val="99"/>
    <w:semiHidden/>
    <w:rsid w:val="00A8156B"/>
    <w:rPr>
      <w:rFonts w:ascii="Open Sans" w:hAnsi="Open Sans" w:cs="Open Sans"/>
      <w:sz w:val="16"/>
      <w:szCs w:val="16"/>
    </w:rPr>
  </w:style>
  <w:style w:type="paragraph" w:styleId="BodyTextFirstIndent">
    <w:name w:val="Body Text First Indent"/>
    <w:basedOn w:val="BodyText"/>
    <w:link w:val="BodyTextFirstIndentChar"/>
    <w:uiPriority w:val="99"/>
    <w:semiHidden/>
    <w:unhideWhenUsed/>
    <w:rsid w:val="00A8156B"/>
    <w:pPr>
      <w:spacing w:after="160"/>
      <w:ind w:firstLine="360"/>
    </w:pPr>
  </w:style>
  <w:style w:type="character" w:customStyle="1" w:styleId="BodyTextFirstIndentChar">
    <w:name w:val="Body Text First Indent Char"/>
    <w:basedOn w:val="BodyTextChar"/>
    <w:link w:val="BodyTextFirstIndent"/>
    <w:uiPriority w:val="99"/>
    <w:semiHidden/>
    <w:rsid w:val="00A8156B"/>
    <w:rPr>
      <w:rFonts w:ascii="Open Sans" w:hAnsi="Open Sans" w:cs="Open Sans"/>
    </w:rPr>
  </w:style>
  <w:style w:type="paragraph" w:styleId="BodyTextIndent">
    <w:name w:val="Body Text Indent"/>
    <w:basedOn w:val="Normal"/>
    <w:link w:val="BodyTextIndentChar"/>
    <w:uiPriority w:val="99"/>
    <w:semiHidden/>
    <w:unhideWhenUsed/>
    <w:rsid w:val="00A8156B"/>
    <w:pPr>
      <w:spacing w:after="120"/>
      <w:ind w:left="283"/>
    </w:pPr>
  </w:style>
  <w:style w:type="character" w:customStyle="1" w:styleId="BodyTextIndentChar">
    <w:name w:val="Body Text Indent Char"/>
    <w:basedOn w:val="DefaultParagraphFont"/>
    <w:link w:val="BodyTextIndent"/>
    <w:uiPriority w:val="99"/>
    <w:semiHidden/>
    <w:rsid w:val="00A8156B"/>
    <w:rPr>
      <w:rFonts w:ascii="Open Sans" w:hAnsi="Open Sans" w:cs="Open Sans"/>
    </w:rPr>
  </w:style>
  <w:style w:type="paragraph" w:styleId="BodyTextFirstIndent2">
    <w:name w:val="Body Text First Indent 2"/>
    <w:basedOn w:val="BodyTextIndent"/>
    <w:link w:val="BodyTextFirstIndent2Char"/>
    <w:uiPriority w:val="99"/>
    <w:semiHidden/>
    <w:unhideWhenUsed/>
    <w:rsid w:val="00A8156B"/>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A8156B"/>
    <w:rPr>
      <w:rFonts w:ascii="Open Sans" w:hAnsi="Open Sans" w:cs="Open Sans"/>
    </w:rPr>
  </w:style>
  <w:style w:type="paragraph" w:styleId="BodyTextIndent2">
    <w:name w:val="Body Text Indent 2"/>
    <w:basedOn w:val="Normal"/>
    <w:link w:val="BodyTextIndent2Char"/>
    <w:uiPriority w:val="99"/>
    <w:semiHidden/>
    <w:unhideWhenUsed/>
    <w:rsid w:val="00A8156B"/>
    <w:pPr>
      <w:spacing w:after="120" w:line="480" w:lineRule="auto"/>
      <w:ind w:left="283"/>
    </w:pPr>
  </w:style>
  <w:style w:type="character" w:customStyle="1" w:styleId="BodyTextIndent2Char">
    <w:name w:val="Body Text Indent 2 Char"/>
    <w:basedOn w:val="DefaultParagraphFont"/>
    <w:link w:val="BodyTextIndent2"/>
    <w:uiPriority w:val="99"/>
    <w:semiHidden/>
    <w:rsid w:val="00A8156B"/>
    <w:rPr>
      <w:rFonts w:ascii="Open Sans" w:hAnsi="Open Sans" w:cs="Open Sans"/>
    </w:rPr>
  </w:style>
  <w:style w:type="paragraph" w:styleId="BodyTextIndent3">
    <w:name w:val="Body Text Indent 3"/>
    <w:basedOn w:val="Normal"/>
    <w:link w:val="BodyTextIndent3Char"/>
    <w:uiPriority w:val="99"/>
    <w:semiHidden/>
    <w:unhideWhenUsed/>
    <w:rsid w:val="00A8156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8156B"/>
    <w:rPr>
      <w:rFonts w:ascii="Open Sans" w:hAnsi="Open Sans" w:cs="Open Sans"/>
      <w:sz w:val="16"/>
      <w:szCs w:val="16"/>
    </w:rPr>
  </w:style>
  <w:style w:type="paragraph" w:styleId="Caption">
    <w:name w:val="caption"/>
    <w:basedOn w:val="Normal"/>
    <w:next w:val="Normal"/>
    <w:uiPriority w:val="35"/>
    <w:semiHidden/>
    <w:unhideWhenUsed/>
    <w:qFormat/>
    <w:rsid w:val="00A8156B"/>
    <w:pPr>
      <w:spacing w:after="200"/>
    </w:pPr>
    <w:rPr>
      <w:i/>
      <w:iCs/>
      <w:color w:val="262626" w:themeColor="text2"/>
      <w:sz w:val="18"/>
      <w:szCs w:val="18"/>
    </w:rPr>
  </w:style>
  <w:style w:type="paragraph" w:styleId="Closing">
    <w:name w:val="Closing"/>
    <w:basedOn w:val="Normal"/>
    <w:link w:val="ClosingChar"/>
    <w:uiPriority w:val="99"/>
    <w:semiHidden/>
    <w:unhideWhenUsed/>
    <w:rsid w:val="00A8156B"/>
    <w:pPr>
      <w:spacing w:after="0"/>
      <w:ind w:left="4252"/>
    </w:pPr>
  </w:style>
  <w:style w:type="character" w:customStyle="1" w:styleId="ClosingChar">
    <w:name w:val="Closing Char"/>
    <w:basedOn w:val="DefaultParagraphFont"/>
    <w:link w:val="Closing"/>
    <w:uiPriority w:val="99"/>
    <w:semiHidden/>
    <w:rsid w:val="00A8156B"/>
    <w:rPr>
      <w:rFonts w:ascii="Open Sans" w:hAnsi="Open Sans" w:cs="Open Sans"/>
    </w:rPr>
  </w:style>
  <w:style w:type="paragraph" w:styleId="CommentText">
    <w:name w:val="annotation text"/>
    <w:basedOn w:val="Normal"/>
    <w:link w:val="CommentTextChar"/>
    <w:uiPriority w:val="99"/>
    <w:unhideWhenUsed/>
    <w:rsid w:val="00A8156B"/>
    <w:rPr>
      <w:sz w:val="20"/>
      <w:szCs w:val="20"/>
    </w:rPr>
  </w:style>
  <w:style w:type="character" w:customStyle="1" w:styleId="CommentTextChar">
    <w:name w:val="Comment Text Char"/>
    <w:basedOn w:val="DefaultParagraphFont"/>
    <w:link w:val="CommentText"/>
    <w:uiPriority w:val="99"/>
    <w:rsid w:val="00A8156B"/>
    <w:rPr>
      <w:rFonts w:ascii="Open Sans" w:hAnsi="Open Sans" w:cs="Open Sans"/>
      <w:sz w:val="20"/>
      <w:szCs w:val="20"/>
    </w:rPr>
  </w:style>
  <w:style w:type="paragraph" w:styleId="CommentSubject">
    <w:name w:val="annotation subject"/>
    <w:basedOn w:val="CommentText"/>
    <w:next w:val="CommentText"/>
    <w:link w:val="CommentSubjectChar"/>
    <w:uiPriority w:val="99"/>
    <w:semiHidden/>
    <w:unhideWhenUsed/>
    <w:rsid w:val="00A8156B"/>
    <w:rPr>
      <w:b/>
      <w:bCs/>
    </w:rPr>
  </w:style>
  <w:style w:type="character" w:customStyle="1" w:styleId="CommentSubjectChar">
    <w:name w:val="Comment Subject Char"/>
    <w:basedOn w:val="CommentTextChar"/>
    <w:link w:val="CommentSubject"/>
    <w:uiPriority w:val="99"/>
    <w:semiHidden/>
    <w:rsid w:val="00A8156B"/>
    <w:rPr>
      <w:rFonts w:ascii="Open Sans" w:hAnsi="Open Sans" w:cs="Open Sans"/>
      <w:b/>
      <w:bCs/>
      <w:sz w:val="20"/>
      <w:szCs w:val="20"/>
    </w:rPr>
  </w:style>
  <w:style w:type="paragraph" w:styleId="Date">
    <w:name w:val="Date"/>
    <w:basedOn w:val="Normal"/>
    <w:next w:val="Normal"/>
    <w:link w:val="DateChar"/>
    <w:uiPriority w:val="99"/>
    <w:semiHidden/>
    <w:unhideWhenUsed/>
    <w:rsid w:val="00A8156B"/>
  </w:style>
  <w:style w:type="character" w:customStyle="1" w:styleId="DateChar">
    <w:name w:val="Date Char"/>
    <w:basedOn w:val="DefaultParagraphFont"/>
    <w:link w:val="Date"/>
    <w:uiPriority w:val="99"/>
    <w:semiHidden/>
    <w:rsid w:val="00A8156B"/>
    <w:rPr>
      <w:rFonts w:ascii="Open Sans" w:hAnsi="Open Sans" w:cs="Open Sans"/>
    </w:rPr>
  </w:style>
  <w:style w:type="paragraph" w:styleId="DocumentMap">
    <w:name w:val="Document Map"/>
    <w:basedOn w:val="Normal"/>
    <w:link w:val="DocumentMapChar"/>
    <w:uiPriority w:val="99"/>
    <w:semiHidden/>
    <w:unhideWhenUsed/>
    <w:rsid w:val="00A8156B"/>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8156B"/>
    <w:rPr>
      <w:rFonts w:ascii="Segoe UI" w:hAnsi="Segoe UI" w:cs="Segoe UI"/>
      <w:sz w:val="16"/>
      <w:szCs w:val="16"/>
    </w:rPr>
  </w:style>
  <w:style w:type="paragraph" w:styleId="EmailSignature">
    <w:name w:val="E-mail Signature"/>
    <w:basedOn w:val="Normal"/>
    <w:link w:val="EmailSignatureChar"/>
    <w:uiPriority w:val="99"/>
    <w:semiHidden/>
    <w:unhideWhenUsed/>
    <w:rsid w:val="00A8156B"/>
    <w:pPr>
      <w:spacing w:after="0"/>
    </w:pPr>
  </w:style>
  <w:style w:type="character" w:customStyle="1" w:styleId="EmailSignatureChar">
    <w:name w:val="Email Signature Char"/>
    <w:basedOn w:val="DefaultParagraphFont"/>
    <w:link w:val="EmailSignature"/>
    <w:uiPriority w:val="99"/>
    <w:semiHidden/>
    <w:rsid w:val="00A8156B"/>
    <w:rPr>
      <w:rFonts w:ascii="Open Sans" w:hAnsi="Open Sans" w:cs="Open Sans"/>
    </w:rPr>
  </w:style>
  <w:style w:type="paragraph" w:styleId="EndnoteText">
    <w:name w:val="endnote text"/>
    <w:basedOn w:val="Normal"/>
    <w:link w:val="EndnoteTextChar"/>
    <w:uiPriority w:val="99"/>
    <w:semiHidden/>
    <w:unhideWhenUsed/>
    <w:rsid w:val="00A8156B"/>
    <w:pPr>
      <w:spacing w:after="0"/>
    </w:pPr>
    <w:rPr>
      <w:sz w:val="20"/>
      <w:szCs w:val="20"/>
    </w:rPr>
  </w:style>
  <w:style w:type="character" w:customStyle="1" w:styleId="EndnoteTextChar">
    <w:name w:val="Endnote Text Char"/>
    <w:basedOn w:val="DefaultParagraphFont"/>
    <w:link w:val="EndnoteText"/>
    <w:uiPriority w:val="99"/>
    <w:semiHidden/>
    <w:rsid w:val="00A8156B"/>
    <w:rPr>
      <w:rFonts w:ascii="Open Sans" w:hAnsi="Open Sans" w:cs="Open Sans"/>
      <w:sz w:val="20"/>
      <w:szCs w:val="20"/>
    </w:rPr>
  </w:style>
  <w:style w:type="paragraph" w:styleId="EnvelopeAddress">
    <w:name w:val="envelope address"/>
    <w:basedOn w:val="Normal"/>
    <w:uiPriority w:val="99"/>
    <w:semiHidden/>
    <w:unhideWhenUsed/>
    <w:rsid w:val="00A8156B"/>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A8156B"/>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A8156B"/>
    <w:pPr>
      <w:spacing w:after="0"/>
    </w:pPr>
    <w:rPr>
      <w:sz w:val="20"/>
      <w:szCs w:val="20"/>
    </w:rPr>
  </w:style>
  <w:style w:type="character" w:customStyle="1" w:styleId="FootnoteTextChar">
    <w:name w:val="Footnote Text Char"/>
    <w:basedOn w:val="DefaultParagraphFont"/>
    <w:link w:val="FootnoteText"/>
    <w:uiPriority w:val="99"/>
    <w:semiHidden/>
    <w:rsid w:val="00A8156B"/>
    <w:rPr>
      <w:rFonts w:ascii="Open Sans" w:hAnsi="Open Sans" w:cs="Open Sans"/>
      <w:sz w:val="20"/>
      <w:szCs w:val="20"/>
    </w:rPr>
  </w:style>
  <w:style w:type="character" w:customStyle="1" w:styleId="Heading3Char">
    <w:name w:val="Heading 3 Char"/>
    <w:basedOn w:val="DefaultParagraphFont"/>
    <w:link w:val="Heading3"/>
    <w:uiPriority w:val="9"/>
    <w:rsid w:val="00B23D6A"/>
    <w:rPr>
      <w:rFonts w:asciiTheme="majorHAnsi" w:eastAsiaTheme="majorEastAsia" w:hAnsiTheme="majorHAnsi" w:cstheme="majorBidi"/>
      <w:color w:val="712177"/>
      <w:sz w:val="28"/>
      <w:szCs w:val="24"/>
    </w:rPr>
  </w:style>
  <w:style w:type="character" w:customStyle="1" w:styleId="Heading4Char">
    <w:name w:val="Heading 4 Char"/>
    <w:basedOn w:val="DefaultParagraphFont"/>
    <w:link w:val="Heading4"/>
    <w:uiPriority w:val="9"/>
    <w:rsid w:val="00B23D6A"/>
    <w:rPr>
      <w:rFonts w:asciiTheme="majorHAnsi" w:eastAsiaTheme="majorEastAsia" w:hAnsiTheme="majorHAnsi" w:cstheme="majorBidi"/>
      <w:iCs/>
      <w:sz w:val="24"/>
    </w:rPr>
  </w:style>
  <w:style w:type="character" w:customStyle="1" w:styleId="Heading5Char">
    <w:name w:val="Heading 5 Char"/>
    <w:basedOn w:val="DefaultParagraphFont"/>
    <w:link w:val="Heading5"/>
    <w:uiPriority w:val="9"/>
    <w:semiHidden/>
    <w:rsid w:val="002614B8"/>
    <w:rPr>
      <w:rFonts w:asciiTheme="majorHAnsi" w:eastAsiaTheme="majorEastAsia" w:hAnsiTheme="majorHAnsi" w:cstheme="majorBidi"/>
      <w:sz w:val="24"/>
    </w:rPr>
  </w:style>
  <w:style w:type="character" w:customStyle="1" w:styleId="Heading6Char">
    <w:name w:val="Heading 6 Char"/>
    <w:basedOn w:val="DefaultParagraphFont"/>
    <w:link w:val="Heading6"/>
    <w:uiPriority w:val="9"/>
    <w:semiHidden/>
    <w:rsid w:val="00A8156B"/>
    <w:rPr>
      <w:rFonts w:asciiTheme="majorHAnsi" w:eastAsiaTheme="majorEastAsia" w:hAnsiTheme="majorHAnsi" w:cstheme="majorBidi"/>
      <w:color w:val="38103B" w:themeColor="accent1" w:themeShade="7F"/>
    </w:rPr>
  </w:style>
  <w:style w:type="character" w:customStyle="1" w:styleId="Heading7Char">
    <w:name w:val="Heading 7 Char"/>
    <w:basedOn w:val="DefaultParagraphFont"/>
    <w:link w:val="Heading7"/>
    <w:uiPriority w:val="9"/>
    <w:semiHidden/>
    <w:rsid w:val="00A8156B"/>
    <w:rPr>
      <w:rFonts w:asciiTheme="majorHAnsi" w:eastAsiaTheme="majorEastAsia" w:hAnsiTheme="majorHAnsi" w:cstheme="majorBidi"/>
      <w:i/>
      <w:iCs/>
      <w:color w:val="38103B" w:themeColor="accent1" w:themeShade="7F"/>
    </w:rPr>
  </w:style>
  <w:style w:type="character" w:customStyle="1" w:styleId="Heading8Char">
    <w:name w:val="Heading 8 Char"/>
    <w:basedOn w:val="DefaultParagraphFont"/>
    <w:link w:val="Heading8"/>
    <w:uiPriority w:val="9"/>
    <w:semiHidden/>
    <w:rsid w:val="00A815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156B"/>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A8156B"/>
    <w:pPr>
      <w:spacing w:after="0"/>
    </w:pPr>
    <w:rPr>
      <w:i/>
      <w:iCs/>
    </w:rPr>
  </w:style>
  <w:style w:type="character" w:customStyle="1" w:styleId="HTMLAddressChar">
    <w:name w:val="HTML Address Char"/>
    <w:basedOn w:val="DefaultParagraphFont"/>
    <w:link w:val="HTMLAddress"/>
    <w:uiPriority w:val="99"/>
    <w:semiHidden/>
    <w:rsid w:val="00A8156B"/>
    <w:rPr>
      <w:rFonts w:ascii="Open Sans" w:hAnsi="Open Sans" w:cs="Open Sans"/>
      <w:i/>
      <w:iCs/>
    </w:rPr>
  </w:style>
  <w:style w:type="paragraph" w:styleId="HTMLPreformatted">
    <w:name w:val="HTML Preformatted"/>
    <w:basedOn w:val="Normal"/>
    <w:link w:val="HTMLPreformattedChar"/>
    <w:uiPriority w:val="99"/>
    <w:semiHidden/>
    <w:unhideWhenUsed/>
    <w:rsid w:val="00A8156B"/>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156B"/>
    <w:rPr>
      <w:rFonts w:ascii="Consolas" w:hAnsi="Consolas" w:cs="Open Sans"/>
      <w:sz w:val="20"/>
      <w:szCs w:val="20"/>
    </w:rPr>
  </w:style>
  <w:style w:type="paragraph" w:styleId="Index1">
    <w:name w:val="index 1"/>
    <w:basedOn w:val="Normal"/>
    <w:next w:val="Normal"/>
    <w:autoRedefine/>
    <w:uiPriority w:val="99"/>
    <w:semiHidden/>
    <w:unhideWhenUsed/>
    <w:rsid w:val="00A8156B"/>
    <w:pPr>
      <w:spacing w:after="0"/>
      <w:ind w:left="220" w:hanging="220"/>
    </w:pPr>
  </w:style>
  <w:style w:type="paragraph" w:styleId="Index2">
    <w:name w:val="index 2"/>
    <w:basedOn w:val="Normal"/>
    <w:next w:val="Normal"/>
    <w:autoRedefine/>
    <w:uiPriority w:val="99"/>
    <w:semiHidden/>
    <w:unhideWhenUsed/>
    <w:rsid w:val="00A8156B"/>
    <w:pPr>
      <w:spacing w:after="0"/>
      <w:ind w:left="440" w:hanging="220"/>
    </w:pPr>
  </w:style>
  <w:style w:type="paragraph" w:styleId="Index3">
    <w:name w:val="index 3"/>
    <w:basedOn w:val="Normal"/>
    <w:next w:val="Normal"/>
    <w:autoRedefine/>
    <w:uiPriority w:val="99"/>
    <w:semiHidden/>
    <w:unhideWhenUsed/>
    <w:rsid w:val="00A8156B"/>
    <w:pPr>
      <w:spacing w:after="0"/>
      <w:ind w:left="660" w:hanging="220"/>
    </w:pPr>
  </w:style>
  <w:style w:type="paragraph" w:styleId="Index4">
    <w:name w:val="index 4"/>
    <w:basedOn w:val="Normal"/>
    <w:next w:val="Normal"/>
    <w:autoRedefine/>
    <w:uiPriority w:val="99"/>
    <w:semiHidden/>
    <w:unhideWhenUsed/>
    <w:rsid w:val="00A8156B"/>
    <w:pPr>
      <w:spacing w:after="0"/>
      <w:ind w:left="880" w:hanging="220"/>
    </w:pPr>
  </w:style>
  <w:style w:type="paragraph" w:styleId="Index5">
    <w:name w:val="index 5"/>
    <w:basedOn w:val="Normal"/>
    <w:next w:val="Normal"/>
    <w:autoRedefine/>
    <w:uiPriority w:val="99"/>
    <w:semiHidden/>
    <w:unhideWhenUsed/>
    <w:rsid w:val="00A8156B"/>
    <w:pPr>
      <w:spacing w:after="0"/>
      <w:ind w:left="1100" w:hanging="220"/>
    </w:pPr>
  </w:style>
  <w:style w:type="paragraph" w:styleId="Index6">
    <w:name w:val="index 6"/>
    <w:basedOn w:val="Normal"/>
    <w:next w:val="Normal"/>
    <w:autoRedefine/>
    <w:uiPriority w:val="99"/>
    <w:semiHidden/>
    <w:unhideWhenUsed/>
    <w:rsid w:val="00A8156B"/>
    <w:pPr>
      <w:spacing w:after="0"/>
      <w:ind w:left="1320" w:hanging="220"/>
    </w:pPr>
  </w:style>
  <w:style w:type="paragraph" w:styleId="Index7">
    <w:name w:val="index 7"/>
    <w:basedOn w:val="Normal"/>
    <w:next w:val="Normal"/>
    <w:autoRedefine/>
    <w:uiPriority w:val="99"/>
    <w:semiHidden/>
    <w:unhideWhenUsed/>
    <w:rsid w:val="00A8156B"/>
    <w:pPr>
      <w:spacing w:after="0"/>
      <w:ind w:left="1540" w:hanging="220"/>
    </w:pPr>
  </w:style>
  <w:style w:type="paragraph" w:styleId="Index8">
    <w:name w:val="index 8"/>
    <w:basedOn w:val="Normal"/>
    <w:next w:val="Normal"/>
    <w:autoRedefine/>
    <w:uiPriority w:val="99"/>
    <w:semiHidden/>
    <w:unhideWhenUsed/>
    <w:rsid w:val="00A8156B"/>
    <w:pPr>
      <w:spacing w:after="0"/>
      <w:ind w:left="1760" w:hanging="220"/>
    </w:pPr>
  </w:style>
  <w:style w:type="paragraph" w:styleId="Index9">
    <w:name w:val="index 9"/>
    <w:basedOn w:val="Normal"/>
    <w:next w:val="Normal"/>
    <w:autoRedefine/>
    <w:uiPriority w:val="99"/>
    <w:semiHidden/>
    <w:unhideWhenUsed/>
    <w:rsid w:val="00A8156B"/>
    <w:pPr>
      <w:spacing w:after="0"/>
      <w:ind w:left="1980" w:hanging="220"/>
    </w:pPr>
  </w:style>
  <w:style w:type="paragraph" w:styleId="IndexHeading">
    <w:name w:val="index heading"/>
    <w:basedOn w:val="Normal"/>
    <w:next w:val="Index1"/>
    <w:uiPriority w:val="99"/>
    <w:semiHidden/>
    <w:unhideWhenUsed/>
    <w:rsid w:val="00A8156B"/>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6743C"/>
    <w:pPr>
      <w:pBdr>
        <w:top w:val="single" w:sz="4" w:space="10" w:color="712177"/>
        <w:bottom w:val="single" w:sz="4" w:space="10" w:color="712177"/>
      </w:pBdr>
      <w:spacing w:before="360"/>
      <w:ind w:left="864" w:right="864"/>
      <w:jc w:val="center"/>
    </w:pPr>
    <w:rPr>
      <w:i/>
      <w:iCs/>
      <w:color w:val="712177"/>
    </w:rPr>
  </w:style>
  <w:style w:type="character" w:customStyle="1" w:styleId="IntenseQuoteChar">
    <w:name w:val="Intense Quote Char"/>
    <w:basedOn w:val="DefaultParagraphFont"/>
    <w:link w:val="IntenseQuote"/>
    <w:uiPriority w:val="30"/>
    <w:rsid w:val="00B6743C"/>
    <w:rPr>
      <w:rFonts w:cs="Open Sans"/>
      <w:i/>
      <w:iCs/>
      <w:color w:val="712177"/>
      <w:sz w:val="24"/>
    </w:rPr>
  </w:style>
  <w:style w:type="paragraph" w:styleId="List">
    <w:name w:val="List"/>
    <w:basedOn w:val="Normal"/>
    <w:uiPriority w:val="99"/>
    <w:semiHidden/>
    <w:unhideWhenUsed/>
    <w:rsid w:val="00A8156B"/>
    <w:pPr>
      <w:ind w:left="283" w:hanging="283"/>
      <w:contextualSpacing/>
    </w:pPr>
  </w:style>
  <w:style w:type="paragraph" w:styleId="List2">
    <w:name w:val="List 2"/>
    <w:basedOn w:val="Normal"/>
    <w:uiPriority w:val="99"/>
    <w:semiHidden/>
    <w:unhideWhenUsed/>
    <w:rsid w:val="00A8156B"/>
    <w:pPr>
      <w:ind w:left="566" w:hanging="283"/>
      <w:contextualSpacing/>
    </w:pPr>
  </w:style>
  <w:style w:type="paragraph" w:styleId="List3">
    <w:name w:val="List 3"/>
    <w:basedOn w:val="Normal"/>
    <w:uiPriority w:val="99"/>
    <w:semiHidden/>
    <w:unhideWhenUsed/>
    <w:rsid w:val="00A8156B"/>
    <w:pPr>
      <w:ind w:left="849" w:hanging="283"/>
      <w:contextualSpacing/>
    </w:pPr>
  </w:style>
  <w:style w:type="paragraph" w:styleId="List4">
    <w:name w:val="List 4"/>
    <w:basedOn w:val="Normal"/>
    <w:uiPriority w:val="99"/>
    <w:semiHidden/>
    <w:unhideWhenUsed/>
    <w:rsid w:val="00A8156B"/>
    <w:pPr>
      <w:ind w:left="1132" w:hanging="283"/>
      <w:contextualSpacing/>
    </w:pPr>
  </w:style>
  <w:style w:type="paragraph" w:styleId="List5">
    <w:name w:val="List 5"/>
    <w:basedOn w:val="Normal"/>
    <w:uiPriority w:val="99"/>
    <w:semiHidden/>
    <w:unhideWhenUsed/>
    <w:rsid w:val="00A8156B"/>
    <w:pPr>
      <w:ind w:left="1415" w:hanging="283"/>
      <w:contextualSpacing/>
    </w:pPr>
  </w:style>
  <w:style w:type="paragraph" w:styleId="ListBullet">
    <w:name w:val="List Bullet"/>
    <w:basedOn w:val="Normal"/>
    <w:uiPriority w:val="99"/>
    <w:semiHidden/>
    <w:unhideWhenUsed/>
    <w:rsid w:val="00A8156B"/>
    <w:pPr>
      <w:numPr>
        <w:numId w:val="1"/>
      </w:numPr>
      <w:contextualSpacing/>
    </w:pPr>
  </w:style>
  <w:style w:type="paragraph" w:styleId="ListBullet2">
    <w:name w:val="List Bullet 2"/>
    <w:basedOn w:val="Normal"/>
    <w:uiPriority w:val="99"/>
    <w:semiHidden/>
    <w:unhideWhenUsed/>
    <w:rsid w:val="00A8156B"/>
    <w:pPr>
      <w:numPr>
        <w:numId w:val="2"/>
      </w:numPr>
      <w:contextualSpacing/>
    </w:pPr>
  </w:style>
  <w:style w:type="paragraph" w:styleId="ListBullet3">
    <w:name w:val="List Bullet 3"/>
    <w:basedOn w:val="Normal"/>
    <w:uiPriority w:val="99"/>
    <w:semiHidden/>
    <w:unhideWhenUsed/>
    <w:rsid w:val="00A8156B"/>
    <w:pPr>
      <w:numPr>
        <w:numId w:val="3"/>
      </w:numPr>
      <w:contextualSpacing/>
    </w:pPr>
  </w:style>
  <w:style w:type="paragraph" w:styleId="ListBullet4">
    <w:name w:val="List Bullet 4"/>
    <w:basedOn w:val="Normal"/>
    <w:uiPriority w:val="99"/>
    <w:semiHidden/>
    <w:unhideWhenUsed/>
    <w:rsid w:val="00A8156B"/>
    <w:pPr>
      <w:numPr>
        <w:numId w:val="4"/>
      </w:numPr>
      <w:contextualSpacing/>
    </w:pPr>
  </w:style>
  <w:style w:type="paragraph" w:styleId="ListBullet5">
    <w:name w:val="List Bullet 5"/>
    <w:basedOn w:val="Normal"/>
    <w:uiPriority w:val="99"/>
    <w:semiHidden/>
    <w:unhideWhenUsed/>
    <w:rsid w:val="00A8156B"/>
    <w:pPr>
      <w:numPr>
        <w:numId w:val="5"/>
      </w:numPr>
      <w:contextualSpacing/>
    </w:pPr>
  </w:style>
  <w:style w:type="paragraph" w:styleId="ListContinue">
    <w:name w:val="List Continue"/>
    <w:basedOn w:val="Normal"/>
    <w:uiPriority w:val="99"/>
    <w:semiHidden/>
    <w:unhideWhenUsed/>
    <w:rsid w:val="00A8156B"/>
    <w:pPr>
      <w:spacing w:after="120"/>
      <w:ind w:left="283"/>
      <w:contextualSpacing/>
    </w:pPr>
  </w:style>
  <w:style w:type="paragraph" w:styleId="ListContinue2">
    <w:name w:val="List Continue 2"/>
    <w:basedOn w:val="Normal"/>
    <w:uiPriority w:val="99"/>
    <w:semiHidden/>
    <w:unhideWhenUsed/>
    <w:rsid w:val="00A8156B"/>
    <w:pPr>
      <w:spacing w:after="120"/>
      <w:ind w:left="566"/>
      <w:contextualSpacing/>
    </w:pPr>
  </w:style>
  <w:style w:type="paragraph" w:styleId="ListContinue3">
    <w:name w:val="List Continue 3"/>
    <w:basedOn w:val="Normal"/>
    <w:uiPriority w:val="99"/>
    <w:semiHidden/>
    <w:unhideWhenUsed/>
    <w:rsid w:val="00A8156B"/>
    <w:pPr>
      <w:spacing w:after="120"/>
      <w:ind w:left="849"/>
      <w:contextualSpacing/>
    </w:pPr>
  </w:style>
  <w:style w:type="paragraph" w:styleId="ListContinue4">
    <w:name w:val="List Continue 4"/>
    <w:basedOn w:val="Normal"/>
    <w:uiPriority w:val="99"/>
    <w:semiHidden/>
    <w:unhideWhenUsed/>
    <w:rsid w:val="00A8156B"/>
    <w:pPr>
      <w:spacing w:after="120"/>
      <w:ind w:left="1132"/>
      <w:contextualSpacing/>
    </w:pPr>
  </w:style>
  <w:style w:type="paragraph" w:styleId="ListContinue5">
    <w:name w:val="List Continue 5"/>
    <w:basedOn w:val="Normal"/>
    <w:uiPriority w:val="99"/>
    <w:semiHidden/>
    <w:unhideWhenUsed/>
    <w:rsid w:val="00A8156B"/>
    <w:pPr>
      <w:spacing w:after="120"/>
      <w:ind w:left="1415"/>
      <w:contextualSpacing/>
    </w:pPr>
  </w:style>
  <w:style w:type="paragraph" w:styleId="ListNumber">
    <w:name w:val="List Number"/>
    <w:basedOn w:val="Normal"/>
    <w:uiPriority w:val="99"/>
    <w:semiHidden/>
    <w:unhideWhenUsed/>
    <w:rsid w:val="00A8156B"/>
    <w:pPr>
      <w:numPr>
        <w:numId w:val="6"/>
      </w:numPr>
      <w:contextualSpacing/>
    </w:pPr>
  </w:style>
  <w:style w:type="paragraph" w:styleId="ListNumber2">
    <w:name w:val="List Number 2"/>
    <w:basedOn w:val="Normal"/>
    <w:uiPriority w:val="99"/>
    <w:semiHidden/>
    <w:unhideWhenUsed/>
    <w:rsid w:val="00A8156B"/>
    <w:pPr>
      <w:numPr>
        <w:numId w:val="7"/>
      </w:numPr>
      <w:contextualSpacing/>
    </w:pPr>
  </w:style>
  <w:style w:type="paragraph" w:styleId="ListNumber3">
    <w:name w:val="List Number 3"/>
    <w:basedOn w:val="Normal"/>
    <w:uiPriority w:val="99"/>
    <w:semiHidden/>
    <w:unhideWhenUsed/>
    <w:rsid w:val="00A8156B"/>
    <w:pPr>
      <w:numPr>
        <w:numId w:val="8"/>
      </w:numPr>
      <w:contextualSpacing/>
    </w:pPr>
  </w:style>
  <w:style w:type="paragraph" w:styleId="ListNumber4">
    <w:name w:val="List Number 4"/>
    <w:basedOn w:val="Normal"/>
    <w:uiPriority w:val="99"/>
    <w:semiHidden/>
    <w:unhideWhenUsed/>
    <w:rsid w:val="00A8156B"/>
    <w:pPr>
      <w:numPr>
        <w:numId w:val="9"/>
      </w:numPr>
      <w:contextualSpacing/>
    </w:pPr>
  </w:style>
  <w:style w:type="paragraph" w:styleId="ListNumber5">
    <w:name w:val="List Number 5"/>
    <w:basedOn w:val="Normal"/>
    <w:uiPriority w:val="99"/>
    <w:semiHidden/>
    <w:unhideWhenUsed/>
    <w:rsid w:val="00A8156B"/>
    <w:pPr>
      <w:numPr>
        <w:numId w:val="10"/>
      </w:numPr>
      <w:contextualSpacing/>
    </w:pPr>
  </w:style>
  <w:style w:type="paragraph" w:styleId="ListParagraph">
    <w:name w:val="List Paragraph"/>
    <w:basedOn w:val="Normal"/>
    <w:uiPriority w:val="34"/>
    <w:qFormat/>
    <w:rsid w:val="007C0900"/>
    <w:pPr>
      <w:ind w:left="720"/>
    </w:pPr>
  </w:style>
  <w:style w:type="paragraph" w:styleId="MacroText">
    <w:name w:val="macro"/>
    <w:link w:val="MacroTextChar"/>
    <w:uiPriority w:val="99"/>
    <w:semiHidden/>
    <w:unhideWhenUsed/>
    <w:rsid w:val="00A8156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Open Sans"/>
      <w:sz w:val="20"/>
      <w:szCs w:val="20"/>
    </w:rPr>
  </w:style>
  <w:style w:type="character" w:customStyle="1" w:styleId="MacroTextChar">
    <w:name w:val="Macro Text Char"/>
    <w:basedOn w:val="DefaultParagraphFont"/>
    <w:link w:val="MacroText"/>
    <w:uiPriority w:val="99"/>
    <w:semiHidden/>
    <w:rsid w:val="00A8156B"/>
    <w:rPr>
      <w:rFonts w:ascii="Consolas" w:hAnsi="Consolas" w:cs="Open Sans"/>
      <w:sz w:val="20"/>
      <w:szCs w:val="20"/>
    </w:rPr>
  </w:style>
  <w:style w:type="paragraph" w:styleId="MessageHeader">
    <w:name w:val="Message Header"/>
    <w:basedOn w:val="Normal"/>
    <w:link w:val="MessageHeaderChar"/>
    <w:uiPriority w:val="99"/>
    <w:semiHidden/>
    <w:unhideWhenUsed/>
    <w:rsid w:val="00A8156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A8156B"/>
    <w:rPr>
      <w:rFonts w:asciiTheme="majorHAnsi" w:eastAsiaTheme="majorEastAsia" w:hAnsiTheme="majorHAnsi" w:cstheme="majorBidi"/>
      <w:sz w:val="24"/>
      <w:szCs w:val="24"/>
      <w:shd w:val="pct20" w:color="auto" w:fill="auto"/>
    </w:rPr>
  </w:style>
  <w:style w:type="paragraph" w:styleId="NoSpacing">
    <w:name w:val="No Spacing"/>
    <w:uiPriority w:val="1"/>
    <w:qFormat/>
    <w:rsid w:val="00B23D6A"/>
    <w:pPr>
      <w:spacing w:after="0" w:line="240" w:lineRule="auto"/>
    </w:pPr>
    <w:rPr>
      <w:rFonts w:ascii="Calibri" w:hAnsi="Calibri" w:cs="Open Sans"/>
      <w:sz w:val="24"/>
    </w:rPr>
  </w:style>
  <w:style w:type="paragraph" w:styleId="NormalWeb">
    <w:name w:val="Normal (Web)"/>
    <w:basedOn w:val="Normal"/>
    <w:uiPriority w:val="99"/>
    <w:unhideWhenUsed/>
    <w:rsid w:val="00A8156B"/>
    <w:rPr>
      <w:rFonts w:ascii="Times New Roman" w:hAnsi="Times New Roman" w:cs="Times New Roman"/>
      <w:szCs w:val="24"/>
    </w:rPr>
  </w:style>
  <w:style w:type="paragraph" w:styleId="NormalIndent">
    <w:name w:val="Normal Indent"/>
    <w:basedOn w:val="Normal"/>
    <w:uiPriority w:val="99"/>
    <w:semiHidden/>
    <w:unhideWhenUsed/>
    <w:rsid w:val="00A8156B"/>
    <w:pPr>
      <w:ind w:left="720"/>
    </w:pPr>
  </w:style>
  <w:style w:type="paragraph" w:styleId="NoteHeading">
    <w:name w:val="Note Heading"/>
    <w:basedOn w:val="Normal"/>
    <w:next w:val="Normal"/>
    <w:link w:val="NoteHeadingChar"/>
    <w:uiPriority w:val="99"/>
    <w:semiHidden/>
    <w:unhideWhenUsed/>
    <w:rsid w:val="00A8156B"/>
    <w:pPr>
      <w:spacing w:after="0"/>
    </w:pPr>
  </w:style>
  <w:style w:type="character" w:customStyle="1" w:styleId="NoteHeadingChar">
    <w:name w:val="Note Heading Char"/>
    <w:basedOn w:val="DefaultParagraphFont"/>
    <w:link w:val="NoteHeading"/>
    <w:uiPriority w:val="99"/>
    <w:semiHidden/>
    <w:rsid w:val="00A8156B"/>
    <w:rPr>
      <w:rFonts w:ascii="Open Sans" w:hAnsi="Open Sans" w:cs="Open Sans"/>
    </w:rPr>
  </w:style>
  <w:style w:type="paragraph" w:styleId="PlainText">
    <w:name w:val="Plain Text"/>
    <w:basedOn w:val="Normal"/>
    <w:link w:val="PlainTextChar"/>
    <w:uiPriority w:val="99"/>
    <w:semiHidden/>
    <w:unhideWhenUsed/>
    <w:rsid w:val="00A8156B"/>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A8156B"/>
    <w:rPr>
      <w:rFonts w:ascii="Consolas" w:hAnsi="Consolas" w:cs="Open Sans"/>
      <w:sz w:val="21"/>
      <w:szCs w:val="21"/>
    </w:rPr>
  </w:style>
  <w:style w:type="paragraph" w:styleId="Quote">
    <w:name w:val="Quote"/>
    <w:basedOn w:val="Normal"/>
    <w:next w:val="Normal"/>
    <w:link w:val="QuoteChar"/>
    <w:uiPriority w:val="29"/>
    <w:qFormat/>
    <w:rsid w:val="00A22867"/>
    <w:pPr>
      <w:spacing w:before="360"/>
      <w:ind w:left="862" w:right="862"/>
      <w:jc w:val="center"/>
    </w:pPr>
    <w:rPr>
      <w:i/>
      <w:iCs/>
      <w:color w:val="404040" w:themeColor="text1" w:themeTint="BF"/>
    </w:rPr>
  </w:style>
  <w:style w:type="character" w:customStyle="1" w:styleId="QuoteChar">
    <w:name w:val="Quote Char"/>
    <w:basedOn w:val="DefaultParagraphFont"/>
    <w:link w:val="Quote"/>
    <w:uiPriority w:val="29"/>
    <w:rsid w:val="00A22867"/>
    <w:rPr>
      <w:rFonts w:cs="Open Sans"/>
      <w:i/>
      <w:iCs/>
      <w:color w:val="404040" w:themeColor="text1" w:themeTint="BF"/>
      <w:sz w:val="24"/>
    </w:rPr>
  </w:style>
  <w:style w:type="paragraph" w:styleId="Salutation">
    <w:name w:val="Salutation"/>
    <w:basedOn w:val="Normal"/>
    <w:next w:val="Normal"/>
    <w:link w:val="SalutationChar"/>
    <w:uiPriority w:val="99"/>
    <w:semiHidden/>
    <w:unhideWhenUsed/>
    <w:rsid w:val="00A8156B"/>
  </w:style>
  <w:style w:type="character" w:customStyle="1" w:styleId="SalutationChar">
    <w:name w:val="Salutation Char"/>
    <w:basedOn w:val="DefaultParagraphFont"/>
    <w:link w:val="Salutation"/>
    <w:uiPriority w:val="99"/>
    <w:semiHidden/>
    <w:rsid w:val="00A8156B"/>
    <w:rPr>
      <w:rFonts w:ascii="Open Sans" w:hAnsi="Open Sans" w:cs="Open Sans"/>
    </w:rPr>
  </w:style>
  <w:style w:type="paragraph" w:styleId="Signature">
    <w:name w:val="Signature"/>
    <w:basedOn w:val="Normal"/>
    <w:link w:val="SignatureChar"/>
    <w:uiPriority w:val="99"/>
    <w:semiHidden/>
    <w:unhideWhenUsed/>
    <w:rsid w:val="00A8156B"/>
    <w:pPr>
      <w:spacing w:after="0"/>
      <w:ind w:left="4252"/>
    </w:pPr>
  </w:style>
  <w:style w:type="character" w:customStyle="1" w:styleId="SignatureChar">
    <w:name w:val="Signature Char"/>
    <w:basedOn w:val="DefaultParagraphFont"/>
    <w:link w:val="Signature"/>
    <w:uiPriority w:val="99"/>
    <w:semiHidden/>
    <w:rsid w:val="00A8156B"/>
    <w:rPr>
      <w:rFonts w:ascii="Open Sans" w:hAnsi="Open Sans" w:cs="Open Sans"/>
    </w:rPr>
  </w:style>
  <w:style w:type="paragraph" w:styleId="Subtitle">
    <w:name w:val="Subtitle"/>
    <w:basedOn w:val="Normal"/>
    <w:next w:val="Normal"/>
    <w:link w:val="SubtitleChar"/>
    <w:uiPriority w:val="11"/>
    <w:qFormat/>
    <w:rsid w:val="00A22867"/>
    <w:pPr>
      <w:numPr>
        <w:ilvl w:val="1"/>
      </w:numPr>
      <w:spacing w:line="240" w:lineRule="auto"/>
      <w:contextualSpacing/>
    </w:pPr>
    <w:rPr>
      <w:rFonts w:eastAsiaTheme="minorEastAsia" w:cstheme="minorBidi"/>
      <w:color w:val="712177"/>
      <w:spacing w:val="15"/>
      <w:sz w:val="36"/>
    </w:rPr>
  </w:style>
  <w:style w:type="character" w:customStyle="1" w:styleId="SubtitleChar">
    <w:name w:val="Subtitle Char"/>
    <w:basedOn w:val="DefaultParagraphFont"/>
    <w:link w:val="Subtitle"/>
    <w:uiPriority w:val="11"/>
    <w:rsid w:val="00A22867"/>
    <w:rPr>
      <w:rFonts w:eastAsiaTheme="minorEastAsia"/>
      <w:color w:val="712177"/>
      <w:spacing w:val="15"/>
      <w:sz w:val="36"/>
    </w:rPr>
  </w:style>
  <w:style w:type="paragraph" w:styleId="TableofAuthorities">
    <w:name w:val="table of authorities"/>
    <w:basedOn w:val="Normal"/>
    <w:next w:val="Normal"/>
    <w:uiPriority w:val="99"/>
    <w:semiHidden/>
    <w:unhideWhenUsed/>
    <w:rsid w:val="00A8156B"/>
    <w:pPr>
      <w:spacing w:after="0"/>
      <w:ind w:left="220" w:hanging="220"/>
    </w:pPr>
  </w:style>
  <w:style w:type="paragraph" w:styleId="TableofFigures">
    <w:name w:val="table of figures"/>
    <w:basedOn w:val="Normal"/>
    <w:next w:val="Normal"/>
    <w:uiPriority w:val="99"/>
    <w:semiHidden/>
    <w:unhideWhenUsed/>
    <w:rsid w:val="00A8156B"/>
    <w:pPr>
      <w:spacing w:after="0"/>
    </w:pPr>
  </w:style>
  <w:style w:type="paragraph" w:styleId="Title">
    <w:name w:val="Title"/>
    <w:basedOn w:val="Normal"/>
    <w:next w:val="Normal"/>
    <w:link w:val="TitleChar"/>
    <w:uiPriority w:val="10"/>
    <w:qFormat/>
    <w:rsid w:val="00A54C11"/>
    <w:pPr>
      <w:spacing w:line="240" w:lineRule="auto"/>
      <w:contextualSpacing/>
    </w:pPr>
    <w:rPr>
      <w:rFonts w:ascii="Zona Pro ExtraBold" w:eastAsiaTheme="majorEastAsia" w:hAnsi="Zona Pro ExtraBold" w:cstheme="majorBidi"/>
      <w:color w:val="712177"/>
      <w:spacing w:val="-10"/>
      <w:kern w:val="28"/>
      <w:sz w:val="48"/>
      <w:szCs w:val="56"/>
    </w:rPr>
  </w:style>
  <w:style w:type="character" w:customStyle="1" w:styleId="TitleChar">
    <w:name w:val="Title Char"/>
    <w:basedOn w:val="DefaultParagraphFont"/>
    <w:link w:val="Title"/>
    <w:uiPriority w:val="10"/>
    <w:rsid w:val="00A54C11"/>
    <w:rPr>
      <w:rFonts w:ascii="Zona Pro ExtraBold" w:eastAsiaTheme="majorEastAsia" w:hAnsi="Zona Pro ExtraBold" w:cstheme="majorBidi"/>
      <w:color w:val="712177"/>
      <w:spacing w:val="-10"/>
      <w:kern w:val="28"/>
      <w:sz w:val="48"/>
      <w:szCs w:val="56"/>
    </w:rPr>
  </w:style>
  <w:style w:type="paragraph" w:styleId="TOAHeading">
    <w:name w:val="toa heading"/>
    <w:basedOn w:val="Normal"/>
    <w:next w:val="Normal"/>
    <w:uiPriority w:val="99"/>
    <w:semiHidden/>
    <w:unhideWhenUsed/>
    <w:rsid w:val="00A8156B"/>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unhideWhenUsed/>
    <w:rsid w:val="00C57831"/>
    <w:pPr>
      <w:tabs>
        <w:tab w:val="right" w:leader="dot" w:pos="9016"/>
      </w:tabs>
      <w:spacing w:after="100"/>
    </w:pPr>
    <w:rPr>
      <w:b/>
      <w:bCs/>
      <w:noProof/>
    </w:rPr>
  </w:style>
  <w:style w:type="paragraph" w:styleId="TOC2">
    <w:name w:val="toc 2"/>
    <w:basedOn w:val="Normal"/>
    <w:next w:val="Normal"/>
    <w:autoRedefine/>
    <w:uiPriority w:val="39"/>
    <w:unhideWhenUsed/>
    <w:rsid w:val="00A8156B"/>
    <w:pPr>
      <w:spacing w:after="100"/>
      <w:ind w:left="220"/>
    </w:pPr>
  </w:style>
  <w:style w:type="paragraph" w:styleId="TOC3">
    <w:name w:val="toc 3"/>
    <w:basedOn w:val="Normal"/>
    <w:next w:val="Normal"/>
    <w:autoRedefine/>
    <w:uiPriority w:val="39"/>
    <w:unhideWhenUsed/>
    <w:rsid w:val="00A8156B"/>
    <w:pPr>
      <w:spacing w:after="100"/>
      <w:ind w:left="440"/>
    </w:pPr>
  </w:style>
  <w:style w:type="paragraph" w:styleId="TOC4">
    <w:name w:val="toc 4"/>
    <w:basedOn w:val="Normal"/>
    <w:next w:val="Normal"/>
    <w:autoRedefine/>
    <w:uiPriority w:val="39"/>
    <w:semiHidden/>
    <w:unhideWhenUsed/>
    <w:rsid w:val="00A8156B"/>
    <w:pPr>
      <w:spacing w:after="100"/>
      <w:ind w:left="660"/>
    </w:pPr>
  </w:style>
  <w:style w:type="paragraph" w:styleId="TOC5">
    <w:name w:val="toc 5"/>
    <w:basedOn w:val="Normal"/>
    <w:next w:val="Normal"/>
    <w:autoRedefine/>
    <w:uiPriority w:val="39"/>
    <w:semiHidden/>
    <w:unhideWhenUsed/>
    <w:rsid w:val="00A8156B"/>
    <w:pPr>
      <w:spacing w:after="100"/>
      <w:ind w:left="880"/>
    </w:pPr>
  </w:style>
  <w:style w:type="paragraph" w:styleId="TOC6">
    <w:name w:val="toc 6"/>
    <w:basedOn w:val="Normal"/>
    <w:next w:val="Normal"/>
    <w:autoRedefine/>
    <w:uiPriority w:val="39"/>
    <w:semiHidden/>
    <w:unhideWhenUsed/>
    <w:rsid w:val="00A8156B"/>
    <w:pPr>
      <w:spacing w:after="100"/>
      <w:ind w:left="1100"/>
    </w:pPr>
  </w:style>
  <w:style w:type="paragraph" w:styleId="TOC7">
    <w:name w:val="toc 7"/>
    <w:basedOn w:val="Normal"/>
    <w:next w:val="Normal"/>
    <w:autoRedefine/>
    <w:uiPriority w:val="39"/>
    <w:semiHidden/>
    <w:unhideWhenUsed/>
    <w:rsid w:val="00A8156B"/>
    <w:pPr>
      <w:spacing w:after="100"/>
      <w:ind w:left="1320"/>
    </w:pPr>
  </w:style>
  <w:style w:type="paragraph" w:styleId="TOC8">
    <w:name w:val="toc 8"/>
    <w:basedOn w:val="Normal"/>
    <w:next w:val="Normal"/>
    <w:autoRedefine/>
    <w:uiPriority w:val="39"/>
    <w:semiHidden/>
    <w:unhideWhenUsed/>
    <w:rsid w:val="00A8156B"/>
    <w:pPr>
      <w:spacing w:after="100"/>
      <w:ind w:left="1540"/>
    </w:pPr>
  </w:style>
  <w:style w:type="paragraph" w:styleId="TOC9">
    <w:name w:val="toc 9"/>
    <w:basedOn w:val="Normal"/>
    <w:next w:val="Normal"/>
    <w:autoRedefine/>
    <w:uiPriority w:val="39"/>
    <w:semiHidden/>
    <w:unhideWhenUsed/>
    <w:rsid w:val="00A8156B"/>
    <w:pPr>
      <w:spacing w:after="100"/>
      <w:ind w:left="1760"/>
    </w:pPr>
  </w:style>
  <w:style w:type="paragraph" w:styleId="TOCHeading">
    <w:name w:val="TOC Heading"/>
    <w:basedOn w:val="Heading1"/>
    <w:next w:val="Normal"/>
    <w:uiPriority w:val="12"/>
    <w:unhideWhenUsed/>
    <w:qFormat/>
    <w:rsid w:val="00A22867"/>
    <w:pPr>
      <w:spacing w:before="0"/>
      <w:outlineLvl w:val="9"/>
    </w:pPr>
    <w:rPr>
      <w:rFonts w:cstheme="majorBidi"/>
    </w:rPr>
  </w:style>
  <w:style w:type="character" w:styleId="IntenseEmphasis">
    <w:name w:val="Intense Emphasis"/>
    <w:basedOn w:val="DefaultParagraphFont"/>
    <w:uiPriority w:val="21"/>
    <w:qFormat/>
    <w:rsid w:val="004704EC"/>
    <w:rPr>
      <w:i/>
      <w:iCs/>
      <w:color w:val="712177"/>
    </w:rPr>
  </w:style>
  <w:style w:type="character" w:styleId="SubtleEmphasis">
    <w:name w:val="Subtle Emphasis"/>
    <w:aliases w:val="Img paragraph"/>
    <w:basedOn w:val="DefaultParagraphFont"/>
    <w:uiPriority w:val="19"/>
    <w:rsid w:val="00776D99"/>
    <w:rPr>
      <w:i/>
      <w:iCs/>
      <w:color w:val="404040" w:themeColor="text1" w:themeTint="BF"/>
    </w:rPr>
  </w:style>
  <w:style w:type="character" w:styleId="Hyperlink">
    <w:name w:val="Hyperlink"/>
    <w:basedOn w:val="DefaultParagraphFont"/>
    <w:uiPriority w:val="99"/>
    <w:unhideWhenUsed/>
    <w:rsid w:val="002B277A"/>
    <w:rPr>
      <w:color w:val="007ABF" w:themeColor="hyperlink"/>
      <w:u w:val="single"/>
    </w:rPr>
  </w:style>
  <w:style w:type="character" w:styleId="UnresolvedMention">
    <w:name w:val="Unresolved Mention"/>
    <w:basedOn w:val="DefaultParagraphFont"/>
    <w:uiPriority w:val="99"/>
    <w:semiHidden/>
    <w:unhideWhenUsed/>
    <w:rsid w:val="002B277A"/>
    <w:rPr>
      <w:color w:val="605E5C"/>
      <w:shd w:val="clear" w:color="auto" w:fill="E1DFDD"/>
    </w:rPr>
  </w:style>
  <w:style w:type="paragraph" w:customStyle="1" w:styleId="Default">
    <w:name w:val="Default"/>
    <w:rsid w:val="00EB1FBF"/>
    <w:pPr>
      <w:widowControl w:val="0"/>
      <w:autoSpaceDE w:val="0"/>
      <w:autoSpaceDN w:val="0"/>
      <w:adjustRightInd w:val="0"/>
      <w:spacing w:after="0" w:line="240" w:lineRule="auto"/>
    </w:pPr>
    <w:rPr>
      <w:rFonts w:ascii="Arial" w:eastAsia="Times New Roman" w:hAnsi="Arial" w:cs="Arial"/>
      <w:color w:val="000000"/>
      <w:sz w:val="24"/>
      <w:szCs w:val="24"/>
      <w:lang w:eastAsia="en-GB"/>
    </w:rPr>
  </w:style>
  <w:style w:type="paragraph" w:customStyle="1" w:styleId="ActivitiesText">
    <w:name w:val="Activities Text"/>
    <w:basedOn w:val="Default"/>
    <w:next w:val="Default"/>
    <w:rsid w:val="00EB1FBF"/>
    <w:pPr>
      <w:spacing w:after="120"/>
    </w:pPr>
    <w:rPr>
      <w:color w:val="auto"/>
    </w:rPr>
  </w:style>
  <w:style w:type="character" w:styleId="FollowedHyperlink">
    <w:name w:val="FollowedHyperlink"/>
    <w:basedOn w:val="DefaultParagraphFont"/>
    <w:uiPriority w:val="99"/>
    <w:semiHidden/>
    <w:unhideWhenUsed/>
    <w:rsid w:val="00E46355"/>
    <w:rPr>
      <w:color w:val="954F72" w:themeColor="followedHyperlink"/>
      <w:u w:val="single"/>
    </w:rPr>
  </w:style>
  <w:style w:type="character" w:styleId="IntenseReference">
    <w:name w:val="Intense Reference"/>
    <w:basedOn w:val="DefaultParagraphFont"/>
    <w:uiPriority w:val="32"/>
    <w:qFormat/>
    <w:rsid w:val="004704EC"/>
    <w:rPr>
      <w:b/>
      <w:bCs/>
      <w:smallCaps/>
      <w:color w:val="712177"/>
      <w:spacing w:val="5"/>
    </w:rPr>
  </w:style>
  <w:style w:type="character" w:styleId="Emphasis">
    <w:name w:val="Emphasis"/>
    <w:basedOn w:val="DefaultParagraphFont"/>
    <w:uiPriority w:val="20"/>
    <w:qFormat/>
    <w:rsid w:val="00A65973"/>
    <w:rPr>
      <w:i/>
      <w:iCs/>
    </w:rPr>
  </w:style>
  <w:style w:type="character" w:styleId="Strong">
    <w:name w:val="Strong"/>
    <w:basedOn w:val="DefaultParagraphFont"/>
    <w:uiPriority w:val="22"/>
    <w:qFormat/>
    <w:rsid w:val="00142F40"/>
    <w:rPr>
      <w:b/>
      <w:bCs/>
    </w:rPr>
  </w:style>
  <w:style w:type="paragraph" w:customStyle="1" w:styleId="ImageCaption">
    <w:name w:val="Image Caption"/>
    <w:basedOn w:val="Normal"/>
    <w:link w:val="ImageCaptionChar"/>
    <w:uiPriority w:val="13"/>
    <w:qFormat/>
    <w:rsid w:val="005876E6"/>
    <w:pPr>
      <w:spacing w:after="480" w:line="240" w:lineRule="auto"/>
      <w:contextualSpacing/>
    </w:pPr>
    <w:rPr>
      <w:i/>
      <w:color w:val="712177"/>
    </w:rPr>
  </w:style>
  <w:style w:type="character" w:customStyle="1" w:styleId="ImageCaptionChar">
    <w:name w:val="Image Caption Char"/>
    <w:basedOn w:val="DefaultParagraphFont"/>
    <w:link w:val="ImageCaption"/>
    <w:uiPriority w:val="13"/>
    <w:rsid w:val="005876E6"/>
    <w:rPr>
      <w:rFonts w:cs="Open Sans"/>
      <w:i/>
      <w:color w:val="712177"/>
      <w:sz w:val="24"/>
    </w:rPr>
  </w:style>
  <w:style w:type="table" w:styleId="TableGrid">
    <w:name w:val="Table Grid"/>
    <w:basedOn w:val="TableNormal"/>
    <w:uiPriority w:val="39"/>
    <w:rsid w:val="001C6FEC"/>
    <w:pPr>
      <w:spacing w:before="100" w:beforeAutospacing="1" w:after="100" w:afterAutospacing="1"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tcPr>
      <w:noWrap/>
    </w:tcPr>
  </w:style>
  <w:style w:type="table" w:styleId="GridTable4-Accent1">
    <w:name w:val="Grid Table 4 Accent 1"/>
    <w:basedOn w:val="TableNormal"/>
    <w:uiPriority w:val="49"/>
    <w:rsid w:val="00A27B4E"/>
    <w:pPr>
      <w:spacing w:after="0" w:line="240" w:lineRule="auto"/>
    </w:pPr>
    <w:tblPr>
      <w:tblStyleRowBandSize w:val="1"/>
      <w:tblStyleColBandSize w:val="1"/>
      <w:tblBorders>
        <w:top w:val="single" w:sz="4" w:space="0" w:color="C756D0" w:themeColor="accent1" w:themeTint="99"/>
        <w:left w:val="single" w:sz="4" w:space="0" w:color="C756D0" w:themeColor="accent1" w:themeTint="99"/>
        <w:bottom w:val="single" w:sz="4" w:space="0" w:color="C756D0" w:themeColor="accent1" w:themeTint="99"/>
        <w:right w:val="single" w:sz="4" w:space="0" w:color="C756D0" w:themeColor="accent1" w:themeTint="99"/>
        <w:insideH w:val="single" w:sz="4" w:space="0" w:color="C756D0" w:themeColor="accent1" w:themeTint="99"/>
        <w:insideV w:val="single" w:sz="4" w:space="0" w:color="C756D0" w:themeColor="accent1" w:themeTint="99"/>
      </w:tblBorders>
    </w:tblPr>
    <w:tblStylePr w:type="firstRow">
      <w:rPr>
        <w:b/>
        <w:bCs/>
        <w:color w:val="FFFFFF" w:themeColor="background1"/>
      </w:rPr>
      <w:tblPr/>
      <w:tcPr>
        <w:tcBorders>
          <w:top w:val="single" w:sz="4" w:space="0" w:color="712177" w:themeColor="accent1"/>
          <w:left w:val="single" w:sz="4" w:space="0" w:color="712177" w:themeColor="accent1"/>
          <w:bottom w:val="single" w:sz="4" w:space="0" w:color="712177" w:themeColor="accent1"/>
          <w:right w:val="single" w:sz="4" w:space="0" w:color="712177" w:themeColor="accent1"/>
          <w:insideH w:val="nil"/>
          <w:insideV w:val="nil"/>
        </w:tcBorders>
        <w:shd w:val="clear" w:color="auto" w:fill="712177" w:themeFill="accent1"/>
      </w:tcPr>
    </w:tblStylePr>
    <w:tblStylePr w:type="lastRow">
      <w:rPr>
        <w:b/>
        <w:bCs/>
      </w:rPr>
      <w:tblPr/>
      <w:tcPr>
        <w:tcBorders>
          <w:top w:val="double" w:sz="4" w:space="0" w:color="712177" w:themeColor="accent1"/>
        </w:tcBorders>
      </w:tcPr>
    </w:tblStylePr>
    <w:tblStylePr w:type="firstCol">
      <w:rPr>
        <w:b/>
        <w:bCs/>
      </w:rPr>
    </w:tblStylePr>
    <w:tblStylePr w:type="lastCol">
      <w:rPr>
        <w:b/>
        <w:bCs/>
      </w:rPr>
    </w:tblStylePr>
    <w:tblStylePr w:type="band1Vert">
      <w:tblPr/>
      <w:tcPr>
        <w:shd w:val="clear" w:color="auto" w:fill="ECC6EF" w:themeFill="accent1" w:themeFillTint="33"/>
      </w:tcPr>
    </w:tblStylePr>
    <w:tblStylePr w:type="band1Horz">
      <w:tblPr/>
      <w:tcPr>
        <w:shd w:val="clear" w:color="auto" w:fill="ECC6EF" w:themeFill="accent1" w:themeFillTint="33"/>
      </w:tcPr>
    </w:tblStylePr>
  </w:style>
  <w:style w:type="table" w:styleId="ListTable3-Accent1">
    <w:name w:val="List Table 3 Accent 1"/>
    <w:basedOn w:val="TableNormal"/>
    <w:uiPriority w:val="48"/>
    <w:rsid w:val="001C6FEC"/>
    <w:pPr>
      <w:spacing w:after="0" w:line="240" w:lineRule="auto"/>
    </w:pPr>
    <w:tblPr>
      <w:tblStyleRowBandSize w:val="1"/>
      <w:tblStyleColBandSize w:val="1"/>
      <w:tblBorders>
        <w:top w:val="single" w:sz="4" w:space="0" w:color="712177" w:themeColor="accent1"/>
        <w:left w:val="single" w:sz="4" w:space="0" w:color="712177" w:themeColor="accent1"/>
        <w:bottom w:val="single" w:sz="4" w:space="0" w:color="712177" w:themeColor="accent1"/>
        <w:right w:val="single" w:sz="4" w:space="0" w:color="712177" w:themeColor="accent1"/>
      </w:tblBorders>
    </w:tblPr>
    <w:tblStylePr w:type="firstRow">
      <w:rPr>
        <w:b/>
        <w:bCs/>
        <w:color w:val="FFFFFF" w:themeColor="background1"/>
      </w:rPr>
      <w:tblPr/>
      <w:tcPr>
        <w:shd w:val="clear" w:color="auto" w:fill="712177" w:themeFill="accent1"/>
      </w:tcPr>
    </w:tblStylePr>
    <w:tblStylePr w:type="lastRow">
      <w:rPr>
        <w:b/>
        <w:bCs/>
      </w:rPr>
      <w:tblPr/>
      <w:tcPr>
        <w:tcBorders>
          <w:top w:val="double" w:sz="4" w:space="0" w:color="7121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12177" w:themeColor="accent1"/>
          <w:right w:val="single" w:sz="4" w:space="0" w:color="712177" w:themeColor="accent1"/>
        </w:tcBorders>
      </w:tcPr>
    </w:tblStylePr>
    <w:tblStylePr w:type="band1Horz">
      <w:tblPr/>
      <w:tcPr>
        <w:tcBorders>
          <w:top w:val="single" w:sz="4" w:space="0" w:color="712177" w:themeColor="accent1"/>
          <w:bottom w:val="single" w:sz="4" w:space="0" w:color="7121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12177" w:themeColor="accent1"/>
          <w:left w:val="nil"/>
        </w:tcBorders>
      </w:tcPr>
    </w:tblStylePr>
    <w:tblStylePr w:type="swCell">
      <w:tblPr/>
      <w:tcPr>
        <w:tcBorders>
          <w:top w:val="double" w:sz="4" w:space="0" w:color="712177" w:themeColor="accent1"/>
          <w:right w:val="nil"/>
        </w:tcBorders>
      </w:tcPr>
    </w:tblStylePr>
  </w:style>
  <w:style w:type="table" w:styleId="GridTable1Light-Accent1">
    <w:name w:val="Grid Table 1 Light Accent 1"/>
    <w:basedOn w:val="TableNormal"/>
    <w:uiPriority w:val="46"/>
    <w:rsid w:val="002259A7"/>
    <w:pPr>
      <w:spacing w:after="0" w:line="240" w:lineRule="auto"/>
    </w:pPr>
    <w:tblPr>
      <w:tblStyleRowBandSize w:val="1"/>
      <w:tblStyleColBandSize w:val="1"/>
      <w:tblBorders>
        <w:top w:val="single" w:sz="4" w:space="0" w:color="DA8EE0" w:themeColor="accent1" w:themeTint="66"/>
        <w:left w:val="single" w:sz="4" w:space="0" w:color="DA8EE0" w:themeColor="accent1" w:themeTint="66"/>
        <w:bottom w:val="single" w:sz="4" w:space="0" w:color="DA8EE0" w:themeColor="accent1" w:themeTint="66"/>
        <w:right w:val="single" w:sz="4" w:space="0" w:color="DA8EE0" w:themeColor="accent1" w:themeTint="66"/>
        <w:insideH w:val="single" w:sz="4" w:space="0" w:color="DA8EE0" w:themeColor="accent1" w:themeTint="66"/>
        <w:insideV w:val="single" w:sz="4" w:space="0" w:color="DA8EE0" w:themeColor="accent1" w:themeTint="66"/>
      </w:tblBorders>
    </w:tblPr>
    <w:tblStylePr w:type="firstRow">
      <w:rPr>
        <w:b/>
        <w:bCs/>
      </w:rPr>
      <w:tblPr/>
      <w:tcPr>
        <w:tcBorders>
          <w:bottom w:val="single" w:sz="12" w:space="0" w:color="C756D0" w:themeColor="accent1" w:themeTint="99"/>
        </w:tcBorders>
      </w:tcPr>
    </w:tblStylePr>
    <w:tblStylePr w:type="lastRow">
      <w:rPr>
        <w:b/>
        <w:bCs/>
      </w:rPr>
      <w:tblPr/>
      <w:tcPr>
        <w:tcBorders>
          <w:top w:val="double" w:sz="2" w:space="0" w:color="C756D0"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59A7"/>
    <w:pPr>
      <w:spacing w:after="0" w:line="240" w:lineRule="auto"/>
    </w:pPr>
    <w:tblPr>
      <w:tblStyleRowBandSize w:val="1"/>
      <w:tblStyleColBandSize w:val="1"/>
      <w:tblBorders>
        <w:top w:val="single" w:sz="4" w:space="0" w:color="7FD0FF" w:themeColor="accent3" w:themeTint="66"/>
        <w:left w:val="single" w:sz="4" w:space="0" w:color="7FD0FF" w:themeColor="accent3" w:themeTint="66"/>
        <w:bottom w:val="single" w:sz="4" w:space="0" w:color="7FD0FF" w:themeColor="accent3" w:themeTint="66"/>
        <w:right w:val="single" w:sz="4" w:space="0" w:color="7FD0FF" w:themeColor="accent3" w:themeTint="66"/>
        <w:insideH w:val="single" w:sz="4" w:space="0" w:color="7FD0FF" w:themeColor="accent3" w:themeTint="66"/>
        <w:insideV w:val="single" w:sz="4" w:space="0" w:color="7FD0FF" w:themeColor="accent3" w:themeTint="66"/>
      </w:tblBorders>
    </w:tblPr>
    <w:tblStylePr w:type="firstRow">
      <w:rPr>
        <w:b/>
        <w:bCs/>
      </w:rPr>
      <w:tblPr/>
      <w:tcPr>
        <w:tcBorders>
          <w:bottom w:val="single" w:sz="12" w:space="0" w:color="3FB9FF" w:themeColor="accent3" w:themeTint="99"/>
        </w:tcBorders>
      </w:tcPr>
    </w:tblStylePr>
    <w:tblStylePr w:type="lastRow">
      <w:rPr>
        <w:b/>
        <w:bCs/>
      </w:rPr>
      <w:tblPr/>
      <w:tcPr>
        <w:tcBorders>
          <w:top w:val="double" w:sz="2" w:space="0" w:color="3FB9FF" w:themeColor="accent3"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2259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2259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urfulAccent4">
    <w:name w:val="Grid Table 7 Colorful Accent 4"/>
    <w:basedOn w:val="TableNormal"/>
    <w:uiPriority w:val="52"/>
    <w:rsid w:val="002259A7"/>
    <w:pPr>
      <w:spacing w:after="0" w:line="240" w:lineRule="auto"/>
    </w:pPr>
    <w:rPr>
      <w:color w:val="0076B2" w:themeColor="accent4" w:themeShade="BF"/>
    </w:rPr>
    <w:tblPr>
      <w:tblStyleRowBandSize w:val="1"/>
      <w:tblStyleColBandSize w:val="1"/>
      <w:tblBorders>
        <w:top w:val="single" w:sz="4" w:space="0" w:color="5BC8FF" w:themeColor="accent4" w:themeTint="99"/>
        <w:left w:val="single" w:sz="4" w:space="0" w:color="5BC8FF" w:themeColor="accent4" w:themeTint="99"/>
        <w:bottom w:val="single" w:sz="4" w:space="0" w:color="5BC8FF" w:themeColor="accent4" w:themeTint="99"/>
        <w:right w:val="single" w:sz="4" w:space="0" w:color="5BC8FF" w:themeColor="accent4" w:themeTint="99"/>
        <w:insideH w:val="single" w:sz="4" w:space="0" w:color="5BC8FF" w:themeColor="accent4" w:themeTint="99"/>
        <w:insideV w:val="single" w:sz="4" w:space="0" w:color="5BC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ECFF" w:themeFill="accent4" w:themeFillTint="33"/>
      </w:tcPr>
    </w:tblStylePr>
    <w:tblStylePr w:type="band1Horz">
      <w:tblPr/>
      <w:tcPr>
        <w:shd w:val="clear" w:color="auto" w:fill="C8ECFF" w:themeFill="accent4" w:themeFillTint="33"/>
      </w:tcPr>
    </w:tblStylePr>
    <w:tblStylePr w:type="neCell">
      <w:tblPr/>
      <w:tcPr>
        <w:tcBorders>
          <w:bottom w:val="single" w:sz="4" w:space="0" w:color="5BC8FF" w:themeColor="accent4" w:themeTint="99"/>
        </w:tcBorders>
      </w:tcPr>
    </w:tblStylePr>
    <w:tblStylePr w:type="nwCell">
      <w:tblPr/>
      <w:tcPr>
        <w:tcBorders>
          <w:bottom w:val="single" w:sz="4" w:space="0" w:color="5BC8FF" w:themeColor="accent4" w:themeTint="99"/>
        </w:tcBorders>
      </w:tcPr>
    </w:tblStylePr>
    <w:tblStylePr w:type="seCell">
      <w:tblPr/>
      <w:tcPr>
        <w:tcBorders>
          <w:top w:val="single" w:sz="4" w:space="0" w:color="5BC8FF" w:themeColor="accent4" w:themeTint="99"/>
        </w:tcBorders>
      </w:tcPr>
    </w:tblStylePr>
    <w:tblStylePr w:type="swCell">
      <w:tblPr/>
      <w:tcPr>
        <w:tcBorders>
          <w:top w:val="single" w:sz="4" w:space="0" w:color="5BC8FF" w:themeColor="accent4" w:themeTint="99"/>
        </w:tcBorders>
      </w:tcPr>
    </w:tblStylePr>
  </w:style>
  <w:style w:type="table" w:styleId="GridTable6ColourfulAccent3">
    <w:name w:val="Grid Table 6 Colorful Accent 3"/>
    <w:basedOn w:val="TableNormal"/>
    <w:uiPriority w:val="51"/>
    <w:rsid w:val="002259A7"/>
    <w:pPr>
      <w:spacing w:after="0" w:line="240" w:lineRule="auto"/>
    </w:pPr>
    <w:rPr>
      <w:color w:val="005A8F" w:themeColor="accent3" w:themeShade="BF"/>
    </w:rPr>
    <w:tblPr>
      <w:tblStyleRowBandSize w:val="1"/>
      <w:tblStyleColBandSize w:val="1"/>
      <w:tblBorders>
        <w:top w:val="single" w:sz="4" w:space="0" w:color="3FB9FF" w:themeColor="accent3" w:themeTint="99"/>
        <w:left w:val="single" w:sz="4" w:space="0" w:color="3FB9FF" w:themeColor="accent3" w:themeTint="99"/>
        <w:bottom w:val="single" w:sz="4" w:space="0" w:color="3FB9FF" w:themeColor="accent3" w:themeTint="99"/>
        <w:right w:val="single" w:sz="4" w:space="0" w:color="3FB9FF" w:themeColor="accent3" w:themeTint="99"/>
        <w:insideH w:val="single" w:sz="4" w:space="0" w:color="3FB9FF" w:themeColor="accent3" w:themeTint="99"/>
        <w:insideV w:val="single" w:sz="4" w:space="0" w:color="3FB9FF" w:themeColor="accent3" w:themeTint="99"/>
      </w:tblBorders>
    </w:tblPr>
    <w:tblStylePr w:type="firstRow">
      <w:rPr>
        <w:b/>
        <w:bCs/>
      </w:rPr>
      <w:tblPr/>
      <w:tcPr>
        <w:tcBorders>
          <w:bottom w:val="single" w:sz="12" w:space="0" w:color="3FB9FF" w:themeColor="accent3" w:themeTint="99"/>
        </w:tcBorders>
      </w:tcPr>
    </w:tblStylePr>
    <w:tblStylePr w:type="lastRow">
      <w:rPr>
        <w:b/>
        <w:bCs/>
      </w:rPr>
      <w:tblPr/>
      <w:tcPr>
        <w:tcBorders>
          <w:top w:val="double" w:sz="4" w:space="0" w:color="3FB9FF" w:themeColor="accent3" w:themeTint="99"/>
        </w:tcBorders>
      </w:tcPr>
    </w:tblStylePr>
    <w:tblStylePr w:type="firstCol">
      <w:rPr>
        <w:b/>
        <w:bCs/>
      </w:rPr>
    </w:tblStylePr>
    <w:tblStylePr w:type="lastCol">
      <w:rPr>
        <w:b/>
        <w:bCs/>
      </w:rPr>
    </w:tblStylePr>
    <w:tblStylePr w:type="band1Vert">
      <w:tblPr/>
      <w:tcPr>
        <w:shd w:val="clear" w:color="auto" w:fill="BFE7FF" w:themeFill="accent3" w:themeFillTint="33"/>
      </w:tcPr>
    </w:tblStylePr>
    <w:tblStylePr w:type="band1Horz">
      <w:tblPr/>
      <w:tcPr>
        <w:shd w:val="clear" w:color="auto" w:fill="BFE7FF" w:themeFill="accent3" w:themeFillTint="33"/>
      </w:tcPr>
    </w:tblStylePr>
  </w:style>
  <w:style w:type="table" w:customStyle="1" w:styleId="RGUTableStyle-HeaderRowOnly">
    <w:name w:val="RGU Table Style - Header Row Only"/>
    <w:basedOn w:val="TableNormal"/>
    <w:uiPriority w:val="99"/>
    <w:rsid w:val="00411FED"/>
    <w:pPr>
      <w:spacing w:before="100" w:beforeAutospacing="1" w:after="100" w:afterAutospacing="1" w:line="240" w:lineRule="auto"/>
    </w:pPr>
    <w:rPr>
      <w:sz w:val="24"/>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tblCellMar>
    </w:tblPr>
    <w:tcPr>
      <w:shd w:val="clear" w:color="auto" w:fill="auto"/>
    </w:tcPr>
    <w:tblStylePr w:type="firstRow">
      <w:rPr>
        <w:b/>
        <w:color w:val="FFFFFF" w:themeColor="background1"/>
      </w:rPr>
      <w:tblPr/>
      <w:tcPr>
        <w:shd w:val="clear" w:color="auto" w:fill="712177" w:themeFill="accent1"/>
      </w:tcPr>
    </w:tblStylePr>
    <w:tblStylePr w:type="lastRow">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firstCol">
      <w:rPr>
        <w:b w:val="0"/>
      </w:rPr>
    </w:tblStylePr>
  </w:style>
  <w:style w:type="table" w:styleId="TableGridLight">
    <w:name w:val="Grid Table Light"/>
    <w:basedOn w:val="TableNormal"/>
    <w:uiPriority w:val="40"/>
    <w:rsid w:val="008A5B39"/>
    <w:pPr>
      <w:spacing w:before="100" w:beforeAutospacing="1" w:after="100" w:afterAutospacing="1"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tblCellMar>
    </w:tblPr>
  </w:style>
  <w:style w:type="table" w:styleId="PlainTable1">
    <w:name w:val="Plain Table 1"/>
    <w:basedOn w:val="TableNormal"/>
    <w:uiPriority w:val="41"/>
    <w:rsid w:val="008A5B39"/>
    <w:pPr>
      <w:spacing w:before="100" w:beforeAutospacing="1" w:after="100" w:afterAutospacing="1"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A5B39"/>
    <w:pPr>
      <w:spacing w:before="100" w:beforeAutospacing="1" w:after="100" w:afterAutospacing="1"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A5B39"/>
    <w:pPr>
      <w:spacing w:before="100" w:beforeAutospacing="1" w:after="100" w:afterAutospacing="1" w:line="240" w:lineRule="auto"/>
    </w:pPr>
    <w:tblPr>
      <w:tblStyleRowBandSize w:val="1"/>
      <w:tblStyleColBandSize w:val="1"/>
      <w:tblCellMar>
        <w:top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A5B39"/>
    <w:pPr>
      <w:spacing w:before="100" w:beforeAutospacing="1" w:after="100" w:afterAutospacing="1" w:line="240" w:lineRule="auto"/>
    </w:pPr>
    <w:tblPr>
      <w:tblStyleRowBandSize w:val="1"/>
      <w:tblStyleColBandSize w:val="1"/>
      <w:tblCellMar>
        <w:top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A5B39"/>
    <w:pPr>
      <w:spacing w:before="100" w:beforeAutospacing="1" w:after="100" w:afterAutospacing="1" w:line="240" w:lineRule="auto"/>
    </w:pPr>
    <w:tblPr>
      <w:tblStyleRowBandSize w:val="1"/>
      <w:tblStyleColBandSize w:val="1"/>
      <w:tblCellMar>
        <w:top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RGUTableStyle-FirstColumnOnly">
    <w:name w:val="RGU Table Style - First Column Only"/>
    <w:basedOn w:val="TableNormal"/>
    <w:uiPriority w:val="99"/>
    <w:rsid w:val="00A363D6"/>
    <w:pPr>
      <w:spacing w:before="100" w:beforeAutospacing="1" w:after="100" w:afterAutospacing="1" w:line="240" w:lineRule="auto"/>
    </w:pPr>
    <w:rPr>
      <w:sz w:val="24"/>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tblCellMar>
    </w:tblPr>
    <w:tcPr>
      <w:shd w:val="clear" w:color="auto" w:fill="auto"/>
    </w:tcPr>
    <w:tblStylePr w:type="lastRow">
      <w:rPr>
        <w:b w:val="0"/>
      </w:rPr>
    </w:tblStylePr>
    <w:tblStylePr w:type="firstCol">
      <w:rPr>
        <w:b/>
        <w:i w:val="0"/>
        <w:color w:val="FFFFFF" w:themeColor="background1"/>
      </w:rPr>
      <w:tblPr/>
      <w:tcPr>
        <w:shd w:val="clear" w:color="auto" w:fill="712177" w:themeFill="accent1"/>
      </w:tcPr>
    </w:tblStylePr>
  </w:style>
  <w:style w:type="table" w:customStyle="1" w:styleId="RGUTableStyle-AllStyleOptions">
    <w:name w:val="RGU Table Style - All Style Options"/>
    <w:basedOn w:val="TableNormal"/>
    <w:uiPriority w:val="99"/>
    <w:rsid w:val="003101A6"/>
    <w:pPr>
      <w:spacing w:before="100" w:beforeAutospacing="1" w:after="100" w:afterAutospacing="1" w:line="240" w:lineRule="auto"/>
    </w:pPr>
    <w:rPr>
      <w:sz w:val="24"/>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tblCellMar>
    </w:tblPr>
    <w:tcPr>
      <w:shd w:val="clear" w:color="auto" w:fill="auto"/>
    </w:tcPr>
    <w:tblStylePr w:type="firstRow">
      <w:rPr>
        <w:b/>
        <w:color w:val="FFFFFF" w:themeColor="background1"/>
      </w:rPr>
      <w:tblPr/>
      <w:tcPr>
        <w:shd w:val="clear" w:color="auto" w:fill="712177" w:themeFill="accent1"/>
      </w:tcPr>
    </w:tblStylePr>
    <w:tblStylePr w:type="lastRow">
      <w:rPr>
        <w:b/>
        <w:color w:val="FFFFFF" w:themeColor="background1"/>
      </w:rPr>
      <w:tblPr/>
      <w:tcPr>
        <w:tcBorders>
          <w:top w:val="single" w:sz="18" w:space="0" w:color="auto"/>
          <w:left w:val="single" w:sz="4" w:space="0" w:color="auto"/>
          <w:bottom w:val="single" w:sz="4" w:space="0" w:color="auto"/>
          <w:right w:val="single" w:sz="4" w:space="0" w:color="auto"/>
          <w:insideH w:val="nil"/>
          <w:insideV w:val="single" w:sz="4" w:space="0" w:color="auto"/>
          <w:tl2br w:val="nil"/>
          <w:tr2bl w:val="nil"/>
        </w:tcBorders>
        <w:shd w:val="clear" w:color="auto" w:fill="712177" w:themeFill="accent1"/>
      </w:tcPr>
    </w:tblStylePr>
    <w:tblStylePr w:type="firstCol">
      <w:rPr>
        <w:b/>
        <w:color w:val="FFFFFF" w:themeColor="background1"/>
      </w:rPr>
      <w:tblPr/>
      <w:tcPr>
        <w:shd w:val="clear" w:color="auto" w:fill="712177" w:themeFill="accent1"/>
      </w:tcPr>
    </w:tblStylePr>
    <w:tblStylePr w:type="lastCol">
      <w:rPr>
        <w:b/>
        <w:color w:val="FFFFFF" w:themeColor="background1"/>
      </w:rPr>
      <w:tblPr/>
      <w:tcPr>
        <w:shd w:val="clear" w:color="auto" w:fill="712177" w:themeFill="accent1"/>
      </w:tcPr>
    </w:tblStylePr>
    <w:tblStylePr w:type="band1Vert">
      <w:tblPr/>
      <w:tcPr>
        <w:shd w:val="clear" w:color="auto" w:fill="EFE3F0" w:themeFill="accent2" w:themeFillTint="33"/>
      </w:tcPr>
    </w:tblStylePr>
    <w:tblStylePr w:type="band1Horz">
      <w:tblPr/>
      <w:tcPr>
        <w:shd w:val="clear" w:color="auto" w:fill="EFE3F0" w:themeFill="accent2" w:themeFillTint="33"/>
      </w:tcPr>
    </w:tblStylePr>
  </w:style>
  <w:style w:type="table" w:styleId="GridTable5Dark-Accent2">
    <w:name w:val="Grid Table 5 Dark Accent 2"/>
    <w:basedOn w:val="TableNormal"/>
    <w:uiPriority w:val="50"/>
    <w:rsid w:val="00943C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F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077B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077B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077B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077B8" w:themeFill="accent2"/>
      </w:tcPr>
    </w:tblStylePr>
    <w:tblStylePr w:type="band1Vert">
      <w:tblPr/>
      <w:tcPr>
        <w:shd w:val="clear" w:color="auto" w:fill="DFC8E2" w:themeFill="accent2" w:themeFillTint="66"/>
      </w:tcPr>
    </w:tblStylePr>
    <w:tblStylePr w:type="band1Horz">
      <w:tblPr/>
      <w:tcPr>
        <w:shd w:val="clear" w:color="auto" w:fill="DFC8E2" w:themeFill="accent2" w:themeFillTint="66"/>
      </w:tcPr>
    </w:tblStylePr>
  </w:style>
  <w:style w:type="table" w:styleId="ListTable5Dark-Accent2">
    <w:name w:val="List Table 5 Dark Accent 2"/>
    <w:basedOn w:val="TableNormal"/>
    <w:uiPriority w:val="50"/>
    <w:rsid w:val="00943C3E"/>
    <w:pPr>
      <w:spacing w:after="0" w:line="240" w:lineRule="auto"/>
    </w:pPr>
    <w:rPr>
      <w:color w:val="FFFFFF" w:themeColor="background1"/>
    </w:rPr>
    <w:tblPr>
      <w:tblStyleRowBandSize w:val="1"/>
      <w:tblStyleColBandSize w:val="1"/>
      <w:tblBorders>
        <w:top w:val="single" w:sz="24" w:space="0" w:color="B077B8" w:themeColor="accent2"/>
        <w:left w:val="single" w:sz="24" w:space="0" w:color="B077B8" w:themeColor="accent2"/>
        <w:bottom w:val="single" w:sz="24" w:space="0" w:color="B077B8" w:themeColor="accent2"/>
        <w:right w:val="single" w:sz="24" w:space="0" w:color="B077B8" w:themeColor="accent2"/>
      </w:tblBorders>
    </w:tblPr>
    <w:tcPr>
      <w:shd w:val="clear" w:color="auto" w:fill="B077B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RGUTableStyle-HeaderRowOnly1">
    <w:name w:val="RGU Table Style - Header Row Only1"/>
    <w:basedOn w:val="TableNormal"/>
    <w:uiPriority w:val="99"/>
    <w:rsid w:val="008D1B09"/>
    <w:pPr>
      <w:spacing w:before="100" w:beforeAutospacing="1" w:after="100" w:afterAutospacing="1" w:line="240" w:lineRule="auto"/>
    </w:pPr>
    <w:rPr>
      <w:sz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tblCellMar>
    </w:tblPr>
    <w:tcPr>
      <w:shd w:val="clear" w:color="auto" w:fill="auto"/>
    </w:tcPr>
    <w:tblStylePr w:type="firstRow">
      <w:rPr>
        <w:b/>
        <w:color w:val="FFFFFF" w:themeColor="background1"/>
      </w:rPr>
      <w:tblPr/>
      <w:tcPr>
        <w:shd w:val="clear" w:color="auto" w:fill="712177" w:themeFill="accent1"/>
      </w:tcPr>
    </w:tblStylePr>
    <w:tblStylePr w:type="lastRow">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firstCol">
      <w:rPr>
        <w:b w:val="0"/>
      </w:rPr>
    </w:tblStylePr>
  </w:style>
  <w:style w:type="paragraph" w:customStyle="1" w:styleId="Listparagraph2">
    <w:name w:val="List paragraph 2"/>
    <w:basedOn w:val="ListParagraph"/>
    <w:link w:val="Listparagraph2Char"/>
    <w:autoRedefine/>
    <w:rsid w:val="009F4C8B"/>
    <w:pPr>
      <w:numPr>
        <w:numId w:val="17"/>
      </w:numPr>
      <w:spacing w:after="0"/>
      <w:ind w:left="227" w:hanging="227"/>
    </w:pPr>
    <w:rPr>
      <w:szCs w:val="20"/>
    </w:rPr>
  </w:style>
  <w:style w:type="character" w:customStyle="1" w:styleId="Listparagraph2Char">
    <w:name w:val="List paragraph 2 Char"/>
    <w:basedOn w:val="DefaultParagraphFont"/>
    <w:link w:val="Listparagraph2"/>
    <w:rsid w:val="009F4C8B"/>
    <w:rPr>
      <w:rFonts w:ascii="Calibri" w:hAnsi="Calibri" w:cs="Open Sans"/>
      <w:sz w:val="24"/>
      <w:szCs w:val="20"/>
    </w:rPr>
  </w:style>
  <w:style w:type="character" w:styleId="CommentReference">
    <w:name w:val="annotation reference"/>
    <w:basedOn w:val="DefaultParagraphFont"/>
    <w:uiPriority w:val="99"/>
    <w:semiHidden/>
    <w:unhideWhenUsed/>
    <w:rsid w:val="002600A3"/>
    <w:rPr>
      <w:sz w:val="16"/>
      <w:szCs w:val="16"/>
    </w:rPr>
  </w:style>
  <w:style w:type="paragraph" w:customStyle="1" w:styleId="TableParagraph">
    <w:name w:val="Table Paragraph"/>
    <w:basedOn w:val="Normal"/>
    <w:uiPriority w:val="1"/>
    <w:qFormat/>
    <w:rsid w:val="00E56DD5"/>
    <w:pPr>
      <w:widowControl w:val="0"/>
      <w:autoSpaceDE w:val="0"/>
      <w:autoSpaceDN w:val="0"/>
      <w:spacing w:after="0" w:line="240" w:lineRule="auto"/>
    </w:pPr>
    <w:rPr>
      <w:rFonts w:ascii="Arial" w:eastAsia="Arial" w:hAnsi="Arial" w:cs="Arial"/>
      <w:sz w:val="22"/>
    </w:rPr>
  </w:style>
  <w:style w:type="paragraph" w:styleId="Revision">
    <w:name w:val="Revision"/>
    <w:hidden/>
    <w:uiPriority w:val="99"/>
    <w:semiHidden/>
    <w:rsid w:val="00294B97"/>
    <w:pPr>
      <w:spacing w:after="0" w:line="240" w:lineRule="auto"/>
    </w:pPr>
    <w:rPr>
      <w:rFonts w:ascii="Calibri" w:hAnsi="Calibri" w:cs="Open San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34663907">
      <w:bodyDiv w:val="1"/>
      <w:marLeft w:val="0"/>
      <w:marRight w:val="0"/>
      <w:marTop w:val="0"/>
      <w:marBottom w:val="0"/>
      <w:divBdr>
        <w:top w:val="none" w:sz="0" w:space="0" w:color="auto"/>
        <w:left w:val="none" w:sz="0" w:space="0" w:color="auto"/>
        <w:bottom w:val="none" w:sz="0" w:space="0" w:color="auto"/>
        <w:right w:val="none" w:sz="0" w:space="0" w:color="auto"/>
      </w:divBdr>
      <w:divsChild>
        <w:div w:id="721102616">
          <w:marLeft w:val="0"/>
          <w:marRight w:val="0"/>
          <w:marTop w:val="0"/>
          <w:marBottom w:val="0"/>
          <w:divBdr>
            <w:top w:val="none" w:sz="0" w:space="0" w:color="auto"/>
            <w:left w:val="none" w:sz="0" w:space="0" w:color="auto"/>
            <w:bottom w:val="none" w:sz="0" w:space="0" w:color="auto"/>
            <w:right w:val="none" w:sz="0" w:space="0" w:color="auto"/>
          </w:divBdr>
        </w:div>
      </w:divsChild>
    </w:div>
    <w:div w:id="1255362079">
      <w:bodyDiv w:val="1"/>
      <w:marLeft w:val="0"/>
      <w:marRight w:val="0"/>
      <w:marTop w:val="0"/>
      <w:marBottom w:val="0"/>
      <w:divBdr>
        <w:top w:val="none" w:sz="0" w:space="0" w:color="auto"/>
        <w:left w:val="none" w:sz="0" w:space="0" w:color="auto"/>
        <w:bottom w:val="none" w:sz="0" w:space="0" w:color="auto"/>
        <w:right w:val="none" w:sz="0" w:space="0" w:color="auto"/>
      </w:divBdr>
    </w:div>
    <w:div w:id="1372920459">
      <w:bodyDiv w:val="1"/>
      <w:marLeft w:val="0"/>
      <w:marRight w:val="0"/>
      <w:marTop w:val="0"/>
      <w:marBottom w:val="0"/>
      <w:divBdr>
        <w:top w:val="none" w:sz="0" w:space="0" w:color="auto"/>
        <w:left w:val="none" w:sz="0" w:space="0" w:color="auto"/>
        <w:bottom w:val="none" w:sz="0" w:space="0" w:color="auto"/>
        <w:right w:val="none" w:sz="0" w:space="0" w:color="auto"/>
      </w:divBdr>
    </w:div>
    <w:div w:id="1793940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hyperlink" Target="https://campusmoodle.rgu.ac.uk/pluginfile.php/7389456/mod_resource/content/7/content/index.html" TargetMode="External"/><Relationship Id="rId39" Type="http://schemas.openxmlformats.org/officeDocument/2006/relationships/hyperlink" Target="https://www.rgu.ac.uk/life-at-rgu/support-advice-services/the-inclusion-centre-disability-dyslexia" TargetMode="External"/><Relationship Id="rId21" Type="http://schemas.openxmlformats.org/officeDocument/2006/relationships/image" Target="media/image10.svg"/><Relationship Id="rId34" Type="http://schemas.openxmlformats.org/officeDocument/2006/relationships/hyperlink" Target="https://campusmoodle.rgu.ac.uk/pluginfile.php/7389456/mod_resource/content/7/content/index.html"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library.rgu.ac.uk/vancouver-referencing-templates/generative-ai"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mpusmoodle.rgu.ac.uk/course/view.php?id=104016" TargetMode="External"/><Relationship Id="rId24" Type="http://schemas.openxmlformats.org/officeDocument/2006/relationships/footer" Target="footer2.xml"/><Relationship Id="rId32" Type="http://schemas.openxmlformats.org/officeDocument/2006/relationships/hyperlink" Target="http://campusmoodle.rgu.ac.uk/course/view.php?id=76611" TargetMode="External"/><Relationship Id="rId37" Type="http://schemas.openxmlformats.org/officeDocument/2006/relationships/hyperlink" Target="https://www.rgu.ac.uk/about/governance/academic-governance/student-and-applicant-forms" TargetMode="External"/><Relationship Id="rId40" Type="http://schemas.openxmlformats.org/officeDocument/2006/relationships/hyperlink" Target="https://www.rgu.ac.uk/about/governance/academic-governance/academic-regulations"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1.xml"/><Relationship Id="rId28" Type="http://schemas.openxmlformats.org/officeDocument/2006/relationships/hyperlink" Target="https://library.rgu.ac.uk/harvard-referencing-templates/generative-ai" TargetMode="External"/><Relationship Id="rId36" Type="http://schemas.openxmlformats.org/officeDocument/2006/relationships/hyperlink" Target="https://www.rgu.ac.uk/about/governance/academic-governance/student-and-applicant-forms"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hyperlink" Target="https://library.rgu.ac.uk/oscola/a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gs.un.org/goals" TargetMode="External"/><Relationship Id="rId27" Type="http://schemas.openxmlformats.org/officeDocument/2006/relationships/hyperlink" Target="https://campusmoodle.rgu.ac.uk/pluginfile.php/7389456/mod_resource/content/7/content/index.html" TargetMode="External"/><Relationship Id="rId30" Type="http://schemas.openxmlformats.org/officeDocument/2006/relationships/hyperlink" Target="https://library.rgu.ac.uk/c.php?g=676959&amp;p=5146243" TargetMode="External"/><Relationship Id="rId35" Type="http://schemas.openxmlformats.org/officeDocument/2006/relationships/hyperlink" Target="https://www.rgu.ac.uk/about/governance/academic-governance/academic-regulations"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hyperlink" Target="https://www.rgu.ac.uk/about/governance/academic-governance/assessment-policy-procedures" TargetMode="External"/><Relationship Id="rId33" Type="http://schemas.openxmlformats.org/officeDocument/2006/relationships/hyperlink" Target="https://campusmoodle.rgu.ac.uk/pluginfile.php/7389456/mod_resource/content/7/content/index.html" TargetMode="External"/><Relationship Id="rId38" Type="http://schemas.openxmlformats.org/officeDocument/2006/relationships/hyperlink" Target="https://library.rgu.ac.uk/referencing-and-refwork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2.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https://liverguac.sharepoint.com/sites/GlobalAssets/OfficeTemplates/RGU%20Portrait%20Word%20template%20(light%20purple).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262626"/>
      </a:dk2>
      <a:lt2>
        <a:srgbClr val="FCFCFC"/>
      </a:lt2>
      <a:accent1>
        <a:srgbClr val="712177"/>
      </a:accent1>
      <a:accent2>
        <a:srgbClr val="B077B8"/>
      </a:accent2>
      <a:accent3>
        <a:srgbClr val="007ABF"/>
      </a:accent3>
      <a:accent4>
        <a:srgbClr val="009FEE"/>
      </a:accent4>
      <a:accent5>
        <a:srgbClr val="9FBF00"/>
      </a:accent5>
      <a:accent6>
        <a:srgbClr val="FF3399"/>
      </a:accent6>
      <a:hlink>
        <a:srgbClr val="007ABF"/>
      </a:hlink>
      <a:folHlink>
        <a:srgbClr val="954F72"/>
      </a:folHlink>
    </a:clrScheme>
    <a:fontScheme name="RGU Theme">
      <a:majorFont>
        <a:latin typeface="Zona Pro SemiBold"/>
        <a:ea typeface=""/>
        <a:cs typeface=""/>
      </a:majorFont>
      <a:minorFont>
        <a:latin typeface="Zona Pro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B4F7A0DB691F4EAA0C20B3CBD19C4E" ma:contentTypeVersion="13" ma:contentTypeDescription="Create a new document." ma:contentTypeScope="" ma:versionID="9213671022b5aaaea01ef6baf3e533f8">
  <xsd:schema xmlns:xsd="http://www.w3.org/2001/XMLSchema" xmlns:xs="http://www.w3.org/2001/XMLSchema" xmlns:p="http://schemas.microsoft.com/office/2006/metadata/properties" xmlns:ns2="7d14628c-68a4-4b0b-a2ca-8ef451d278f6" xmlns:ns3="e600d660-4c0b-49a4-b1f1-4e4a2274adf3" targetNamespace="http://schemas.microsoft.com/office/2006/metadata/properties" ma:root="true" ma:fieldsID="d99aacf3452e51f24582790e37a79ca1" ns2:_="" ns3:_="">
    <xsd:import namespace="7d14628c-68a4-4b0b-a2ca-8ef451d278f6"/>
    <xsd:import namespace="e600d660-4c0b-49a4-b1f1-4e4a2274ad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4628c-68a4-4b0b-a2ca-8ef451d278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188312-0417-45d7-9d0d-29911a677eb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00d660-4c0b-49a4-b1f1-4e4a2274ad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cb534af-abcb-4c26-8527-e8ca0c1517b5}" ma:internalName="TaxCatchAll" ma:showField="CatchAllData" ma:web="e600d660-4c0b-49a4-b1f1-4e4a2274ad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600d660-4c0b-49a4-b1f1-4e4a2274adf3" xsi:nil="true"/>
    <lcf76f155ced4ddcb4097134ff3c332f xmlns="7d14628c-68a4-4b0b-a2ca-8ef451d278f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CB761-8EF0-4361-95E5-B3EA22FC4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4628c-68a4-4b0b-a2ca-8ef451d278f6"/>
    <ds:schemaRef ds:uri="e600d660-4c0b-49a4-b1f1-4e4a2274ad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E88BEE-8397-417F-8F3E-9E720CF05899}">
  <ds:schemaRefs>
    <ds:schemaRef ds:uri="http://schemas.microsoft.com/office/2006/metadata/properties"/>
    <ds:schemaRef ds:uri="http://schemas.microsoft.com/office/infopath/2007/PartnerControls"/>
    <ds:schemaRef ds:uri="e600d660-4c0b-49a4-b1f1-4e4a2274adf3"/>
    <ds:schemaRef ds:uri="7d14628c-68a4-4b0b-a2ca-8ef451d278f6"/>
  </ds:schemaRefs>
</ds:datastoreItem>
</file>

<file path=customXml/itemProps3.xml><?xml version="1.0" encoding="utf-8"?>
<ds:datastoreItem xmlns:ds="http://schemas.openxmlformats.org/officeDocument/2006/customXml" ds:itemID="{410F2D23-AA7A-4FC6-A657-491AE148883A}">
  <ds:schemaRefs>
    <ds:schemaRef ds:uri="http://schemas.microsoft.com/sharepoint/v3/contenttype/forms"/>
  </ds:schemaRefs>
</ds:datastoreItem>
</file>

<file path=customXml/itemProps4.xml><?xml version="1.0" encoding="utf-8"?>
<ds:datastoreItem xmlns:ds="http://schemas.openxmlformats.org/officeDocument/2006/customXml" ds:itemID="{68FD0E39-5009-461A-98CF-C07E94010629}">
  <ds:schemaRefs>
    <ds:schemaRef ds:uri="http://schemas.openxmlformats.org/officeDocument/2006/bibliography"/>
  </ds:schemaRefs>
</ds:datastoreItem>
</file>

<file path=docMetadata/LabelInfo.xml><?xml version="1.0" encoding="utf-8"?>
<clbl:labelList xmlns:clbl="http://schemas.microsoft.com/office/2020/mipLabelMetadata">
  <clbl:label id="{51a0a69c-0e4f-4b3d-b642-12e013198635}" enabled="0" method="" siteId="{51a0a69c-0e4f-4b3d-b642-12e013198635}" removed="1"/>
</clbl:labelList>
</file>

<file path=docProps/app.xml><?xml version="1.0" encoding="utf-8"?>
<Properties xmlns="http://schemas.openxmlformats.org/officeDocument/2006/extended-properties" xmlns:vt="http://schemas.openxmlformats.org/officeDocument/2006/docPropsVTypes">
  <Template>RGU%20Portrait%20Word%20template%20(light%20purple).dotx</Template>
  <TotalTime>4</TotalTime>
  <Pages>15</Pages>
  <Words>3592</Words>
  <Characters>20479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Assessment Brief - Coursework</vt:lpstr>
    </vt:vector>
  </TitlesOfParts>
  <Company/>
  <LinksUpToDate>false</LinksUpToDate>
  <CharactersWithSpaces>24023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Brief - Coursework</dc:title>
  <dc:subject/>
  <dc:creator>Lindsey Masson (delta)</dc:creator>
  <cp:keywords/>
  <dc:description/>
  <cp:lastModifiedBy>Verda Munir (socet)</cp:lastModifiedBy>
  <cp:revision>4</cp:revision>
  <cp:lastPrinted>2024-10-17T11:33:00Z</cp:lastPrinted>
  <dcterms:created xsi:type="dcterms:W3CDTF">2026-01-16T14:21:00Z</dcterms:created>
  <dcterms:modified xsi:type="dcterms:W3CDTF">2026-06-23T15:09:00Z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0x0101009EB4F7A0DB691F4EAA0C20B3CBD19C4E</vt:lpwstr>
  </property>
  <property fmtid="{D5CDD505-2E9C-101B-9397-08002B2CF9AE}" pid="3" name="MediaServiceImageTags">
    <vt:lpwstr/>
  </property>
  <property fmtid="{D5CDD505-2E9C-101B-9397-08002B2CF9AE}" pid="4" name="_dlc_DocIdItemGuid">
    <vt:lpwstr>94e30ebe-f582-4d32-8299-f39086e94ec7</vt:lpwstr>
  </property>
</Properties>
</file>